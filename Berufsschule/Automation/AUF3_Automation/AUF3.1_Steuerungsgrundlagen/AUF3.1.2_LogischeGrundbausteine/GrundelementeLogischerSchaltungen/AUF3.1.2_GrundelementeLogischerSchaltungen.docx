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C5B" w:rsidRDefault="0025040D">
      <w:pPr>
        <w:spacing w:before="240"/>
        <w:ind w:left="284"/>
      </w:pPr>
      <w:r>
        <w:rPr>
          <w:noProof/>
          <w:lang w:val="en-US" w:eastAsia="zh-CN"/>
        </w:rPr>
        <w:drawing>
          <wp:inline distT="0" distB="0" distL="0" distR="0">
            <wp:extent cx="1961515" cy="1047115"/>
            <wp:effectExtent l="19050" t="0" r="635" b="0"/>
            <wp:docPr id="1" name="Bild 1" descr="BBB Signet n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BB Signet neu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104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C5B" w:rsidRDefault="00347C5B"/>
    <w:p w:rsidR="00347C5B" w:rsidRDefault="00347C5B"/>
    <w:p w:rsidR="00347C5B" w:rsidRDefault="00347C5B"/>
    <w:p w:rsidR="00347C5B" w:rsidRDefault="00347C5B"/>
    <w:p w:rsidR="00347C5B" w:rsidRDefault="00347C5B"/>
    <w:p w:rsidR="00347C5B" w:rsidRDefault="00347C5B"/>
    <w:p w:rsidR="00347C5B" w:rsidRDefault="00347C5B"/>
    <w:p w:rsidR="00347C5B" w:rsidRDefault="00347C5B"/>
    <w:p w:rsidR="00347C5B" w:rsidRDefault="00347C5B"/>
    <w:p w:rsidR="00347C5B" w:rsidRDefault="00347C5B"/>
    <w:p w:rsidR="00347C5B" w:rsidRDefault="00347C5B"/>
    <w:p w:rsidR="00347C5B" w:rsidRDefault="00347C5B"/>
    <w:p w:rsidR="0077023E" w:rsidRPr="00727085" w:rsidRDefault="001212E2" w:rsidP="0077023E">
      <w:pPr>
        <w:ind w:firstLine="708"/>
        <w:rPr>
          <w:rFonts w:ascii="Verdana" w:hAnsi="Verdana"/>
          <w:sz w:val="48"/>
          <w:szCs w:val="48"/>
        </w:rPr>
      </w:pPr>
      <w:r>
        <w:rPr>
          <w:rFonts w:ascii="Verdana" w:hAnsi="Verdana"/>
          <w:sz w:val="48"/>
          <w:szCs w:val="48"/>
        </w:rPr>
        <w:t>Fach:</w:t>
      </w:r>
      <w:r>
        <w:rPr>
          <w:rFonts w:ascii="Verdana" w:hAnsi="Verdana"/>
          <w:sz w:val="48"/>
          <w:szCs w:val="48"/>
        </w:rPr>
        <w:tab/>
      </w:r>
      <w:r>
        <w:rPr>
          <w:rFonts w:ascii="Verdana" w:hAnsi="Verdana"/>
          <w:sz w:val="48"/>
          <w:szCs w:val="48"/>
        </w:rPr>
        <w:tab/>
      </w:r>
      <w:r w:rsidR="0077023E">
        <w:rPr>
          <w:rFonts w:ascii="Verdana" w:hAnsi="Verdana"/>
          <w:sz w:val="48"/>
          <w:szCs w:val="48"/>
        </w:rPr>
        <w:t>Automation</w:t>
      </w:r>
    </w:p>
    <w:p w:rsidR="0077023E" w:rsidRDefault="0077023E" w:rsidP="0077023E">
      <w:pPr>
        <w:pStyle w:val="berschrift5"/>
        <w:ind w:left="567" w:firstLine="141"/>
        <w:jc w:val="left"/>
        <w:rPr>
          <w:sz w:val="40"/>
          <w:szCs w:val="40"/>
        </w:rPr>
      </w:pPr>
    </w:p>
    <w:p w:rsidR="0077023E" w:rsidRPr="00303EBD" w:rsidRDefault="001212E2" w:rsidP="0077023E">
      <w:pPr>
        <w:pStyle w:val="berschrift5"/>
        <w:ind w:left="567" w:firstLine="141"/>
        <w:jc w:val="left"/>
        <w:rPr>
          <w:sz w:val="40"/>
          <w:szCs w:val="40"/>
        </w:rPr>
      </w:pPr>
      <w:r>
        <w:rPr>
          <w:sz w:val="40"/>
          <w:szCs w:val="40"/>
        </w:rPr>
        <w:t>Thema:</w:t>
      </w:r>
      <w:r>
        <w:rPr>
          <w:sz w:val="40"/>
          <w:szCs w:val="40"/>
        </w:rPr>
        <w:tab/>
      </w:r>
      <w:r w:rsidR="0077023E">
        <w:rPr>
          <w:sz w:val="40"/>
          <w:szCs w:val="40"/>
        </w:rPr>
        <w:t>Steuerungsgrundlagen</w:t>
      </w:r>
    </w:p>
    <w:p w:rsidR="008D4896" w:rsidRPr="008C1A3F" w:rsidRDefault="008D4896" w:rsidP="0077023E">
      <w:pPr>
        <w:pStyle w:val="berschrift5"/>
        <w:ind w:left="567" w:firstLine="141"/>
        <w:jc w:val="left"/>
        <w:rPr>
          <w:sz w:val="16"/>
          <w:szCs w:val="16"/>
        </w:rPr>
      </w:pPr>
      <w:r w:rsidRPr="008C1A3F">
        <w:rPr>
          <w:sz w:val="16"/>
          <w:szCs w:val="16"/>
        </w:rPr>
        <w:tab/>
      </w:r>
      <w:r w:rsidRPr="008C1A3F">
        <w:rPr>
          <w:sz w:val="16"/>
          <w:szCs w:val="16"/>
        </w:rPr>
        <w:tab/>
      </w:r>
      <w:r w:rsidRPr="008C1A3F">
        <w:rPr>
          <w:sz w:val="16"/>
          <w:szCs w:val="16"/>
        </w:rPr>
        <w:tab/>
      </w:r>
    </w:p>
    <w:p w:rsidR="0077023E" w:rsidRDefault="002813B5" w:rsidP="008D4896">
      <w:pPr>
        <w:pStyle w:val="berschrift5"/>
        <w:ind w:left="2691" w:firstLine="141"/>
        <w:jc w:val="left"/>
        <w:rPr>
          <w:sz w:val="36"/>
          <w:szCs w:val="36"/>
        </w:rPr>
      </w:pPr>
      <w:r>
        <w:rPr>
          <w:sz w:val="36"/>
          <w:szCs w:val="36"/>
        </w:rPr>
        <w:t>Logische Grundbausteine</w:t>
      </w:r>
    </w:p>
    <w:p w:rsidR="0077023E" w:rsidRDefault="0077023E" w:rsidP="0077023E">
      <w:pPr>
        <w:pStyle w:val="berschrift5"/>
        <w:ind w:left="567" w:firstLine="141"/>
        <w:jc w:val="left"/>
        <w:rPr>
          <w:sz w:val="36"/>
          <w:szCs w:val="36"/>
        </w:rPr>
      </w:pPr>
    </w:p>
    <w:p w:rsidR="0077023E" w:rsidRDefault="0077023E" w:rsidP="0077023E">
      <w:pPr>
        <w:pStyle w:val="berschrift5"/>
        <w:jc w:val="left"/>
        <w:rPr>
          <w:rFonts w:ascii="Times New Roman" w:hAnsi="Times New Roman"/>
          <w:sz w:val="20"/>
        </w:rPr>
      </w:pPr>
    </w:p>
    <w:p w:rsidR="007D5117" w:rsidRDefault="001212E2" w:rsidP="002E2AD0">
      <w:pPr>
        <w:pStyle w:val="berschrift5"/>
        <w:ind w:left="2832" w:hanging="2124"/>
        <w:jc w:val="left"/>
        <w:rPr>
          <w:sz w:val="36"/>
          <w:szCs w:val="36"/>
        </w:rPr>
      </w:pPr>
      <w:r>
        <w:rPr>
          <w:sz w:val="36"/>
          <w:szCs w:val="36"/>
        </w:rPr>
        <w:t>Kapitel:</w:t>
      </w:r>
      <w:r w:rsidR="00026E67">
        <w:rPr>
          <w:sz w:val="36"/>
          <w:szCs w:val="36"/>
        </w:rPr>
        <w:tab/>
        <w:t>Grundelemente logischer           Schaltungen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:rsidR="007D5117" w:rsidRDefault="007D5117" w:rsidP="0077023E">
      <w:pPr>
        <w:pStyle w:val="berschrift5"/>
        <w:ind w:firstLine="708"/>
        <w:jc w:val="left"/>
        <w:rPr>
          <w:sz w:val="36"/>
          <w:szCs w:val="36"/>
        </w:rPr>
      </w:pPr>
    </w:p>
    <w:p w:rsidR="007D5117" w:rsidRPr="007D5117" w:rsidRDefault="007D5117" w:rsidP="0077023E">
      <w:pPr>
        <w:pStyle w:val="berschrift5"/>
        <w:ind w:firstLine="708"/>
        <w:jc w:val="left"/>
        <w:rPr>
          <w:sz w:val="28"/>
          <w:szCs w:val="28"/>
        </w:rPr>
      </w:pPr>
      <w:r w:rsidRPr="007D5117">
        <w:rPr>
          <w:sz w:val="28"/>
          <w:szCs w:val="28"/>
        </w:rPr>
        <w:t>Autor:</w:t>
      </w:r>
      <w:r w:rsidRPr="007D5117">
        <w:rPr>
          <w:sz w:val="28"/>
          <w:szCs w:val="28"/>
        </w:rPr>
        <w:tab/>
      </w:r>
      <w:r w:rsidRPr="007D5117">
        <w:rPr>
          <w:sz w:val="28"/>
          <w:szCs w:val="28"/>
        </w:rPr>
        <w:tab/>
        <w:t>Roman Moser</w:t>
      </w:r>
    </w:p>
    <w:p w:rsidR="007D5117" w:rsidRDefault="007D5117" w:rsidP="007D5117"/>
    <w:p w:rsidR="007D5117" w:rsidRPr="007D5117" w:rsidRDefault="007D5117" w:rsidP="007D5117">
      <w:r>
        <w:tab/>
      </w:r>
    </w:p>
    <w:p w:rsidR="00347C5B" w:rsidRDefault="00347C5B">
      <w:pPr>
        <w:pStyle w:val="Kopfzeile"/>
        <w:tabs>
          <w:tab w:val="clear" w:pos="4536"/>
          <w:tab w:val="clear" w:pos="9072"/>
        </w:tabs>
      </w:pPr>
    </w:p>
    <w:p w:rsidR="00347C5B" w:rsidRDefault="00347C5B"/>
    <w:p w:rsidR="00347C5B" w:rsidRDefault="00347C5B"/>
    <w:p w:rsidR="00347C5B" w:rsidRDefault="00347C5B"/>
    <w:p w:rsidR="00347C5B" w:rsidRDefault="00347C5B">
      <w:pPr>
        <w:pStyle w:val="berschrift5"/>
      </w:pPr>
    </w:p>
    <w:p w:rsidR="00347C5B" w:rsidRDefault="00347C5B">
      <w:pPr>
        <w:jc w:val="center"/>
      </w:pPr>
    </w:p>
    <w:p w:rsidR="00347C5B" w:rsidRDefault="00347C5B"/>
    <w:p w:rsidR="00347C5B" w:rsidRDefault="00347C5B">
      <w:pPr>
        <w:spacing w:before="240" w:after="240"/>
        <w:ind w:left="567"/>
        <w:rPr>
          <w:rFonts w:ascii="Verdana" w:hAnsi="Verdana" w:cs="Tahoma"/>
          <w:b/>
          <w:bCs/>
          <w:sz w:val="28"/>
        </w:rPr>
      </w:pPr>
      <w:r>
        <w:br w:type="page"/>
      </w:r>
      <w:r>
        <w:rPr>
          <w:rFonts w:ascii="Verdana" w:hAnsi="Verdana" w:cs="Tahoma"/>
          <w:b/>
          <w:bCs/>
          <w:sz w:val="28"/>
        </w:rPr>
        <w:lastRenderedPageBreak/>
        <w:t>Inhaltsverzeichnis</w:t>
      </w:r>
    </w:p>
    <w:p w:rsidR="00C65B38" w:rsidRDefault="0017319E">
      <w:pPr>
        <w:pStyle w:val="Verzeichnis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de-CH" w:eastAsia="de-CH"/>
        </w:rPr>
      </w:pPr>
      <w:r>
        <w:fldChar w:fldCharType="begin"/>
      </w:r>
      <w:r w:rsidR="00347C5B">
        <w:instrText xml:space="preserve"> TOC \o "1-2" \h \z </w:instrText>
      </w:r>
      <w:r>
        <w:fldChar w:fldCharType="separate"/>
      </w:r>
      <w:hyperlink w:anchor="_Toc242927219" w:history="1">
        <w:r w:rsidR="00C65B38" w:rsidRPr="009318CF">
          <w:rPr>
            <w:rStyle w:val="Hyperlink"/>
            <w:noProof/>
          </w:rPr>
          <w:t>1.</w:t>
        </w:r>
        <w:r w:rsidR="00C65B3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Einleitung</w:t>
        </w:r>
        <w:r w:rsidR="00C65B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de-CH" w:eastAsia="de-CH"/>
        </w:rPr>
      </w:pPr>
      <w:hyperlink w:anchor="_Toc242927220" w:history="1">
        <w:r w:rsidR="00C65B38" w:rsidRPr="009318CF">
          <w:rPr>
            <w:rStyle w:val="Hyperlink"/>
            <w:noProof/>
          </w:rPr>
          <w:t>2.</w:t>
        </w:r>
        <w:r w:rsidR="00C65B3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Logik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_Toc242927220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3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21" w:history="1">
        <w:r w:rsidR="00C65B38" w:rsidRPr="009318CF">
          <w:rPr>
            <w:rStyle w:val="Hyperlink"/>
            <w:noProof/>
          </w:rPr>
          <w:t>2.1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Die Wahrheitstabelle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_Toc242927221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3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22" w:history="1">
        <w:r w:rsidR="00C65B38" w:rsidRPr="009318CF">
          <w:rPr>
            <w:rStyle w:val="Hyperlink"/>
            <w:noProof/>
          </w:rPr>
          <w:t>2.2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Logikzustände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_Toc242927222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4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23" w:history="1">
        <w:r w:rsidR="00C65B38" w:rsidRPr="009318CF">
          <w:rPr>
            <w:rStyle w:val="Hyperlink"/>
            <w:noProof/>
          </w:rPr>
          <w:t>2.3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Zeitablaufdiagramme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_Toc242927223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5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24" w:history="1">
        <w:r w:rsidR="00C65B38" w:rsidRPr="009318CF">
          <w:rPr>
            <w:rStyle w:val="Hyperlink"/>
            <w:noProof/>
          </w:rPr>
          <w:t>2.4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Steuergeräte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_Toc242927224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7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25" w:history="1">
        <w:r w:rsidR="00C65B38" w:rsidRPr="009318CF">
          <w:rPr>
            <w:rStyle w:val="Hyperlink"/>
            <w:noProof/>
          </w:rPr>
          <w:t>2.5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Vocabulary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_Toc242927225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8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de-CH" w:eastAsia="de-CH"/>
        </w:rPr>
      </w:pPr>
      <w:hyperlink w:anchor="_Toc242927226" w:history="1">
        <w:r w:rsidR="00C65B38" w:rsidRPr="009318CF">
          <w:rPr>
            <w:rStyle w:val="Hyperlink"/>
            <w:noProof/>
          </w:rPr>
          <w:t>3.</w:t>
        </w:r>
        <w:r w:rsidR="00C65B3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Logische Grundbausteine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_Toc242927226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9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27" w:history="1">
        <w:r w:rsidR="00C65B38" w:rsidRPr="009318CF">
          <w:rPr>
            <w:rStyle w:val="Hyperlink"/>
            <w:noProof/>
          </w:rPr>
          <w:t>3.1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Die UND-Verknüpfung (Konjunktion)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_Toc242927227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9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28" w:history="1">
        <w:r w:rsidR="00C65B38" w:rsidRPr="009318CF">
          <w:rPr>
            <w:rStyle w:val="Hyperlink"/>
            <w:noProof/>
          </w:rPr>
          <w:t>3.2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Die ODER-Verknüpfung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_Toc242927228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11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29" w:history="1">
        <w:r w:rsidR="00C65B38" w:rsidRPr="009318CF">
          <w:rPr>
            <w:rStyle w:val="Hyperlink"/>
            <w:noProof/>
          </w:rPr>
          <w:t>3.3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Die NICHT-Verknüpfung (Negation)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_Toc242927229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12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de-CH" w:eastAsia="de-CH"/>
        </w:rPr>
      </w:pPr>
      <w:hyperlink w:anchor="_Toc242927230" w:history="1">
        <w:r w:rsidR="00C65B38" w:rsidRPr="009318CF">
          <w:rPr>
            <w:rStyle w:val="Hyperlink"/>
            <w:noProof/>
          </w:rPr>
          <w:t>4.</w:t>
        </w:r>
        <w:r w:rsidR="00C65B3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Binary logic operations with more than 2 inputs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_Toc242927230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13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31" w:history="1">
        <w:r w:rsidR="00C65B38" w:rsidRPr="009318CF">
          <w:rPr>
            <w:rStyle w:val="Hyperlink"/>
            <w:noProof/>
          </w:rPr>
          <w:t>4.1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The AND function (conjunction)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_Toc242927231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13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32" w:history="1">
        <w:r w:rsidR="00C65B38" w:rsidRPr="009318CF">
          <w:rPr>
            <w:rStyle w:val="Hyperlink"/>
            <w:noProof/>
          </w:rPr>
          <w:t>4.2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The OR function (disjunction)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_Toc242927232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14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33" w:history="1">
        <w:r w:rsidR="00C65B38" w:rsidRPr="009318CF">
          <w:rPr>
            <w:rStyle w:val="Hyperlink"/>
            <w:noProof/>
          </w:rPr>
          <w:t>4.3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Task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_Toc242927233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15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de-CH" w:eastAsia="de-CH"/>
        </w:rPr>
      </w:pPr>
      <w:hyperlink w:anchor="_Toc242927234" w:history="1">
        <w:r w:rsidR="00C65B38" w:rsidRPr="009318CF">
          <w:rPr>
            <w:rStyle w:val="Hyperlink"/>
            <w:noProof/>
          </w:rPr>
          <w:t>5.</w:t>
        </w:r>
        <w:r w:rsidR="00C65B3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Derived Basic Functions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_Toc242927234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16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35" w:history="1">
        <w:r w:rsidR="00C65B38" w:rsidRPr="009318CF">
          <w:rPr>
            <w:rStyle w:val="Hyperlink"/>
            <w:noProof/>
          </w:rPr>
          <w:t>5.1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The NAND function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_Toc242927235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16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36" w:history="1">
        <w:r w:rsidR="00C65B38" w:rsidRPr="009318CF">
          <w:rPr>
            <w:rStyle w:val="Hyperlink"/>
            <w:noProof/>
            <w:lang w:val="fr-CH"/>
          </w:rPr>
          <w:t>5.2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  <w:lang w:val="fr-CH"/>
          </w:rPr>
          <w:t>The NOR function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_Toc242927236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17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37" w:history="1">
        <w:r w:rsidR="00C65B38" w:rsidRPr="009318CF">
          <w:rPr>
            <w:rStyle w:val="Hyperlink"/>
            <w:noProof/>
            <w:lang w:val="de-CH"/>
          </w:rPr>
          <w:t>5.3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Die XOR-Verknüpfung (Antivalenz oder Exklusiv-ODER</w:t>
        </w:r>
        <w:r w:rsidR="00C65B38" w:rsidRPr="009318CF">
          <w:rPr>
            <w:rStyle w:val="Hyperlink"/>
            <w:noProof/>
            <w:lang w:val="de-CH"/>
          </w:rPr>
          <w:t>)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_Toc242927237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18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38" w:history="1">
        <w:r w:rsidR="00C65B38" w:rsidRPr="009318CF">
          <w:rPr>
            <w:rStyle w:val="Hyperlink"/>
            <w:noProof/>
          </w:rPr>
          <w:t>5.4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Die XNOR-Verknüpfung (Äquivalenz oder Exklusiv-NOR)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_Toc242927238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19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39" w:history="1">
        <w:r w:rsidR="00C65B38" w:rsidRPr="009318CF">
          <w:rPr>
            <w:rStyle w:val="Hyperlink"/>
            <w:noProof/>
          </w:rPr>
          <w:t>5.5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Vocabulary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_Toc242927239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20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de-CH" w:eastAsia="de-CH"/>
        </w:rPr>
      </w:pPr>
      <w:hyperlink w:anchor="_Toc242927240" w:history="1">
        <w:r w:rsidR="00C65B38" w:rsidRPr="009318CF">
          <w:rPr>
            <w:rStyle w:val="Hyperlink"/>
            <w:noProof/>
          </w:rPr>
          <w:t>6.</w:t>
        </w:r>
        <w:r w:rsidR="00C65B3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Binary logic operations with inverse inputs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_Toc242927240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21</w:t>
        </w:r>
        <w:r w:rsidR="0017319E">
          <w:rPr>
            <w:noProof/>
            <w:webHidden/>
          </w:rPr>
          <w:fldChar w:fldCharType="end"/>
        </w:r>
      </w:hyperlink>
    </w:p>
    <w:p w:rsidR="00C65B38" w:rsidRDefault="00CD7D93">
      <w:pPr>
        <w:pStyle w:val="Verzeichnis2"/>
        <w:tabs>
          <w:tab w:val="left" w:pos="1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42927241" w:history="1">
        <w:r w:rsidR="00C65B38" w:rsidRPr="009318CF">
          <w:rPr>
            <w:rStyle w:val="Hyperlink"/>
            <w:noProof/>
          </w:rPr>
          <w:t>6.1</w:t>
        </w:r>
        <w:r w:rsidR="00C65B38">
          <w:rPr>
            <w:rFonts w:asciiTheme="minorHAnsi" w:eastAsiaTheme="minorEastAsia" w:hAnsiTheme="minorHAnsi" w:cstheme="minorBidi"/>
            <w:noProof/>
            <w:sz w:val="22"/>
            <w:szCs w:val="22"/>
            <w:lang w:val="de-CH" w:eastAsia="de-CH"/>
          </w:rPr>
          <w:tab/>
        </w:r>
        <w:r w:rsidR="00C65B38" w:rsidRPr="009318CF">
          <w:rPr>
            <w:rStyle w:val="Hyperlink"/>
            <w:noProof/>
          </w:rPr>
          <w:t>Task</w:t>
        </w:r>
        <w:r w:rsidR="00C65B38">
          <w:rPr>
            <w:noProof/>
            <w:webHidden/>
          </w:rPr>
          <w:tab/>
        </w:r>
        <w:r w:rsidR="0017319E">
          <w:rPr>
            <w:noProof/>
            <w:webHidden/>
          </w:rPr>
          <w:fldChar w:fldCharType="begin"/>
        </w:r>
        <w:r w:rsidR="00C65B38">
          <w:rPr>
            <w:noProof/>
            <w:webHidden/>
          </w:rPr>
          <w:instrText xml:space="preserve"> PAGEREF _Toc242927241 \h </w:instrText>
        </w:r>
        <w:r w:rsidR="0017319E">
          <w:rPr>
            <w:noProof/>
            <w:webHidden/>
          </w:rPr>
        </w:r>
        <w:r w:rsidR="0017319E">
          <w:rPr>
            <w:noProof/>
            <w:webHidden/>
          </w:rPr>
          <w:fldChar w:fldCharType="separate"/>
        </w:r>
        <w:r w:rsidR="00A25BF5">
          <w:rPr>
            <w:noProof/>
            <w:webHidden/>
          </w:rPr>
          <w:t>21</w:t>
        </w:r>
        <w:r w:rsidR="0017319E">
          <w:rPr>
            <w:noProof/>
            <w:webHidden/>
          </w:rPr>
          <w:fldChar w:fldCharType="end"/>
        </w:r>
      </w:hyperlink>
    </w:p>
    <w:p w:rsidR="00347C5B" w:rsidRDefault="0017319E">
      <w:pPr>
        <w:pStyle w:val="Verzeichnis1"/>
      </w:pPr>
      <w:r>
        <w:fldChar w:fldCharType="end"/>
      </w:r>
    </w:p>
    <w:p w:rsidR="00717CA4" w:rsidRDefault="00347C5B" w:rsidP="00717CA4">
      <w:pPr>
        <w:pStyle w:val="berschrift1"/>
        <w:ind w:hanging="578"/>
      </w:pPr>
      <w:r>
        <w:rPr>
          <w:lang w:val="de-CH"/>
        </w:rPr>
        <w:br w:type="page"/>
      </w:r>
      <w:bookmarkStart w:id="0" w:name="_Toc242927219"/>
      <w:r w:rsidR="000320A0">
        <w:lastRenderedPageBreak/>
        <w:t>Einleitung</w:t>
      </w:r>
      <w:bookmarkEnd w:id="0"/>
    </w:p>
    <w:p w:rsidR="005A025A" w:rsidRPr="00606BDF" w:rsidRDefault="005A025A" w:rsidP="00752EF7">
      <w:pPr>
        <w:pStyle w:val="Textkrper-Zeileneinzug"/>
      </w:pPr>
      <w:r w:rsidRPr="005A025A">
        <w:t xml:space="preserve">Fast alle Grössen in unserem Leben lassen beliebig viele Zwischenwerte zu. Schon der griechische Philosoph </w:t>
      </w:r>
      <w:r w:rsidRPr="005A025A">
        <w:rPr>
          <w:b/>
        </w:rPr>
        <w:t>Aristoteles</w:t>
      </w:r>
      <w:r w:rsidRPr="005A025A">
        <w:t xml:space="preserve"> (384..322 v. Chr.) versuchte das Denken des Menschen in eindeutige Gesetze zu fassen. Sein „Logiksystem“ arbeitete mit zwei sich ausschliessenden Begriffen </w:t>
      </w:r>
      <w:r w:rsidRPr="005A025A">
        <w:rPr>
          <w:b/>
        </w:rPr>
        <w:t>„wahr“</w:t>
      </w:r>
      <w:r w:rsidRPr="005A025A">
        <w:t xml:space="preserve"> und </w:t>
      </w:r>
      <w:r w:rsidRPr="005A025A">
        <w:rPr>
          <w:b/>
        </w:rPr>
        <w:t>„unwahr“</w:t>
      </w:r>
      <w:r w:rsidR="000320A0">
        <w:t xml:space="preserve"> b</w:t>
      </w:r>
      <w:r w:rsidRPr="005A025A">
        <w:t xml:space="preserve">zw. „ja“ und „nein“. </w:t>
      </w:r>
    </w:p>
    <w:p w:rsidR="005A025A" w:rsidRPr="005A025A" w:rsidRDefault="005A025A" w:rsidP="00606BDF">
      <w:pPr>
        <w:pStyle w:val="Textkrper"/>
        <w:ind w:left="708"/>
        <w:rPr>
          <w:rFonts w:ascii="Verdana" w:hAnsi="Verdana"/>
          <w:sz w:val="22"/>
          <w:szCs w:val="22"/>
        </w:rPr>
      </w:pPr>
      <w:r w:rsidRPr="005A025A">
        <w:rPr>
          <w:rFonts w:ascii="Verdana" w:hAnsi="Verdana"/>
          <w:sz w:val="22"/>
          <w:szCs w:val="22"/>
        </w:rPr>
        <w:t xml:space="preserve">Der englische Mathematiker </w:t>
      </w:r>
      <w:r w:rsidRPr="005A025A">
        <w:rPr>
          <w:rFonts w:ascii="Verdana" w:hAnsi="Verdana"/>
          <w:b/>
          <w:sz w:val="22"/>
          <w:szCs w:val="22"/>
        </w:rPr>
        <w:t>Georges Boole</w:t>
      </w:r>
      <w:r w:rsidRPr="005A025A">
        <w:rPr>
          <w:rFonts w:ascii="Verdana" w:hAnsi="Verdana"/>
          <w:sz w:val="22"/>
          <w:szCs w:val="22"/>
        </w:rPr>
        <w:t xml:space="preserve"> definierte </w:t>
      </w:r>
      <w:r w:rsidRPr="005A025A">
        <w:rPr>
          <w:rFonts w:ascii="Verdana" w:hAnsi="Verdana"/>
          <w:b/>
          <w:sz w:val="22"/>
          <w:szCs w:val="22"/>
        </w:rPr>
        <w:t>1847</w:t>
      </w:r>
      <w:r w:rsidRPr="005A025A">
        <w:rPr>
          <w:rFonts w:ascii="Verdana" w:hAnsi="Verdana"/>
          <w:sz w:val="22"/>
          <w:szCs w:val="22"/>
        </w:rPr>
        <w:t xml:space="preserve"> für dieses „Logiksystem“ eine Kurzschreibweise, die </w:t>
      </w:r>
      <w:r w:rsidRPr="005A025A">
        <w:rPr>
          <w:rFonts w:ascii="Verdana" w:hAnsi="Verdana"/>
          <w:b/>
          <w:sz w:val="22"/>
          <w:szCs w:val="22"/>
        </w:rPr>
        <w:t>„Bool’sche Algebra“.</w:t>
      </w:r>
      <w:r w:rsidRPr="005A025A">
        <w:rPr>
          <w:rFonts w:ascii="Verdana" w:hAnsi="Verdana"/>
          <w:sz w:val="22"/>
          <w:szCs w:val="22"/>
        </w:rPr>
        <w:t xml:space="preserve"> Die Operanden haben nur zwei mögliche Werte (z.B. </w:t>
      </w:r>
      <w:r w:rsidRPr="005A025A">
        <w:rPr>
          <w:rFonts w:ascii="Verdana" w:hAnsi="Verdana"/>
          <w:b/>
          <w:sz w:val="22"/>
          <w:szCs w:val="22"/>
        </w:rPr>
        <w:t>„0“</w:t>
      </w:r>
      <w:r w:rsidRPr="005A025A">
        <w:rPr>
          <w:rFonts w:ascii="Verdana" w:hAnsi="Verdana"/>
          <w:sz w:val="22"/>
          <w:szCs w:val="22"/>
        </w:rPr>
        <w:t xml:space="preserve"> und </w:t>
      </w:r>
      <w:r w:rsidRPr="005A025A">
        <w:rPr>
          <w:rFonts w:ascii="Verdana" w:hAnsi="Verdana"/>
          <w:b/>
          <w:sz w:val="22"/>
          <w:szCs w:val="22"/>
        </w:rPr>
        <w:t>„1“</w:t>
      </w:r>
      <w:r w:rsidRPr="005A025A">
        <w:rPr>
          <w:rFonts w:ascii="Verdana" w:hAnsi="Verdana"/>
          <w:sz w:val="22"/>
          <w:szCs w:val="22"/>
        </w:rPr>
        <w:t xml:space="preserve">) und die grundlegenden Operationen heissen </w:t>
      </w:r>
      <w:r w:rsidRPr="005A025A">
        <w:rPr>
          <w:rFonts w:ascii="Verdana" w:hAnsi="Verdana"/>
          <w:b/>
          <w:sz w:val="22"/>
          <w:szCs w:val="22"/>
        </w:rPr>
        <w:t>„UND“</w:t>
      </w:r>
      <w:r w:rsidRPr="005A025A">
        <w:rPr>
          <w:rFonts w:ascii="Verdana" w:hAnsi="Verdana"/>
          <w:sz w:val="22"/>
          <w:szCs w:val="22"/>
        </w:rPr>
        <w:t xml:space="preserve">, </w:t>
      </w:r>
      <w:r w:rsidRPr="005A025A">
        <w:rPr>
          <w:rFonts w:ascii="Verdana" w:hAnsi="Verdana"/>
          <w:b/>
          <w:sz w:val="22"/>
          <w:szCs w:val="22"/>
        </w:rPr>
        <w:t>„ODER“</w:t>
      </w:r>
      <w:r w:rsidRPr="005A025A">
        <w:rPr>
          <w:rFonts w:ascii="Verdana" w:hAnsi="Verdana"/>
          <w:sz w:val="22"/>
          <w:szCs w:val="22"/>
        </w:rPr>
        <w:t xml:space="preserve"> und</w:t>
      </w:r>
      <w:r w:rsidRPr="005A025A">
        <w:rPr>
          <w:rFonts w:ascii="Verdana" w:hAnsi="Verdana"/>
          <w:b/>
          <w:sz w:val="22"/>
          <w:szCs w:val="22"/>
        </w:rPr>
        <w:t xml:space="preserve"> „NICHT“</w:t>
      </w:r>
      <w:r w:rsidRPr="005A025A">
        <w:rPr>
          <w:rFonts w:ascii="Verdana" w:hAnsi="Verdana"/>
          <w:sz w:val="22"/>
          <w:szCs w:val="22"/>
        </w:rPr>
        <w:t xml:space="preserve">. </w:t>
      </w:r>
    </w:p>
    <w:p w:rsidR="005A025A" w:rsidRPr="005A025A" w:rsidRDefault="005A025A" w:rsidP="00606BDF">
      <w:pPr>
        <w:pStyle w:val="Textkrper"/>
        <w:ind w:left="708"/>
        <w:rPr>
          <w:rFonts w:ascii="Verdana" w:hAnsi="Verdana"/>
          <w:sz w:val="22"/>
          <w:szCs w:val="22"/>
        </w:rPr>
      </w:pPr>
      <w:r w:rsidRPr="005A025A">
        <w:rPr>
          <w:rFonts w:ascii="Verdana" w:hAnsi="Verdana"/>
          <w:sz w:val="22"/>
          <w:szCs w:val="22"/>
        </w:rPr>
        <w:t xml:space="preserve">Die Digitaltechnik setzt die Theorie von Boole in die Praxis um. Digitale </w:t>
      </w:r>
      <w:r w:rsidR="00045C33">
        <w:rPr>
          <w:rFonts w:ascii="Verdana" w:hAnsi="Verdana"/>
          <w:sz w:val="22"/>
          <w:szCs w:val="22"/>
        </w:rPr>
        <w:t xml:space="preserve">        </w:t>
      </w:r>
      <w:r w:rsidRPr="005A025A">
        <w:rPr>
          <w:rFonts w:ascii="Verdana" w:hAnsi="Verdana"/>
          <w:sz w:val="22"/>
          <w:szCs w:val="22"/>
        </w:rPr>
        <w:t xml:space="preserve">Systeme lassen sich mit einfachen und ungenauen Bauteilen (z.B. Transistoren) realisieren und erzeugen trotzdem beliebig genaue Resultate! Einige Hunderttausend Transistoren können heute für wenige Franken auf einem wenigen </w:t>
      </w:r>
      <w:r w:rsidR="00045C33">
        <w:rPr>
          <w:rFonts w:ascii="Verdana" w:hAnsi="Verdana"/>
          <w:sz w:val="22"/>
          <w:szCs w:val="22"/>
        </w:rPr>
        <w:t xml:space="preserve"> </w:t>
      </w:r>
      <w:r w:rsidRPr="005A025A">
        <w:rPr>
          <w:rFonts w:ascii="Verdana" w:hAnsi="Verdana"/>
          <w:sz w:val="22"/>
          <w:szCs w:val="22"/>
        </w:rPr>
        <w:t>mm</w:t>
      </w:r>
      <w:r w:rsidRPr="005A025A">
        <w:rPr>
          <w:rFonts w:ascii="Verdana" w:hAnsi="Verdana"/>
          <w:sz w:val="22"/>
          <w:szCs w:val="22"/>
          <w:vertAlign w:val="superscript"/>
        </w:rPr>
        <w:t>2</w:t>
      </w:r>
      <w:r w:rsidRPr="005A025A">
        <w:rPr>
          <w:rFonts w:ascii="Verdana" w:hAnsi="Verdana"/>
          <w:sz w:val="22"/>
          <w:szCs w:val="22"/>
        </w:rPr>
        <w:t xml:space="preserve"> grossen Siliziumplättchen realisiert werden. </w:t>
      </w:r>
    </w:p>
    <w:p w:rsidR="005A025A" w:rsidRPr="005A025A" w:rsidRDefault="0025040D" w:rsidP="000320A0">
      <w:pPr>
        <w:pStyle w:val="berschrift1"/>
        <w:numPr>
          <w:ilvl w:val="0"/>
          <w:numId w:val="0"/>
        </w:numPr>
        <w:ind w:firstLine="708"/>
      </w:pPr>
      <w:r>
        <w:rPr>
          <w:noProof/>
          <w:lang w:val="en-US" w:eastAsia="zh-CN"/>
        </w:rPr>
        <w:drawing>
          <wp:inline distT="0" distB="0" distL="0" distR="0">
            <wp:extent cx="5518150" cy="5346534"/>
            <wp:effectExtent l="19050" t="0" r="6350" b="0"/>
            <wp:docPr id="838" name="Bild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17" t="1912" r="1831" b="1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012" cy="5349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A" w:rsidRDefault="005A025A" w:rsidP="001D66C3">
      <w:pPr>
        <w:pStyle w:val="berschrift1"/>
        <w:overflowPunct w:val="0"/>
        <w:autoSpaceDE w:val="0"/>
        <w:autoSpaceDN w:val="0"/>
        <w:adjustRightInd w:val="0"/>
        <w:spacing w:after="120"/>
        <w:ind w:left="1276" w:hanging="566"/>
        <w:textAlignment w:val="baseline"/>
      </w:pPr>
      <w:r w:rsidRPr="001D66C3">
        <w:rPr>
          <w:lang w:val="de-CH"/>
        </w:rPr>
        <w:br w:type="page"/>
      </w:r>
      <w:bookmarkStart w:id="1" w:name="_Toc208798614"/>
      <w:bookmarkStart w:id="2" w:name="_Toc242927220"/>
      <w:r>
        <w:lastRenderedPageBreak/>
        <w:t>Logik</w:t>
      </w:r>
      <w:bookmarkEnd w:id="1"/>
      <w:bookmarkEnd w:id="2"/>
    </w:p>
    <w:p w:rsidR="00984145" w:rsidRDefault="005A025A" w:rsidP="009462D9">
      <w:pPr>
        <w:pStyle w:val="berschrift2"/>
        <w:numPr>
          <w:ilvl w:val="1"/>
          <w:numId w:val="3"/>
        </w:numPr>
        <w:overflowPunct/>
        <w:autoSpaceDE/>
        <w:autoSpaceDN/>
        <w:adjustRightInd/>
        <w:spacing w:before="240" w:after="60"/>
        <w:ind w:hanging="668"/>
        <w:textAlignment w:val="auto"/>
      </w:pPr>
      <w:bookmarkStart w:id="3" w:name="_Toc208798615"/>
      <w:bookmarkStart w:id="4" w:name="_Toc242927221"/>
      <w:r>
        <w:t>Die Wahrheitstabelle</w:t>
      </w:r>
      <w:bookmarkEnd w:id="3"/>
      <w:bookmarkEnd w:id="4"/>
    </w:p>
    <w:p w:rsidR="005A025A" w:rsidRDefault="005A025A" w:rsidP="00EE265F">
      <w:pPr>
        <w:pStyle w:val="Textkrper"/>
        <w:ind w:left="708"/>
        <w:rPr>
          <w:rFonts w:ascii="Verdana" w:hAnsi="Verdana"/>
          <w:sz w:val="22"/>
          <w:szCs w:val="22"/>
        </w:rPr>
      </w:pPr>
      <w:r w:rsidRPr="00EE265F">
        <w:rPr>
          <w:rFonts w:ascii="Verdana" w:hAnsi="Verdana"/>
          <w:sz w:val="22"/>
          <w:szCs w:val="22"/>
        </w:rPr>
        <w:t>Wie wird d</w:t>
      </w:r>
      <w:r w:rsidR="00ED38A7">
        <w:rPr>
          <w:rFonts w:ascii="Verdana" w:hAnsi="Verdana"/>
          <w:sz w:val="22"/>
          <w:szCs w:val="22"/>
        </w:rPr>
        <w:t xml:space="preserve">ie Arbeitsweise von Steuerungen </w:t>
      </w:r>
      <w:r w:rsidRPr="00EE265F">
        <w:rPr>
          <w:rFonts w:ascii="Verdana" w:hAnsi="Verdana"/>
          <w:sz w:val="22"/>
          <w:szCs w:val="22"/>
        </w:rPr>
        <w:t>beschrieben? An einem Beispiel soll dies verdeutlicht werden!</w:t>
      </w:r>
    </w:p>
    <w:p w:rsidR="00EE265F" w:rsidRDefault="00CD7D93" w:rsidP="00EE265F">
      <w:pPr>
        <w:pStyle w:val="Textkrper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4256" type="#_x0000_t75" style="position:absolute;left:0;text-align:left;margin-left:185.45pt;margin-top:46.35pt;width:145.5pt;height:93.65pt;z-index:251664384">
            <v:imagedata r:id="rId10" o:title=""/>
            <w10:wrap type="square"/>
          </v:shape>
          <o:OLEObject Type="Embed" ProgID="PBrush" ShapeID="_x0000_s4256" DrawAspect="Content" ObjectID="_1507352891" r:id="rId11"/>
        </w:object>
      </w:r>
      <w:r w:rsidR="00EE265F" w:rsidRPr="00EE265F">
        <w:rPr>
          <w:rFonts w:ascii="Verdana" w:hAnsi="Verdana"/>
          <w:sz w:val="22"/>
          <w:szCs w:val="22"/>
        </w:rPr>
        <w:t xml:space="preserve">Ein </w:t>
      </w:r>
      <w:r w:rsidR="00477AF9">
        <w:rPr>
          <w:rFonts w:ascii="Verdana" w:hAnsi="Verdana"/>
          <w:sz w:val="22"/>
          <w:szCs w:val="22"/>
        </w:rPr>
        <w:t xml:space="preserve">„kleines Schlitzohr“ </w:t>
      </w:r>
      <w:r w:rsidR="00EE265F" w:rsidRPr="00EE265F">
        <w:rPr>
          <w:rFonts w:ascii="Verdana" w:hAnsi="Verdana"/>
          <w:sz w:val="22"/>
          <w:szCs w:val="22"/>
        </w:rPr>
        <w:t>will nachts ge</w:t>
      </w:r>
      <w:r w:rsidR="00477AF9">
        <w:rPr>
          <w:rFonts w:ascii="Verdana" w:hAnsi="Verdana"/>
          <w:sz w:val="22"/>
          <w:szCs w:val="22"/>
        </w:rPr>
        <w:t>gen den Willen seiner</w:t>
      </w:r>
      <w:r w:rsidR="00EE265F" w:rsidRPr="00EE265F">
        <w:rPr>
          <w:rFonts w:ascii="Verdana" w:hAnsi="Verdana"/>
          <w:sz w:val="22"/>
          <w:szCs w:val="22"/>
        </w:rPr>
        <w:t xml:space="preserve"> Eltern fernsehen. </w:t>
      </w:r>
      <w:r w:rsidR="00806B59">
        <w:rPr>
          <w:rFonts w:ascii="Verdana" w:hAnsi="Verdana"/>
          <w:sz w:val="22"/>
          <w:szCs w:val="22"/>
        </w:rPr>
        <w:t xml:space="preserve">  </w:t>
      </w:r>
      <w:r w:rsidR="00EE265F" w:rsidRPr="00EE265F">
        <w:rPr>
          <w:rFonts w:ascii="Verdana" w:hAnsi="Verdana"/>
          <w:sz w:val="22"/>
          <w:szCs w:val="22"/>
        </w:rPr>
        <w:t>Er baut sich da</w:t>
      </w:r>
      <w:r w:rsidR="00806B59">
        <w:rPr>
          <w:rFonts w:ascii="Verdana" w:hAnsi="Verdana"/>
          <w:sz w:val="22"/>
          <w:szCs w:val="22"/>
        </w:rPr>
        <w:t>her die folgend</w:t>
      </w:r>
      <w:r w:rsidR="00EE265F" w:rsidRPr="00EE265F">
        <w:rPr>
          <w:rFonts w:ascii="Verdana" w:hAnsi="Verdana"/>
          <w:sz w:val="22"/>
          <w:szCs w:val="22"/>
        </w:rPr>
        <w:t xml:space="preserve"> abgebildete Überwachungs</w:t>
      </w:r>
      <w:r w:rsidR="00EE265F" w:rsidRPr="00EE265F">
        <w:rPr>
          <w:rFonts w:ascii="Verdana" w:hAnsi="Verdana"/>
          <w:sz w:val="22"/>
          <w:szCs w:val="22"/>
        </w:rPr>
        <w:softHyphen/>
        <w:t xml:space="preserve">schaltung. Die </w:t>
      </w:r>
      <w:r w:rsidR="003A2FBF">
        <w:rPr>
          <w:rFonts w:ascii="Verdana" w:hAnsi="Verdana"/>
          <w:sz w:val="22"/>
          <w:szCs w:val="22"/>
        </w:rPr>
        <w:t xml:space="preserve">     </w:t>
      </w:r>
      <w:r w:rsidR="00EE265F" w:rsidRPr="00EE265F">
        <w:rPr>
          <w:rFonts w:ascii="Verdana" w:hAnsi="Verdana"/>
          <w:sz w:val="22"/>
          <w:szCs w:val="22"/>
        </w:rPr>
        <w:t>Kontroll</w:t>
      </w:r>
      <w:r w:rsidR="00EE265F" w:rsidRPr="00EE265F">
        <w:rPr>
          <w:rFonts w:ascii="Verdana" w:hAnsi="Verdana"/>
          <w:sz w:val="22"/>
          <w:szCs w:val="22"/>
        </w:rPr>
        <w:softHyphen/>
        <w:t>lampe in seinem Zimmer brennt nur, wenn beide Eltern im Bett liegen.</w:t>
      </w:r>
      <w:r w:rsidR="00EE265F">
        <w:rPr>
          <w:rFonts w:ascii="Verdana" w:hAnsi="Verdana"/>
          <w:sz w:val="22"/>
          <w:szCs w:val="22"/>
        </w:rPr>
        <w:t xml:space="preserve"> </w:t>
      </w:r>
    </w:p>
    <w:p w:rsidR="00A969F0" w:rsidRDefault="00CD7D93" w:rsidP="00EE265F">
      <w:pPr>
        <w:pStyle w:val="Textkrper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</w:rPr>
        <w:object w:dxaOrig="1440" w:dyaOrig="1440">
          <v:shape id="_x0000_s4257" type="#_x0000_t75" style="position:absolute;left:0;text-align:left;margin-left:336.9pt;margin-top:2.2pt;width:142.9pt;height:92pt;z-index:251665408">
            <v:imagedata r:id="rId12" o:title=""/>
            <w10:wrap type="square"/>
          </v:shape>
          <o:OLEObject Type="Embed" ProgID="PBrush" ShapeID="_x0000_s4257" DrawAspect="Content" ObjectID="_1507352892" r:id="rId13"/>
        </w:object>
      </w:r>
      <w:r>
        <w:rPr>
          <w:rFonts w:ascii="Verdana" w:hAnsi="Verdana"/>
          <w:noProof/>
        </w:rPr>
        <w:object w:dxaOrig="1440" w:dyaOrig="1440">
          <v:shape id="_x0000_s4255" type="#_x0000_t75" style="position:absolute;left:0;text-align:left;margin-left:29.65pt;margin-top:.9pt;width:151.25pt;height:93.9pt;z-index:251663360">
            <v:imagedata r:id="rId14" o:title=""/>
            <w10:wrap type="square"/>
          </v:shape>
          <o:OLEObject Type="Embed" ProgID="PBrush" ShapeID="_x0000_s4255" DrawAspect="Content" ObjectID="_1507352893" r:id="rId15"/>
        </w:object>
      </w:r>
    </w:p>
    <w:p w:rsidR="00A969F0" w:rsidRDefault="00A969F0" w:rsidP="00EE265F">
      <w:pPr>
        <w:pStyle w:val="Textkrper"/>
        <w:ind w:left="708"/>
        <w:rPr>
          <w:rFonts w:ascii="Verdana" w:hAnsi="Verdana"/>
          <w:sz w:val="22"/>
          <w:szCs w:val="22"/>
        </w:rPr>
      </w:pPr>
    </w:p>
    <w:p w:rsidR="00A969F0" w:rsidRDefault="00A969F0" w:rsidP="00EE265F">
      <w:pPr>
        <w:pStyle w:val="Textkrper"/>
        <w:ind w:left="708"/>
        <w:rPr>
          <w:rFonts w:ascii="Verdana" w:hAnsi="Verdana"/>
          <w:sz w:val="22"/>
          <w:szCs w:val="22"/>
        </w:rPr>
      </w:pPr>
    </w:p>
    <w:p w:rsidR="00A969F0" w:rsidRDefault="00A969F0" w:rsidP="00EE265F">
      <w:pPr>
        <w:pStyle w:val="Textkrper"/>
        <w:ind w:left="708"/>
        <w:rPr>
          <w:rFonts w:ascii="Verdana" w:hAnsi="Verdana"/>
          <w:sz w:val="22"/>
          <w:szCs w:val="22"/>
        </w:rPr>
      </w:pPr>
    </w:p>
    <w:p w:rsidR="00A969F0" w:rsidRDefault="00A969F0" w:rsidP="00EE265F">
      <w:pPr>
        <w:pStyle w:val="Textkrper"/>
        <w:ind w:left="708"/>
        <w:rPr>
          <w:rFonts w:ascii="Verdana" w:hAnsi="Verdana"/>
          <w:sz w:val="22"/>
          <w:szCs w:val="22"/>
        </w:rPr>
      </w:pPr>
    </w:p>
    <w:p w:rsidR="00A969F0" w:rsidRDefault="00A969F0" w:rsidP="00BA524E">
      <w:pPr>
        <w:pStyle w:val="Textkrper"/>
        <w:spacing w:after="0"/>
        <w:ind w:left="708"/>
        <w:rPr>
          <w:rFonts w:ascii="Verdana" w:hAnsi="Verdana"/>
          <w:sz w:val="22"/>
          <w:szCs w:val="22"/>
        </w:rPr>
      </w:pPr>
    </w:p>
    <w:tbl>
      <w:tblPr>
        <w:tblpPr w:leftFromText="141" w:rightFromText="141" w:vertAnchor="text" w:horzAnchor="page" w:tblpX="2296" w:tblpY="487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851"/>
        <w:gridCol w:w="851"/>
        <w:gridCol w:w="1063"/>
      </w:tblGrid>
      <w:tr w:rsidR="00D90113" w:rsidRPr="00EE265F" w:rsidTr="00D90113">
        <w:trPr>
          <w:trHeight w:hRule="exact" w:val="284"/>
        </w:trPr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F2F2F2"/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Schalter</w:t>
            </w:r>
          </w:p>
        </w:tc>
        <w:tc>
          <w:tcPr>
            <w:tcW w:w="1063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F2F2F2"/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Lampe</w:t>
            </w:r>
          </w:p>
        </w:tc>
      </w:tr>
      <w:tr w:rsidR="00D90113" w:rsidRPr="00EE265F" w:rsidTr="00D90113">
        <w:trPr>
          <w:trHeight w:hRule="exact" w:val="28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12" w:space="0" w:color="auto"/>
            </w:tcBorders>
            <w:shd w:val="clear" w:color="auto" w:fill="F2F2F2"/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A</w:t>
            </w:r>
          </w:p>
        </w:tc>
        <w:tc>
          <w:tcPr>
            <w:tcW w:w="851" w:type="dxa"/>
            <w:tcBorders>
              <w:top w:val="nil"/>
              <w:bottom w:val="single" w:sz="12" w:space="0" w:color="auto"/>
            </w:tcBorders>
            <w:shd w:val="clear" w:color="auto" w:fill="F2F2F2"/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B</w:t>
            </w:r>
          </w:p>
        </w:tc>
        <w:tc>
          <w:tcPr>
            <w:tcW w:w="1063" w:type="dxa"/>
            <w:tcBorders>
              <w:top w:val="nil"/>
              <w:bottom w:val="single" w:sz="12" w:space="0" w:color="auto"/>
              <w:right w:val="single" w:sz="4" w:space="0" w:color="auto"/>
            </w:tcBorders>
            <w:shd w:val="clear" w:color="auto" w:fill="F2F2F2"/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</w:p>
        </w:tc>
      </w:tr>
      <w:tr w:rsidR="00D90113" w:rsidRPr="00EE265F" w:rsidTr="00D90113">
        <w:trPr>
          <w:trHeight w:hRule="exact" w:val="284"/>
        </w:trPr>
        <w:tc>
          <w:tcPr>
            <w:tcW w:w="851" w:type="dxa"/>
            <w:tcBorders>
              <w:top w:val="nil"/>
              <w:left w:val="single" w:sz="4" w:space="0" w:color="auto"/>
            </w:tcBorders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offen</w:t>
            </w:r>
          </w:p>
        </w:tc>
        <w:tc>
          <w:tcPr>
            <w:tcW w:w="851" w:type="dxa"/>
            <w:tcBorders>
              <w:top w:val="nil"/>
            </w:tcBorders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offen</w:t>
            </w:r>
          </w:p>
        </w:tc>
        <w:tc>
          <w:tcPr>
            <w:tcW w:w="1063" w:type="dxa"/>
            <w:tcBorders>
              <w:top w:val="nil"/>
              <w:right w:val="single" w:sz="4" w:space="0" w:color="auto"/>
            </w:tcBorders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dunkel</w:t>
            </w:r>
          </w:p>
        </w:tc>
      </w:tr>
      <w:tr w:rsidR="00D90113" w:rsidRPr="00EE265F" w:rsidTr="00D90113">
        <w:trPr>
          <w:trHeight w:hRule="exact" w:val="284"/>
        </w:trPr>
        <w:tc>
          <w:tcPr>
            <w:tcW w:w="851" w:type="dxa"/>
            <w:tcBorders>
              <w:left w:val="single" w:sz="4" w:space="0" w:color="auto"/>
            </w:tcBorders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offen</w:t>
            </w:r>
          </w:p>
        </w:tc>
        <w:tc>
          <w:tcPr>
            <w:tcW w:w="851" w:type="dxa"/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zu</w:t>
            </w:r>
          </w:p>
        </w:tc>
        <w:tc>
          <w:tcPr>
            <w:tcW w:w="1063" w:type="dxa"/>
            <w:tcBorders>
              <w:right w:val="single" w:sz="4" w:space="0" w:color="auto"/>
            </w:tcBorders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dunkel</w:t>
            </w:r>
          </w:p>
        </w:tc>
      </w:tr>
      <w:tr w:rsidR="00D90113" w:rsidRPr="00EE265F" w:rsidTr="00D90113">
        <w:trPr>
          <w:trHeight w:hRule="exact" w:val="284"/>
        </w:trPr>
        <w:tc>
          <w:tcPr>
            <w:tcW w:w="851" w:type="dxa"/>
            <w:tcBorders>
              <w:left w:val="single" w:sz="4" w:space="0" w:color="auto"/>
            </w:tcBorders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zu</w:t>
            </w:r>
          </w:p>
        </w:tc>
        <w:tc>
          <w:tcPr>
            <w:tcW w:w="851" w:type="dxa"/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offen</w:t>
            </w:r>
          </w:p>
        </w:tc>
        <w:tc>
          <w:tcPr>
            <w:tcW w:w="1063" w:type="dxa"/>
            <w:tcBorders>
              <w:right w:val="single" w:sz="4" w:space="0" w:color="auto"/>
            </w:tcBorders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dunkel</w:t>
            </w:r>
          </w:p>
        </w:tc>
      </w:tr>
      <w:tr w:rsidR="00D90113" w:rsidRPr="00EE265F" w:rsidTr="00D90113">
        <w:trPr>
          <w:trHeight w:hRule="exact" w:val="284"/>
        </w:trPr>
        <w:tc>
          <w:tcPr>
            <w:tcW w:w="851" w:type="dxa"/>
            <w:tcBorders>
              <w:left w:val="single" w:sz="4" w:space="0" w:color="auto"/>
            </w:tcBorders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zu</w:t>
            </w:r>
          </w:p>
        </w:tc>
        <w:tc>
          <w:tcPr>
            <w:tcW w:w="851" w:type="dxa"/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zu</w:t>
            </w:r>
          </w:p>
        </w:tc>
        <w:tc>
          <w:tcPr>
            <w:tcW w:w="1063" w:type="dxa"/>
            <w:tcBorders>
              <w:right w:val="single" w:sz="4" w:space="0" w:color="auto"/>
            </w:tcBorders>
          </w:tcPr>
          <w:p w:rsidR="00D90113" w:rsidRPr="00EE265F" w:rsidRDefault="00D90113" w:rsidP="00D90113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EE265F">
              <w:rPr>
                <w:rFonts w:ascii="Verdana" w:hAnsi="Verdana"/>
                <w:sz w:val="22"/>
                <w:szCs w:val="22"/>
              </w:rPr>
              <w:t>hell</w:t>
            </w:r>
          </w:p>
        </w:tc>
      </w:tr>
    </w:tbl>
    <w:p w:rsidR="00EE265F" w:rsidRDefault="00EE265F" w:rsidP="00EE265F">
      <w:pPr>
        <w:pStyle w:val="Textkrper"/>
        <w:ind w:left="708"/>
        <w:rPr>
          <w:rFonts w:ascii="Verdana" w:hAnsi="Verdana"/>
          <w:sz w:val="22"/>
          <w:szCs w:val="22"/>
        </w:rPr>
      </w:pPr>
      <w:r w:rsidRPr="00EE265F">
        <w:rPr>
          <w:rFonts w:ascii="Verdana" w:hAnsi="Verdana"/>
          <w:sz w:val="22"/>
          <w:szCs w:val="22"/>
        </w:rPr>
        <w:t>D</w:t>
      </w:r>
      <w:r w:rsidR="00477AF9">
        <w:rPr>
          <w:rFonts w:ascii="Verdana" w:hAnsi="Verdana"/>
          <w:sz w:val="22"/>
          <w:szCs w:val="22"/>
        </w:rPr>
        <w:t>ie Funktion der Schaltung kann</w:t>
      </w:r>
      <w:r w:rsidRPr="00EE265F">
        <w:rPr>
          <w:rFonts w:ascii="Verdana" w:hAnsi="Verdana"/>
          <w:sz w:val="22"/>
          <w:szCs w:val="22"/>
        </w:rPr>
        <w:t xml:space="preserve"> mit folgender Tabelle beschrieben werden:</w:t>
      </w:r>
    </w:p>
    <w:p w:rsidR="00840DB5" w:rsidRDefault="00840DB5" w:rsidP="00D90113">
      <w:pPr>
        <w:pStyle w:val="Textkrper"/>
        <w:ind w:left="3686"/>
        <w:rPr>
          <w:rFonts w:ascii="Verdana" w:hAnsi="Verdana"/>
          <w:sz w:val="22"/>
          <w:szCs w:val="22"/>
        </w:rPr>
      </w:pPr>
      <w:r w:rsidRPr="00EE265F">
        <w:rPr>
          <w:rFonts w:ascii="Verdana" w:hAnsi="Verdana"/>
          <w:sz w:val="22"/>
          <w:szCs w:val="22"/>
        </w:rPr>
        <w:t>In der Digitaltechnik werden solche Tabellen (sogenannte Wahrheitstabellen) in einer verkürzten Schreibweise notiert. Die beiden möglichen Zustände von binären Schalt- und Speicherelementen werden dabei mit den Ziffern „0“ und „1“ beschrie</w:t>
      </w:r>
      <w:r w:rsidRPr="00EE265F">
        <w:rPr>
          <w:rFonts w:ascii="Verdana" w:hAnsi="Verdana"/>
          <w:sz w:val="22"/>
          <w:szCs w:val="22"/>
        </w:rPr>
        <w:softHyphen/>
        <w:t xml:space="preserve">ben. </w:t>
      </w:r>
      <w:r w:rsidR="008178E9">
        <w:rPr>
          <w:rFonts w:ascii="Verdana" w:hAnsi="Verdana"/>
          <w:sz w:val="22"/>
          <w:szCs w:val="22"/>
        </w:rPr>
        <w:t xml:space="preserve">    </w:t>
      </w:r>
      <w:r w:rsidRPr="00EE265F">
        <w:rPr>
          <w:rFonts w:ascii="Verdana" w:hAnsi="Verdana"/>
          <w:sz w:val="22"/>
          <w:szCs w:val="22"/>
        </w:rPr>
        <w:t>Was diese Ziffern jeweils bedeuten, wird von Fall zu Fall durch Definition festgelegt und dann konse</w:t>
      </w:r>
      <w:r w:rsidR="00D90113">
        <w:rPr>
          <w:rFonts w:ascii="Verdana" w:hAnsi="Verdana"/>
          <w:sz w:val="22"/>
          <w:szCs w:val="22"/>
        </w:rPr>
        <w:t xml:space="preserve">quent </w:t>
      </w:r>
      <w:r w:rsidRPr="00EE265F">
        <w:rPr>
          <w:rFonts w:ascii="Verdana" w:hAnsi="Verdana"/>
          <w:sz w:val="22"/>
          <w:szCs w:val="22"/>
        </w:rPr>
        <w:t>eingehalten.</w:t>
      </w:r>
    </w:p>
    <w:p w:rsidR="00FE1968" w:rsidRPr="00FE1968" w:rsidRDefault="00DB48B4" w:rsidP="00FE1968">
      <w:pPr>
        <w:pStyle w:val="Textkrper"/>
        <w:ind w:left="708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b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5151120</wp:posOffset>
            </wp:positionH>
            <wp:positionV relativeFrom="paragraph">
              <wp:posOffset>41275</wp:posOffset>
            </wp:positionV>
            <wp:extent cx="853440" cy="711200"/>
            <wp:effectExtent l="19050" t="0" r="3810" b="0"/>
            <wp:wrapTight wrapText="bothSides">
              <wp:wrapPolygon edited="0">
                <wp:start x="-482" y="0"/>
                <wp:lineTo x="-482" y="20829"/>
                <wp:lineTo x="21696" y="20829"/>
                <wp:lineTo x="21696" y="0"/>
                <wp:lineTo x="-482" y="0"/>
              </wp:wrapPolygon>
            </wp:wrapTight>
            <wp:docPr id="2211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6026" w:rsidRPr="00FE1968">
        <w:rPr>
          <w:rFonts w:ascii="Verdana" w:hAnsi="Verdana"/>
          <w:b/>
          <w:sz w:val="22"/>
          <w:szCs w:val="22"/>
          <w:lang w:val="de-CH"/>
        </w:rPr>
        <w:t>Task</w:t>
      </w:r>
      <w:r w:rsidR="00F43A4C">
        <w:rPr>
          <w:rFonts w:ascii="Verdana" w:hAnsi="Verdana"/>
          <w:b/>
          <w:sz w:val="22"/>
          <w:szCs w:val="22"/>
          <w:lang w:val="de-CH"/>
        </w:rPr>
        <w:t>s</w:t>
      </w:r>
    </w:p>
    <w:p w:rsidR="00840DB5" w:rsidRPr="0053591D" w:rsidRDefault="005779F4" w:rsidP="00107E7A">
      <w:pPr>
        <w:pStyle w:val="Textkrper-Zeileneinzug"/>
        <w:numPr>
          <w:ilvl w:val="0"/>
          <w:numId w:val="35"/>
        </w:numPr>
        <w:rPr>
          <w:lang w:val="en-GB"/>
        </w:rPr>
      </w:pPr>
      <w:r w:rsidRPr="0053591D">
        <w:rPr>
          <w:lang w:val="en-GB"/>
        </w:rPr>
        <w:t>Draw the truth table as a function of the definitions given</w:t>
      </w:r>
      <w:r w:rsidR="006D695D" w:rsidRPr="0053591D">
        <w:rPr>
          <w:lang w:val="en-GB"/>
        </w:rPr>
        <w:t>!</w:t>
      </w:r>
    </w:p>
    <w:p w:rsidR="005779F4" w:rsidRPr="00A6284E" w:rsidRDefault="005779F4" w:rsidP="00F62CFC">
      <w:pPr>
        <w:pStyle w:val="Textkrper"/>
        <w:spacing w:before="120"/>
        <w:ind w:left="1134"/>
        <w:rPr>
          <w:rFonts w:ascii="Verdana" w:hAnsi="Verdana"/>
          <w:sz w:val="22"/>
          <w:szCs w:val="22"/>
          <w:lang w:val="fr-CH"/>
        </w:rPr>
      </w:pPr>
      <w:r w:rsidRPr="00A6284E">
        <w:rPr>
          <w:rFonts w:ascii="Verdana" w:hAnsi="Verdana"/>
          <w:sz w:val="22"/>
          <w:szCs w:val="22"/>
          <w:u w:val="single"/>
          <w:lang w:val="fr-CH"/>
        </w:rPr>
        <w:t>Definitions:</w:t>
      </w:r>
      <w:r w:rsidR="00A42BFD" w:rsidRPr="00A6284E">
        <w:rPr>
          <w:rFonts w:ascii="Verdana" w:hAnsi="Verdana"/>
          <w:sz w:val="22"/>
          <w:szCs w:val="22"/>
          <w:lang w:val="fr-CH"/>
        </w:rPr>
        <w:tab/>
      </w:r>
      <w:r w:rsidR="00A42BFD" w:rsidRPr="00A6284E">
        <w:rPr>
          <w:rFonts w:ascii="Verdana" w:hAnsi="Verdana"/>
          <w:sz w:val="22"/>
          <w:szCs w:val="22"/>
          <w:lang w:val="fr-CH"/>
        </w:rPr>
        <w:tab/>
      </w:r>
      <w:r w:rsidR="00A42BFD" w:rsidRPr="00A6284E">
        <w:rPr>
          <w:rFonts w:ascii="Verdana" w:hAnsi="Verdana"/>
          <w:sz w:val="22"/>
          <w:szCs w:val="22"/>
          <w:lang w:val="fr-CH"/>
        </w:rPr>
        <w:tab/>
      </w:r>
      <w:r w:rsidR="00A42BFD" w:rsidRPr="00A6284E">
        <w:rPr>
          <w:rFonts w:ascii="Verdana" w:hAnsi="Verdana"/>
          <w:sz w:val="22"/>
          <w:szCs w:val="22"/>
          <w:lang w:val="fr-CH"/>
        </w:rPr>
        <w:tab/>
      </w:r>
      <w:r w:rsidR="00A42BFD" w:rsidRPr="00A6284E">
        <w:rPr>
          <w:rFonts w:ascii="Verdana" w:hAnsi="Verdana"/>
          <w:sz w:val="22"/>
          <w:szCs w:val="22"/>
          <w:lang w:val="fr-CH"/>
        </w:rPr>
        <w:tab/>
      </w:r>
      <w:r w:rsidR="00C65B38">
        <w:rPr>
          <w:rFonts w:ascii="Verdana" w:hAnsi="Verdana"/>
          <w:sz w:val="22"/>
          <w:szCs w:val="22"/>
          <w:lang w:val="fr-CH"/>
        </w:rPr>
        <w:t xml:space="preserve">        </w:t>
      </w:r>
      <w:r w:rsidR="00A42BFD" w:rsidRPr="00A6284E">
        <w:rPr>
          <w:rFonts w:ascii="Verdana" w:hAnsi="Verdana"/>
          <w:sz w:val="22"/>
          <w:szCs w:val="22"/>
          <w:u w:val="single"/>
          <w:lang w:val="fr-CH"/>
        </w:rPr>
        <w:t>Truth table:</w:t>
      </w:r>
    </w:p>
    <w:tbl>
      <w:tblPr>
        <w:tblpPr w:leftFromText="141" w:rightFromText="141" w:vertAnchor="text" w:horzAnchor="page" w:tblpX="7790" w:tblpY="59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851"/>
        <w:gridCol w:w="851"/>
        <w:gridCol w:w="1063"/>
      </w:tblGrid>
      <w:tr w:rsidR="00A42BFD" w:rsidRPr="00A6284E" w:rsidTr="00A42BFD">
        <w:trPr>
          <w:trHeight w:hRule="exact" w:val="284"/>
        </w:trPr>
        <w:tc>
          <w:tcPr>
            <w:tcW w:w="1702" w:type="dxa"/>
            <w:gridSpan w:val="2"/>
            <w:tcBorders>
              <w:top w:val="single" w:sz="6" w:space="0" w:color="auto"/>
              <w:left w:val="single" w:sz="6" w:space="0" w:color="auto"/>
              <w:bottom w:val="nil"/>
            </w:tcBorders>
            <w:shd w:val="clear" w:color="auto" w:fill="F2F2F2"/>
          </w:tcPr>
          <w:p w:rsidR="00A42BFD" w:rsidRPr="00A6284E" w:rsidRDefault="00A42BFD" w:rsidP="00A42BFD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A6284E">
              <w:rPr>
                <w:rFonts w:ascii="Verdana" w:hAnsi="Verdana"/>
                <w:sz w:val="22"/>
                <w:szCs w:val="22"/>
              </w:rPr>
              <w:t>switch</w:t>
            </w:r>
          </w:p>
        </w:tc>
        <w:tc>
          <w:tcPr>
            <w:tcW w:w="1063" w:type="dxa"/>
            <w:tcBorders>
              <w:top w:val="single" w:sz="6" w:space="0" w:color="auto"/>
              <w:bottom w:val="nil"/>
              <w:right w:val="single" w:sz="6" w:space="0" w:color="auto"/>
            </w:tcBorders>
            <w:shd w:val="clear" w:color="auto" w:fill="F2F2F2"/>
          </w:tcPr>
          <w:p w:rsidR="00A42BFD" w:rsidRPr="00A6284E" w:rsidRDefault="00A42BFD" w:rsidP="00A42BFD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A6284E">
              <w:rPr>
                <w:rFonts w:ascii="Verdana" w:hAnsi="Verdana"/>
                <w:sz w:val="22"/>
                <w:szCs w:val="22"/>
              </w:rPr>
              <w:t>lamp</w:t>
            </w:r>
          </w:p>
        </w:tc>
      </w:tr>
      <w:tr w:rsidR="00A42BFD" w:rsidRPr="00A6284E" w:rsidTr="00A42BFD">
        <w:trPr>
          <w:trHeight w:hRule="exact" w:val="284"/>
        </w:trPr>
        <w:tc>
          <w:tcPr>
            <w:tcW w:w="851" w:type="dxa"/>
            <w:tcBorders>
              <w:top w:val="nil"/>
              <w:left w:val="single" w:sz="6" w:space="0" w:color="auto"/>
              <w:bottom w:val="single" w:sz="12" w:space="0" w:color="auto"/>
            </w:tcBorders>
            <w:shd w:val="clear" w:color="auto" w:fill="F2F2F2"/>
          </w:tcPr>
          <w:p w:rsidR="00A42BFD" w:rsidRPr="00A6284E" w:rsidRDefault="00A42BFD" w:rsidP="00A42BFD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A6284E">
              <w:rPr>
                <w:rFonts w:ascii="Verdana" w:hAnsi="Verdana"/>
                <w:sz w:val="22"/>
                <w:szCs w:val="22"/>
              </w:rPr>
              <w:t>A</w:t>
            </w:r>
          </w:p>
        </w:tc>
        <w:tc>
          <w:tcPr>
            <w:tcW w:w="851" w:type="dxa"/>
            <w:tcBorders>
              <w:top w:val="nil"/>
              <w:bottom w:val="single" w:sz="12" w:space="0" w:color="auto"/>
            </w:tcBorders>
            <w:shd w:val="clear" w:color="auto" w:fill="F2F2F2"/>
          </w:tcPr>
          <w:p w:rsidR="00A42BFD" w:rsidRPr="00A6284E" w:rsidRDefault="00A42BFD" w:rsidP="00A42BFD">
            <w:pPr>
              <w:pStyle w:val="Textkrper"/>
              <w:rPr>
                <w:rFonts w:ascii="Verdana" w:hAnsi="Verdana"/>
                <w:sz w:val="22"/>
                <w:szCs w:val="22"/>
              </w:rPr>
            </w:pPr>
            <w:r w:rsidRPr="00A6284E">
              <w:rPr>
                <w:rFonts w:ascii="Verdana" w:hAnsi="Verdana"/>
                <w:sz w:val="22"/>
                <w:szCs w:val="22"/>
              </w:rPr>
              <w:t>B</w:t>
            </w:r>
          </w:p>
        </w:tc>
        <w:tc>
          <w:tcPr>
            <w:tcW w:w="1063" w:type="dxa"/>
            <w:tcBorders>
              <w:top w:val="nil"/>
              <w:bottom w:val="single" w:sz="12" w:space="0" w:color="auto"/>
              <w:right w:val="single" w:sz="6" w:space="0" w:color="auto"/>
            </w:tcBorders>
            <w:shd w:val="clear" w:color="auto" w:fill="F2F2F2"/>
          </w:tcPr>
          <w:p w:rsidR="00A42BFD" w:rsidRPr="00A6284E" w:rsidRDefault="00A42BFD" w:rsidP="00A42BFD">
            <w:pPr>
              <w:pStyle w:val="Textkrper"/>
              <w:rPr>
                <w:rFonts w:ascii="Verdana" w:hAnsi="Verdana"/>
                <w:sz w:val="22"/>
                <w:szCs w:val="22"/>
              </w:rPr>
            </w:pPr>
          </w:p>
        </w:tc>
      </w:tr>
      <w:tr w:rsidR="00055CCC" w:rsidRPr="00A6284E" w:rsidTr="00A42BFD">
        <w:trPr>
          <w:trHeight w:hRule="exact" w:val="284"/>
        </w:trPr>
        <w:tc>
          <w:tcPr>
            <w:tcW w:w="851" w:type="dxa"/>
            <w:tcBorders>
              <w:top w:val="nil"/>
              <w:left w:val="single" w:sz="6" w:space="0" w:color="auto"/>
            </w:tcBorders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381106610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0 </w:t>
            </w:r>
            <w:permEnd w:id="381106610"/>
          </w:p>
        </w:tc>
        <w:tc>
          <w:tcPr>
            <w:tcW w:w="851" w:type="dxa"/>
            <w:tcBorders>
              <w:top w:val="nil"/>
            </w:tcBorders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1654135838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0 </w:t>
            </w:r>
            <w:permEnd w:id="1654135838"/>
          </w:p>
        </w:tc>
        <w:tc>
          <w:tcPr>
            <w:tcW w:w="1063" w:type="dxa"/>
            <w:tcBorders>
              <w:top w:val="nil"/>
              <w:right w:val="single" w:sz="6" w:space="0" w:color="auto"/>
            </w:tcBorders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1841309490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0 </w:t>
            </w:r>
            <w:permEnd w:id="1841309490"/>
          </w:p>
        </w:tc>
      </w:tr>
      <w:tr w:rsidR="00055CCC" w:rsidRPr="00A6284E" w:rsidTr="00A42BFD">
        <w:trPr>
          <w:trHeight w:hRule="exact" w:val="284"/>
        </w:trPr>
        <w:tc>
          <w:tcPr>
            <w:tcW w:w="851" w:type="dxa"/>
            <w:tcBorders>
              <w:left w:val="single" w:sz="6" w:space="0" w:color="auto"/>
            </w:tcBorders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1546985822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0 </w:t>
            </w:r>
            <w:permEnd w:id="1546985822"/>
          </w:p>
        </w:tc>
        <w:tc>
          <w:tcPr>
            <w:tcW w:w="851" w:type="dxa"/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977148987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1 </w:t>
            </w:r>
            <w:permEnd w:id="977148987"/>
          </w:p>
        </w:tc>
        <w:tc>
          <w:tcPr>
            <w:tcW w:w="1063" w:type="dxa"/>
            <w:tcBorders>
              <w:right w:val="single" w:sz="6" w:space="0" w:color="auto"/>
            </w:tcBorders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23857955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0 </w:t>
            </w:r>
            <w:permEnd w:id="23857955"/>
          </w:p>
        </w:tc>
      </w:tr>
      <w:tr w:rsidR="00055CCC" w:rsidRPr="00A6284E" w:rsidTr="00A42BFD">
        <w:trPr>
          <w:trHeight w:hRule="exact" w:val="284"/>
        </w:trPr>
        <w:tc>
          <w:tcPr>
            <w:tcW w:w="851" w:type="dxa"/>
            <w:tcBorders>
              <w:left w:val="single" w:sz="6" w:space="0" w:color="auto"/>
            </w:tcBorders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316557520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1 </w:t>
            </w:r>
            <w:permEnd w:id="316557520"/>
          </w:p>
        </w:tc>
        <w:tc>
          <w:tcPr>
            <w:tcW w:w="851" w:type="dxa"/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2116122781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0 </w:t>
            </w:r>
            <w:permEnd w:id="2116122781"/>
          </w:p>
        </w:tc>
        <w:tc>
          <w:tcPr>
            <w:tcW w:w="1063" w:type="dxa"/>
            <w:tcBorders>
              <w:right w:val="single" w:sz="6" w:space="0" w:color="auto"/>
            </w:tcBorders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1328356835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0 </w:t>
            </w:r>
            <w:permEnd w:id="1328356835"/>
          </w:p>
        </w:tc>
      </w:tr>
      <w:tr w:rsidR="00055CCC" w:rsidRPr="00A6284E" w:rsidTr="00A42BFD">
        <w:trPr>
          <w:trHeight w:hRule="exact" w:val="284"/>
        </w:trPr>
        <w:tc>
          <w:tcPr>
            <w:tcW w:w="851" w:type="dxa"/>
            <w:tcBorders>
              <w:left w:val="single" w:sz="6" w:space="0" w:color="auto"/>
              <w:bottom w:val="single" w:sz="6" w:space="0" w:color="auto"/>
            </w:tcBorders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1693857210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1 </w:t>
            </w:r>
            <w:permEnd w:id="1693857210"/>
          </w:p>
        </w:tc>
        <w:tc>
          <w:tcPr>
            <w:tcW w:w="851" w:type="dxa"/>
            <w:tcBorders>
              <w:bottom w:val="single" w:sz="6" w:space="0" w:color="auto"/>
            </w:tcBorders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1652649196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1 </w:t>
            </w:r>
            <w:permEnd w:id="1652649196"/>
          </w:p>
        </w:tc>
        <w:tc>
          <w:tcPr>
            <w:tcW w:w="1063" w:type="dxa"/>
            <w:tcBorders>
              <w:bottom w:val="single" w:sz="6" w:space="0" w:color="auto"/>
              <w:right w:val="single" w:sz="6" w:space="0" w:color="auto"/>
            </w:tcBorders>
          </w:tcPr>
          <w:p w:rsidR="00055CCC" w:rsidRPr="00A6284E" w:rsidRDefault="00374B3A" w:rsidP="00055CCC">
            <w:pPr>
              <w:pStyle w:val="Textkrper"/>
              <w:rPr>
                <w:rFonts w:ascii="Comic Sans MS" w:hAnsi="Comic Sans MS"/>
                <w:color w:val="548DD4"/>
                <w:sz w:val="22"/>
                <w:szCs w:val="22"/>
              </w:rPr>
            </w:pPr>
            <w:permStart w:id="1082933383" w:edGrp="everyone"/>
            <w:r>
              <w:rPr>
                <w:rFonts w:ascii="Comic Sans MS" w:hAnsi="Comic Sans MS"/>
                <w:color w:val="548DD4"/>
                <w:sz w:val="22"/>
                <w:szCs w:val="22"/>
              </w:rPr>
              <w:t xml:space="preserve">1 </w:t>
            </w:r>
            <w:permEnd w:id="1082933383"/>
          </w:p>
        </w:tc>
      </w:tr>
    </w:tbl>
    <w:p w:rsidR="00C8534A" w:rsidRPr="0053591D" w:rsidRDefault="0067631E" w:rsidP="00DB48B4">
      <w:pPr>
        <w:pStyle w:val="Textkrper"/>
        <w:spacing w:after="0"/>
        <w:ind w:left="1134"/>
        <w:rPr>
          <w:rFonts w:ascii="Verdana" w:hAnsi="Verdana"/>
          <w:sz w:val="22"/>
          <w:szCs w:val="22"/>
          <w:lang w:val="en-GB"/>
        </w:rPr>
      </w:pPr>
      <w:r w:rsidRPr="0053591D">
        <w:rPr>
          <w:rFonts w:ascii="Verdana" w:hAnsi="Verdana"/>
          <w:sz w:val="22"/>
          <w:szCs w:val="22"/>
          <w:lang w:val="en-GB"/>
        </w:rPr>
        <w:t xml:space="preserve">If </w:t>
      </w:r>
      <w:r w:rsidR="00C8534A" w:rsidRPr="0053591D">
        <w:rPr>
          <w:rFonts w:ascii="Verdana" w:hAnsi="Verdana"/>
          <w:sz w:val="22"/>
          <w:szCs w:val="22"/>
          <w:lang w:val="en-GB"/>
        </w:rPr>
        <w:t xml:space="preserve">the </w:t>
      </w:r>
      <w:r w:rsidR="005779F4" w:rsidRPr="0053591D">
        <w:rPr>
          <w:rFonts w:ascii="Verdana" w:hAnsi="Verdana"/>
          <w:sz w:val="22"/>
          <w:szCs w:val="22"/>
          <w:lang w:val="en-GB"/>
        </w:rPr>
        <w:t>switch</w:t>
      </w:r>
      <w:r w:rsidR="00C8534A" w:rsidRPr="0053591D">
        <w:rPr>
          <w:rFonts w:ascii="Verdana" w:hAnsi="Verdana"/>
          <w:sz w:val="22"/>
          <w:szCs w:val="22"/>
          <w:lang w:val="en-GB"/>
        </w:rPr>
        <w:t xml:space="preserve"> A</w:t>
      </w:r>
      <w:r w:rsidRPr="0053591D">
        <w:rPr>
          <w:rFonts w:ascii="Verdana" w:hAnsi="Verdana"/>
          <w:sz w:val="22"/>
          <w:szCs w:val="22"/>
          <w:lang w:val="en-GB"/>
        </w:rPr>
        <w:t xml:space="preserve"> is</w:t>
      </w:r>
      <w:r w:rsidR="005779F4" w:rsidRPr="0053591D">
        <w:rPr>
          <w:rFonts w:ascii="Verdana" w:hAnsi="Verdana"/>
          <w:sz w:val="22"/>
          <w:szCs w:val="22"/>
          <w:lang w:val="en-GB"/>
        </w:rPr>
        <w:t xml:space="preserve"> open</w:t>
      </w:r>
      <w:r w:rsidR="00C8534A" w:rsidRPr="0053591D">
        <w:rPr>
          <w:rFonts w:ascii="Verdana" w:hAnsi="Verdana"/>
          <w:sz w:val="22"/>
          <w:szCs w:val="22"/>
          <w:lang w:val="en-GB"/>
        </w:rPr>
        <w:t xml:space="preserve"> then </w:t>
      </w:r>
      <w:r w:rsidRPr="0053591D">
        <w:rPr>
          <w:rFonts w:ascii="Verdana" w:hAnsi="Verdana"/>
          <w:sz w:val="22"/>
          <w:szCs w:val="22"/>
          <w:lang w:val="en-GB"/>
        </w:rPr>
        <w:t>A</w:t>
      </w:r>
      <w:r w:rsidR="00D90113" w:rsidRPr="0053591D">
        <w:rPr>
          <w:rFonts w:ascii="Verdana" w:hAnsi="Verdana"/>
          <w:sz w:val="22"/>
          <w:szCs w:val="22"/>
          <w:lang w:val="en-GB"/>
        </w:rPr>
        <w:t xml:space="preserve"> = 0</w:t>
      </w:r>
      <w:r w:rsidR="00D90113" w:rsidRPr="0053591D">
        <w:rPr>
          <w:rFonts w:ascii="Verdana" w:hAnsi="Verdana"/>
          <w:sz w:val="22"/>
          <w:szCs w:val="22"/>
          <w:lang w:val="en-GB"/>
        </w:rPr>
        <w:br/>
      </w:r>
      <w:r w:rsidRPr="0053591D">
        <w:rPr>
          <w:rFonts w:ascii="Verdana" w:hAnsi="Verdana"/>
          <w:sz w:val="22"/>
          <w:szCs w:val="22"/>
          <w:lang w:val="en-GB"/>
        </w:rPr>
        <w:t xml:space="preserve">If </w:t>
      </w:r>
      <w:r w:rsidR="00C8534A" w:rsidRPr="0053591D">
        <w:rPr>
          <w:rFonts w:ascii="Verdana" w:hAnsi="Verdana"/>
          <w:sz w:val="22"/>
          <w:szCs w:val="22"/>
          <w:lang w:val="en-GB"/>
        </w:rPr>
        <w:t xml:space="preserve">the </w:t>
      </w:r>
      <w:r w:rsidRPr="0053591D">
        <w:rPr>
          <w:rFonts w:ascii="Verdana" w:hAnsi="Verdana"/>
          <w:sz w:val="22"/>
          <w:szCs w:val="22"/>
          <w:lang w:val="en-GB"/>
        </w:rPr>
        <w:t>switch</w:t>
      </w:r>
      <w:r w:rsidR="00C8534A" w:rsidRPr="0053591D">
        <w:rPr>
          <w:rFonts w:ascii="Verdana" w:hAnsi="Verdana"/>
          <w:sz w:val="22"/>
          <w:szCs w:val="22"/>
          <w:lang w:val="en-GB"/>
        </w:rPr>
        <w:t xml:space="preserve"> A</w:t>
      </w:r>
      <w:r w:rsidRPr="0053591D">
        <w:rPr>
          <w:rFonts w:ascii="Verdana" w:hAnsi="Verdana"/>
          <w:sz w:val="22"/>
          <w:szCs w:val="22"/>
          <w:lang w:val="en-GB"/>
        </w:rPr>
        <w:t xml:space="preserve"> is closed</w:t>
      </w:r>
      <w:r w:rsidR="00C8534A" w:rsidRPr="0053591D">
        <w:rPr>
          <w:rFonts w:ascii="Verdana" w:hAnsi="Verdana"/>
          <w:sz w:val="22"/>
          <w:szCs w:val="22"/>
          <w:lang w:val="en-GB"/>
        </w:rPr>
        <w:t xml:space="preserve"> then</w:t>
      </w:r>
      <w:r w:rsidRPr="0053591D">
        <w:rPr>
          <w:rFonts w:ascii="Verdana" w:hAnsi="Verdana"/>
          <w:sz w:val="22"/>
          <w:szCs w:val="22"/>
          <w:lang w:val="en-GB"/>
        </w:rPr>
        <w:t xml:space="preserve"> A = </w:t>
      </w:r>
      <w:r w:rsidR="00C8534A" w:rsidRPr="0053591D">
        <w:rPr>
          <w:rFonts w:ascii="Verdana" w:hAnsi="Verdana"/>
          <w:sz w:val="22"/>
          <w:szCs w:val="22"/>
          <w:lang w:val="en-GB"/>
        </w:rPr>
        <w:t>1</w:t>
      </w:r>
    </w:p>
    <w:p w:rsidR="00840DB5" w:rsidRPr="0053591D" w:rsidRDefault="00C8534A" w:rsidP="00DB48B4">
      <w:pPr>
        <w:pStyle w:val="Textkrper"/>
        <w:spacing w:after="0"/>
        <w:ind w:left="1134"/>
        <w:rPr>
          <w:rFonts w:ascii="Verdana" w:hAnsi="Verdana"/>
          <w:i/>
          <w:sz w:val="22"/>
          <w:szCs w:val="22"/>
          <w:lang w:val="en-GB"/>
        </w:rPr>
      </w:pPr>
      <w:r w:rsidRPr="0053591D">
        <w:rPr>
          <w:rFonts w:ascii="Verdana" w:hAnsi="Verdana"/>
          <w:sz w:val="22"/>
          <w:szCs w:val="22"/>
          <w:lang w:val="en-GB"/>
        </w:rPr>
        <w:t>If the switch B is open then B = 0</w:t>
      </w:r>
      <w:r w:rsidRPr="0053591D">
        <w:rPr>
          <w:rFonts w:ascii="Verdana" w:hAnsi="Verdana"/>
          <w:sz w:val="22"/>
          <w:szCs w:val="22"/>
          <w:lang w:val="en-GB"/>
        </w:rPr>
        <w:br/>
      </w:r>
      <w:r w:rsidR="00A42BFD" w:rsidRPr="0053591D">
        <w:rPr>
          <w:rFonts w:ascii="Verdana" w:hAnsi="Verdana"/>
          <w:sz w:val="22"/>
          <w:szCs w:val="22"/>
          <w:lang w:val="en-GB"/>
        </w:rPr>
        <w:t xml:space="preserve">    </w:t>
      </w:r>
      <w:r w:rsidRPr="0053591D">
        <w:rPr>
          <w:rFonts w:ascii="Verdana" w:hAnsi="Verdana"/>
          <w:sz w:val="22"/>
          <w:szCs w:val="22"/>
          <w:lang w:val="en-GB"/>
        </w:rPr>
        <w:t>If the switch B is closed then B = 1</w:t>
      </w:r>
      <w:r w:rsidRPr="0053591D">
        <w:rPr>
          <w:rFonts w:ascii="Verdana" w:hAnsi="Verdana"/>
          <w:sz w:val="22"/>
          <w:szCs w:val="22"/>
          <w:lang w:val="en-GB"/>
        </w:rPr>
        <w:br/>
      </w:r>
      <w:r w:rsidR="00840DB5" w:rsidRPr="0053591D">
        <w:rPr>
          <w:rFonts w:ascii="Verdana" w:hAnsi="Verdana"/>
          <w:sz w:val="22"/>
          <w:szCs w:val="22"/>
          <w:lang w:val="en-GB"/>
        </w:rPr>
        <w:br/>
      </w:r>
      <w:r w:rsidR="0067631E" w:rsidRPr="0053591D">
        <w:rPr>
          <w:rFonts w:ascii="Verdana" w:hAnsi="Verdana"/>
          <w:sz w:val="22"/>
          <w:szCs w:val="22"/>
          <w:lang w:val="en-GB"/>
        </w:rPr>
        <w:t>If the lamp doesn‘t light</w:t>
      </w:r>
      <w:r w:rsidR="00BA005A" w:rsidRPr="0053591D">
        <w:rPr>
          <w:rFonts w:ascii="Verdana" w:hAnsi="Verdana"/>
          <w:sz w:val="22"/>
          <w:szCs w:val="22"/>
          <w:lang w:val="en-GB"/>
        </w:rPr>
        <w:t xml:space="preserve"> up</w:t>
      </w:r>
      <w:r w:rsidRPr="0053591D">
        <w:rPr>
          <w:rFonts w:ascii="Verdana" w:hAnsi="Verdana"/>
          <w:sz w:val="22"/>
          <w:szCs w:val="22"/>
          <w:lang w:val="en-GB"/>
        </w:rPr>
        <w:t xml:space="preserve"> then</w:t>
      </w:r>
      <w:r w:rsidR="00A67D23" w:rsidRPr="0053591D">
        <w:rPr>
          <w:rFonts w:ascii="Verdana" w:hAnsi="Verdana"/>
          <w:sz w:val="22"/>
          <w:szCs w:val="22"/>
          <w:lang w:val="en-GB"/>
        </w:rPr>
        <w:t xml:space="preserve"> </w:t>
      </w:r>
      <w:r w:rsidR="00A6284E" w:rsidRPr="0053591D">
        <w:rPr>
          <w:rFonts w:ascii="Verdana" w:hAnsi="Verdana"/>
          <w:sz w:val="22"/>
          <w:szCs w:val="22"/>
          <w:lang w:val="en-GB"/>
        </w:rPr>
        <w:t>„</w:t>
      </w:r>
      <w:r w:rsidR="00A67D23" w:rsidRPr="0053591D">
        <w:rPr>
          <w:rFonts w:ascii="Verdana" w:hAnsi="Verdana"/>
          <w:sz w:val="22"/>
          <w:szCs w:val="22"/>
          <w:lang w:val="en-GB"/>
        </w:rPr>
        <w:t>lamp</w:t>
      </w:r>
      <w:r w:rsidR="00A6284E" w:rsidRPr="0053591D">
        <w:rPr>
          <w:rFonts w:ascii="Verdana" w:hAnsi="Verdana"/>
          <w:sz w:val="22"/>
          <w:szCs w:val="22"/>
          <w:lang w:val="en-GB"/>
        </w:rPr>
        <w:t>“</w:t>
      </w:r>
      <w:r w:rsidR="00840DB5" w:rsidRPr="0053591D">
        <w:rPr>
          <w:rFonts w:ascii="Verdana" w:hAnsi="Verdana"/>
          <w:sz w:val="22"/>
          <w:szCs w:val="22"/>
          <w:lang w:val="en-GB"/>
        </w:rPr>
        <w:t xml:space="preserve"> = 0 </w:t>
      </w:r>
      <w:r w:rsidR="00840DB5" w:rsidRPr="0053591D">
        <w:rPr>
          <w:rFonts w:ascii="Verdana" w:hAnsi="Verdana"/>
          <w:sz w:val="22"/>
          <w:szCs w:val="22"/>
          <w:lang w:val="en-GB"/>
        </w:rPr>
        <w:br/>
      </w:r>
      <w:r w:rsidR="00A42BFD" w:rsidRPr="0053591D">
        <w:rPr>
          <w:rFonts w:ascii="Verdana" w:hAnsi="Verdana"/>
          <w:sz w:val="22"/>
          <w:szCs w:val="22"/>
          <w:lang w:val="en-GB"/>
        </w:rPr>
        <w:t xml:space="preserve">    </w:t>
      </w:r>
      <w:r w:rsidR="0067631E" w:rsidRPr="0053591D">
        <w:rPr>
          <w:rFonts w:ascii="Verdana" w:hAnsi="Verdana"/>
          <w:sz w:val="22"/>
          <w:szCs w:val="22"/>
          <w:lang w:val="en-GB"/>
        </w:rPr>
        <w:t>If the lamp lights</w:t>
      </w:r>
      <w:r w:rsidR="00BA005A" w:rsidRPr="0053591D">
        <w:rPr>
          <w:rFonts w:ascii="Verdana" w:hAnsi="Verdana"/>
          <w:sz w:val="22"/>
          <w:szCs w:val="22"/>
          <w:lang w:val="en-GB"/>
        </w:rPr>
        <w:t xml:space="preserve"> up</w:t>
      </w:r>
      <w:r w:rsidR="00A67D23" w:rsidRPr="0053591D">
        <w:rPr>
          <w:rFonts w:ascii="Verdana" w:hAnsi="Verdana"/>
          <w:sz w:val="22"/>
          <w:szCs w:val="22"/>
          <w:lang w:val="en-GB"/>
        </w:rPr>
        <w:t xml:space="preserve"> then </w:t>
      </w:r>
      <w:r w:rsidR="00A6284E" w:rsidRPr="0053591D">
        <w:rPr>
          <w:rFonts w:ascii="Verdana" w:hAnsi="Verdana"/>
          <w:sz w:val="22"/>
          <w:szCs w:val="22"/>
          <w:lang w:val="en-GB"/>
        </w:rPr>
        <w:t>„</w:t>
      </w:r>
      <w:r w:rsidR="00A67D23" w:rsidRPr="0053591D">
        <w:rPr>
          <w:rFonts w:ascii="Verdana" w:hAnsi="Verdana"/>
          <w:sz w:val="22"/>
          <w:szCs w:val="22"/>
          <w:lang w:val="en-GB"/>
        </w:rPr>
        <w:t>lamp</w:t>
      </w:r>
      <w:r w:rsidR="00A6284E" w:rsidRPr="0053591D">
        <w:rPr>
          <w:rFonts w:ascii="Verdana" w:hAnsi="Verdana"/>
          <w:sz w:val="22"/>
          <w:szCs w:val="22"/>
          <w:lang w:val="en-GB"/>
        </w:rPr>
        <w:t>“</w:t>
      </w:r>
      <w:r w:rsidR="0067631E" w:rsidRPr="0053591D">
        <w:rPr>
          <w:rFonts w:ascii="Verdana" w:hAnsi="Verdana"/>
          <w:sz w:val="22"/>
          <w:szCs w:val="22"/>
          <w:lang w:val="en-GB"/>
        </w:rPr>
        <w:t xml:space="preserve"> = 1</w:t>
      </w:r>
    </w:p>
    <w:p w:rsidR="00D90113" w:rsidRPr="0053591D" w:rsidRDefault="00D90113" w:rsidP="00BA524E">
      <w:pPr>
        <w:pStyle w:val="Textkrper"/>
        <w:spacing w:after="0"/>
        <w:rPr>
          <w:rFonts w:ascii="Verdana" w:hAnsi="Verdana"/>
          <w:sz w:val="22"/>
          <w:szCs w:val="22"/>
          <w:lang w:val="en-GB"/>
        </w:rPr>
      </w:pPr>
    </w:p>
    <w:p w:rsidR="00FE1968" w:rsidRPr="005D617C" w:rsidRDefault="001A65F2" w:rsidP="00107E7A">
      <w:pPr>
        <w:pStyle w:val="Textkrper-Zeileneinzug"/>
        <w:numPr>
          <w:ilvl w:val="0"/>
          <w:numId w:val="35"/>
        </w:numPr>
      </w:pPr>
      <w:r>
        <w:t>Compl</w:t>
      </w:r>
      <w:r w:rsidR="00BA005A">
        <w:t>ete the table</w:t>
      </w:r>
      <w:r w:rsidR="00FE1968" w:rsidRPr="007274BE">
        <w:t>.</w:t>
      </w:r>
    </w:p>
    <w:p w:rsidR="00FE1968" w:rsidRPr="005D617C" w:rsidRDefault="00FE1968" w:rsidP="00B75407">
      <w:pPr>
        <w:pStyle w:val="Textkrper-Zeileneinzug"/>
        <w:spacing w:before="0"/>
      </w:pP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69"/>
        <w:gridCol w:w="4111"/>
      </w:tblGrid>
      <w:tr w:rsidR="00FE1968" w:rsidTr="00213F69">
        <w:tc>
          <w:tcPr>
            <w:tcW w:w="3969" w:type="dxa"/>
            <w:shd w:val="clear" w:color="auto" w:fill="C0C0C0"/>
          </w:tcPr>
          <w:p w:rsidR="00FE1968" w:rsidRDefault="00FE1968" w:rsidP="00ED38A7">
            <w:pPr>
              <w:pStyle w:val="Textkrper-Zeileneinzug"/>
              <w:spacing w:before="40" w:after="40"/>
              <w:ind w:left="0"/>
            </w:pPr>
            <w:r>
              <w:t>English:</w:t>
            </w:r>
          </w:p>
        </w:tc>
        <w:tc>
          <w:tcPr>
            <w:tcW w:w="4111" w:type="dxa"/>
            <w:shd w:val="clear" w:color="auto" w:fill="C0C0C0"/>
          </w:tcPr>
          <w:p w:rsidR="00FE1968" w:rsidRDefault="00FE1968" w:rsidP="00ED38A7">
            <w:pPr>
              <w:pStyle w:val="Textkrper-Zeileneinzug"/>
              <w:spacing w:before="40" w:after="40"/>
              <w:ind w:left="0"/>
            </w:pPr>
            <w:r>
              <w:t>German:</w:t>
            </w:r>
          </w:p>
        </w:tc>
      </w:tr>
      <w:tr w:rsidR="00FE1968" w:rsidTr="00213F69">
        <w:tc>
          <w:tcPr>
            <w:tcW w:w="3969" w:type="dxa"/>
          </w:tcPr>
          <w:p w:rsidR="00FE1968" w:rsidRDefault="00FE1968" w:rsidP="00ED38A7">
            <w:pPr>
              <w:pStyle w:val="Textkrper-Zeileneinzug"/>
              <w:spacing w:before="40" w:after="40"/>
              <w:ind w:left="0"/>
            </w:pPr>
            <w:r>
              <w:t>truth table</w:t>
            </w:r>
          </w:p>
        </w:tc>
        <w:tc>
          <w:tcPr>
            <w:tcW w:w="4111" w:type="dxa"/>
          </w:tcPr>
          <w:p w:rsidR="00FE1968" w:rsidRPr="00986BEB" w:rsidRDefault="002E4416" w:rsidP="00ED38A7">
            <w:pPr>
              <w:pStyle w:val="Textkrper-Zeileneinzug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</w:rPr>
            </w:pPr>
            <w:permStart w:id="743079591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Wahrheitstabelle</w:t>
            </w:r>
            <w:permEnd w:id="743079591"/>
          </w:p>
        </w:tc>
      </w:tr>
      <w:tr w:rsidR="00FE1968" w:rsidTr="00213F69">
        <w:tc>
          <w:tcPr>
            <w:tcW w:w="3969" w:type="dxa"/>
          </w:tcPr>
          <w:p w:rsidR="00FE1968" w:rsidRPr="00986BEB" w:rsidRDefault="002E4416" w:rsidP="00ED38A7">
            <w:pPr>
              <w:pStyle w:val="Textkrper-Zeileneinzug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</w:rPr>
            </w:pPr>
            <w:permStart w:id="169956319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Definition </w:t>
            </w:r>
            <w:permEnd w:id="1699563196"/>
          </w:p>
        </w:tc>
        <w:tc>
          <w:tcPr>
            <w:tcW w:w="4111" w:type="dxa"/>
          </w:tcPr>
          <w:p w:rsidR="00FE1968" w:rsidRPr="003D5E9D" w:rsidRDefault="00DB48B4" w:rsidP="00ED38A7">
            <w:pPr>
              <w:pStyle w:val="Textkrper-Zeileneinzug"/>
              <w:spacing w:before="40" w:after="40"/>
              <w:ind w:left="0"/>
            </w:pPr>
            <w:r>
              <w:t>Definition</w:t>
            </w:r>
          </w:p>
        </w:tc>
      </w:tr>
      <w:tr w:rsidR="00055CCC" w:rsidTr="00213F69">
        <w:tc>
          <w:tcPr>
            <w:tcW w:w="3969" w:type="dxa"/>
          </w:tcPr>
          <w:p w:rsidR="00055CCC" w:rsidRPr="003D5E9D" w:rsidRDefault="00055CCC" w:rsidP="00ED38A7">
            <w:pPr>
              <w:pStyle w:val="Textkrper-Zeileneinzug"/>
              <w:spacing w:before="40" w:after="40"/>
              <w:ind w:left="0"/>
            </w:pPr>
            <w:r>
              <w:t>(to) light up</w:t>
            </w:r>
          </w:p>
        </w:tc>
        <w:tc>
          <w:tcPr>
            <w:tcW w:w="4111" w:type="dxa"/>
          </w:tcPr>
          <w:p w:rsidR="00055CCC" w:rsidRPr="00986BEB" w:rsidRDefault="002E4416" w:rsidP="00374B3A">
            <w:pPr>
              <w:pStyle w:val="Textkrper-Zeileneinzug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</w:rPr>
            </w:pPr>
            <w:permStart w:id="1427046564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aufleuchten</w:t>
            </w:r>
            <w:permEnd w:id="1427046564"/>
          </w:p>
        </w:tc>
      </w:tr>
      <w:tr w:rsidR="00055CCC" w:rsidTr="00213F69">
        <w:tc>
          <w:tcPr>
            <w:tcW w:w="3969" w:type="dxa"/>
          </w:tcPr>
          <w:p w:rsidR="00055CCC" w:rsidRPr="00986BEB" w:rsidRDefault="002E4416" w:rsidP="00374B3A">
            <w:pPr>
              <w:pStyle w:val="Textkrper-Zeileneinzug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</w:rPr>
            </w:pPr>
            <w:permStart w:id="37970640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switch</w:t>
            </w:r>
            <w:permEnd w:id="37970640"/>
          </w:p>
        </w:tc>
        <w:tc>
          <w:tcPr>
            <w:tcW w:w="4111" w:type="dxa"/>
          </w:tcPr>
          <w:p w:rsidR="00055CCC" w:rsidRDefault="00055CCC" w:rsidP="00ED38A7">
            <w:pPr>
              <w:pStyle w:val="Textkrper-Zeileneinzug"/>
              <w:spacing w:before="40" w:after="40"/>
              <w:ind w:left="0"/>
            </w:pPr>
            <w:r>
              <w:t>Schalter</w:t>
            </w:r>
          </w:p>
        </w:tc>
      </w:tr>
      <w:tr w:rsidR="00055CCC" w:rsidTr="00213F69">
        <w:tc>
          <w:tcPr>
            <w:tcW w:w="3969" w:type="dxa"/>
          </w:tcPr>
          <w:p w:rsidR="00055CCC" w:rsidRPr="00986BEB" w:rsidRDefault="00055CCC" w:rsidP="00374B3A">
            <w:pPr>
              <w:pStyle w:val="Textkrper-Zeileneinzug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</w:rPr>
            </w:pPr>
            <w:permStart w:id="249260055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249260055"/>
          </w:p>
        </w:tc>
        <w:tc>
          <w:tcPr>
            <w:tcW w:w="4111" w:type="dxa"/>
          </w:tcPr>
          <w:p w:rsidR="00055CCC" w:rsidRPr="00986BEB" w:rsidRDefault="00055CCC" w:rsidP="00374B3A">
            <w:pPr>
              <w:pStyle w:val="Textkrper-Zeileneinzug"/>
              <w:spacing w:before="40" w:after="40"/>
              <w:ind w:left="0"/>
              <w:rPr>
                <w:rFonts w:ascii="Comic Sans MS" w:hAnsi="Comic Sans MS"/>
                <w:color w:val="548DD4" w:themeColor="text2" w:themeTint="99"/>
              </w:rPr>
            </w:pPr>
            <w:permStart w:id="469050280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469050280"/>
          </w:p>
        </w:tc>
      </w:tr>
    </w:tbl>
    <w:p w:rsidR="00F76732" w:rsidRDefault="00F76732" w:rsidP="009462D9">
      <w:pPr>
        <w:pStyle w:val="berschrift2"/>
        <w:numPr>
          <w:ilvl w:val="1"/>
          <w:numId w:val="3"/>
        </w:numPr>
        <w:overflowPunct/>
        <w:autoSpaceDE/>
        <w:autoSpaceDN/>
        <w:adjustRightInd/>
        <w:spacing w:before="240" w:after="60"/>
        <w:ind w:hanging="668"/>
        <w:textAlignment w:val="auto"/>
      </w:pPr>
      <w:bookmarkStart w:id="5" w:name="_Toc242927222"/>
      <w:r>
        <w:lastRenderedPageBreak/>
        <w:t>Logikzustände</w:t>
      </w:r>
      <w:bookmarkEnd w:id="5"/>
    </w:p>
    <w:p w:rsidR="005A025A" w:rsidRPr="00F76732" w:rsidRDefault="0071162F" w:rsidP="00F76732">
      <w:pPr>
        <w:pStyle w:val="Textkrper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Im Beispiel unter Kapitel 2.1 wurden </w:t>
      </w:r>
      <w:r w:rsidR="005A025A" w:rsidRPr="00F76732">
        <w:rPr>
          <w:rFonts w:ascii="Verdana" w:hAnsi="Verdana"/>
          <w:sz w:val="22"/>
          <w:szCs w:val="22"/>
        </w:rPr>
        <w:t>die Zahlen „0“ und „1“ als Abkürzungen für die beiden möglichen Zustände der binären Schaltungselemente eingeführt. In der Digitaltechnik sind noch andere Bezeichnungen üblich:</w:t>
      </w:r>
    </w:p>
    <w:tbl>
      <w:tblPr>
        <w:tblW w:w="0" w:type="auto"/>
        <w:tblInd w:w="12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60"/>
        <w:gridCol w:w="1560"/>
        <w:gridCol w:w="1673"/>
      </w:tblGrid>
      <w:tr w:rsidR="005A025A" w:rsidRPr="00F76732" w:rsidTr="00833565">
        <w:tc>
          <w:tcPr>
            <w:tcW w:w="3260" w:type="dxa"/>
            <w:tcBorders>
              <w:bottom w:val="single" w:sz="6" w:space="0" w:color="auto"/>
            </w:tcBorders>
            <w:shd w:val="clear" w:color="auto" w:fill="FFFFCC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 xml:space="preserve">Logikpegel </w:t>
            </w:r>
          </w:p>
        </w:tc>
        <w:tc>
          <w:tcPr>
            <w:tcW w:w="1560" w:type="dxa"/>
            <w:tcBorders>
              <w:bottom w:val="single" w:sz="6" w:space="0" w:color="auto"/>
            </w:tcBorders>
            <w:shd w:val="clear" w:color="auto" w:fill="FFFFCC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>0</w:t>
            </w:r>
          </w:p>
        </w:tc>
        <w:tc>
          <w:tcPr>
            <w:tcW w:w="1673" w:type="dxa"/>
            <w:tcBorders>
              <w:bottom w:val="single" w:sz="6" w:space="0" w:color="auto"/>
            </w:tcBorders>
            <w:shd w:val="clear" w:color="auto" w:fill="FFFFCC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>1</w:t>
            </w:r>
          </w:p>
        </w:tc>
      </w:tr>
      <w:tr w:rsidR="005A025A" w:rsidRPr="00F76732" w:rsidTr="00833565">
        <w:tc>
          <w:tcPr>
            <w:tcW w:w="3260" w:type="dxa"/>
            <w:tcBorders>
              <w:bottom w:val="single" w:sz="6" w:space="0" w:color="auto"/>
            </w:tcBorders>
            <w:shd w:val="clear" w:color="auto" w:fill="FFCCFF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>Logikpegel (amerikanisch)</w:t>
            </w:r>
          </w:p>
        </w:tc>
        <w:tc>
          <w:tcPr>
            <w:tcW w:w="1560" w:type="dxa"/>
            <w:tcBorders>
              <w:bottom w:val="single" w:sz="6" w:space="0" w:color="auto"/>
            </w:tcBorders>
            <w:shd w:val="clear" w:color="auto" w:fill="FFCCFF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>L (low)</w:t>
            </w:r>
          </w:p>
        </w:tc>
        <w:tc>
          <w:tcPr>
            <w:tcW w:w="1673" w:type="dxa"/>
            <w:tcBorders>
              <w:bottom w:val="single" w:sz="6" w:space="0" w:color="auto"/>
            </w:tcBorders>
            <w:shd w:val="clear" w:color="auto" w:fill="FFCCFF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>H (high)</w:t>
            </w:r>
          </w:p>
        </w:tc>
      </w:tr>
      <w:tr w:rsidR="005A025A" w:rsidRPr="00F76732" w:rsidTr="00833565">
        <w:tc>
          <w:tcPr>
            <w:tcW w:w="3260" w:type="dxa"/>
            <w:tcBorders>
              <w:bottom w:val="single" w:sz="6" w:space="0" w:color="auto"/>
            </w:tcBorders>
            <w:shd w:val="clear" w:color="auto" w:fill="CCFFCC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>Umgangssprache</w:t>
            </w:r>
          </w:p>
        </w:tc>
        <w:tc>
          <w:tcPr>
            <w:tcW w:w="1560" w:type="dxa"/>
            <w:tcBorders>
              <w:bottom w:val="single" w:sz="6" w:space="0" w:color="auto"/>
            </w:tcBorders>
            <w:shd w:val="clear" w:color="auto" w:fill="CCFFCC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>inaktiv</w:t>
            </w:r>
          </w:p>
        </w:tc>
        <w:tc>
          <w:tcPr>
            <w:tcW w:w="1673" w:type="dxa"/>
            <w:tcBorders>
              <w:bottom w:val="single" w:sz="6" w:space="0" w:color="auto"/>
            </w:tcBorders>
            <w:shd w:val="clear" w:color="auto" w:fill="CCFFCC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>aktiv</w:t>
            </w:r>
          </w:p>
        </w:tc>
      </w:tr>
      <w:tr w:rsidR="005A025A" w:rsidRPr="00F76732" w:rsidTr="00833565">
        <w:tc>
          <w:tcPr>
            <w:tcW w:w="3260" w:type="dxa"/>
            <w:shd w:val="clear" w:color="auto" w:fill="CCFFFF"/>
          </w:tcPr>
          <w:p w:rsidR="005A025A" w:rsidRPr="00DF7805" w:rsidRDefault="00DF7805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Wahrheitsaussage</w:t>
            </w:r>
            <w:r w:rsidR="005A025A" w:rsidRPr="00DF7805">
              <w:rPr>
                <w:rFonts w:ascii="Verdana" w:hAnsi="Verdana"/>
              </w:rPr>
              <w:t xml:space="preserve"> </w:t>
            </w:r>
          </w:p>
        </w:tc>
        <w:tc>
          <w:tcPr>
            <w:tcW w:w="1560" w:type="dxa"/>
            <w:shd w:val="clear" w:color="auto" w:fill="CCFFFF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>falsch (false)</w:t>
            </w:r>
          </w:p>
        </w:tc>
        <w:tc>
          <w:tcPr>
            <w:tcW w:w="1673" w:type="dxa"/>
            <w:shd w:val="clear" w:color="auto" w:fill="CCFFFF"/>
          </w:tcPr>
          <w:p w:rsidR="005A025A" w:rsidRPr="00DF7805" w:rsidRDefault="005A025A" w:rsidP="008F5A15">
            <w:pPr>
              <w:pStyle w:val="Textkrper"/>
              <w:spacing w:before="40" w:after="40"/>
              <w:rPr>
                <w:rFonts w:ascii="Verdana" w:hAnsi="Verdana"/>
              </w:rPr>
            </w:pPr>
            <w:r w:rsidRPr="00DF7805">
              <w:rPr>
                <w:rFonts w:ascii="Verdana" w:hAnsi="Verdana"/>
              </w:rPr>
              <w:t>wahr (true)</w:t>
            </w:r>
          </w:p>
        </w:tc>
      </w:tr>
    </w:tbl>
    <w:p w:rsidR="00FC7E21" w:rsidRDefault="00FC7E21" w:rsidP="009D78A2">
      <w:pPr>
        <w:pStyle w:val="Textkrper"/>
        <w:spacing w:after="0"/>
        <w:rPr>
          <w:rFonts w:ascii="Verdana" w:hAnsi="Verdana"/>
          <w:b/>
          <w:sz w:val="22"/>
          <w:szCs w:val="22"/>
        </w:rPr>
      </w:pPr>
    </w:p>
    <w:p w:rsidR="00C04C51" w:rsidRPr="00FE1968" w:rsidRDefault="00C04C51" w:rsidP="00C04C51">
      <w:pPr>
        <w:pStyle w:val="Textkrper"/>
        <w:ind w:left="708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b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858432" behindDoc="1" locked="0" layoutInCell="1" allowOverlap="1">
            <wp:simplePos x="0" y="0"/>
            <wp:positionH relativeFrom="column">
              <wp:posOffset>5151120</wp:posOffset>
            </wp:positionH>
            <wp:positionV relativeFrom="paragraph">
              <wp:posOffset>41275</wp:posOffset>
            </wp:positionV>
            <wp:extent cx="853440" cy="711200"/>
            <wp:effectExtent l="19050" t="0" r="3810" b="0"/>
            <wp:wrapTight wrapText="bothSides">
              <wp:wrapPolygon edited="0">
                <wp:start x="-482" y="0"/>
                <wp:lineTo x="-482" y="20829"/>
                <wp:lineTo x="21696" y="20829"/>
                <wp:lineTo x="21696" y="0"/>
                <wp:lineTo x="-482" y="0"/>
              </wp:wrapPolygon>
            </wp:wrapTight>
            <wp:docPr id="4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1968">
        <w:rPr>
          <w:rFonts w:ascii="Verdana" w:hAnsi="Verdana"/>
          <w:b/>
          <w:sz w:val="22"/>
          <w:szCs w:val="22"/>
          <w:lang w:val="de-CH"/>
        </w:rPr>
        <w:t>Task</w:t>
      </w:r>
      <w:r>
        <w:rPr>
          <w:rFonts w:ascii="Verdana" w:hAnsi="Verdana"/>
          <w:b/>
          <w:sz w:val="22"/>
          <w:szCs w:val="22"/>
          <w:lang w:val="de-CH"/>
        </w:rPr>
        <w:t>s</w:t>
      </w:r>
    </w:p>
    <w:p w:rsidR="00A936BE" w:rsidRPr="005D617C" w:rsidRDefault="00BA005A" w:rsidP="00F40F21">
      <w:pPr>
        <w:pStyle w:val="Textkrper-Zeileneinzug"/>
        <w:numPr>
          <w:ilvl w:val="0"/>
          <w:numId w:val="36"/>
        </w:numPr>
      </w:pPr>
      <w:r w:rsidRPr="0053591D">
        <w:rPr>
          <w:lang w:val="en-GB"/>
        </w:rPr>
        <w:t>Complete the table using an</w:t>
      </w:r>
      <w:r w:rsidR="00C65B38" w:rsidRPr="0053591D">
        <w:rPr>
          <w:lang w:val="en-GB"/>
        </w:rPr>
        <w:t xml:space="preserve"> online </w:t>
      </w:r>
      <w:r w:rsidRPr="0053591D">
        <w:rPr>
          <w:lang w:val="en-GB"/>
        </w:rPr>
        <w:t xml:space="preserve">dictionary. </w:t>
      </w:r>
      <w:r>
        <w:t>(</w:t>
      </w:r>
      <w:hyperlink r:id="rId18" w:history="1">
        <w:r w:rsidR="0092007A" w:rsidRPr="00F20DF0">
          <w:rPr>
            <w:rStyle w:val="Hyperlink"/>
            <w:lang w:val="en-US"/>
          </w:rPr>
          <w:t>http://www.dict.cc/</w:t>
        </w:r>
      </w:hyperlink>
      <w:r>
        <w:t>)</w:t>
      </w:r>
    </w:p>
    <w:p w:rsidR="00A936BE" w:rsidRPr="005D617C" w:rsidRDefault="00A936BE" w:rsidP="00BA6C9D">
      <w:pPr>
        <w:pStyle w:val="Textkrper-Zeileneinzug"/>
        <w:spacing w:before="0"/>
      </w:pP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44"/>
        <w:gridCol w:w="4536"/>
      </w:tblGrid>
      <w:tr w:rsidR="00A936BE" w:rsidTr="00BA005A">
        <w:tc>
          <w:tcPr>
            <w:tcW w:w="3544" w:type="dxa"/>
            <w:shd w:val="clear" w:color="auto" w:fill="C0C0C0"/>
          </w:tcPr>
          <w:p w:rsidR="00A936BE" w:rsidRDefault="00A936BE" w:rsidP="00F40F21">
            <w:pPr>
              <w:pStyle w:val="Textkrper-Zeileneinzug"/>
              <w:spacing w:before="40" w:after="40"/>
              <w:ind w:left="34"/>
            </w:pPr>
            <w:r>
              <w:t>English:</w:t>
            </w:r>
          </w:p>
        </w:tc>
        <w:tc>
          <w:tcPr>
            <w:tcW w:w="4536" w:type="dxa"/>
            <w:shd w:val="clear" w:color="auto" w:fill="C0C0C0"/>
          </w:tcPr>
          <w:p w:rsidR="00A936BE" w:rsidRDefault="00A936BE" w:rsidP="00F40F21">
            <w:pPr>
              <w:pStyle w:val="Textkrper-Zeileneinzug"/>
              <w:spacing w:before="40" w:after="40"/>
              <w:ind w:left="34"/>
            </w:pPr>
            <w:r>
              <w:t>German:</w:t>
            </w:r>
          </w:p>
        </w:tc>
      </w:tr>
      <w:tr w:rsidR="004176FD" w:rsidRPr="008732F6" w:rsidTr="00BA005A">
        <w:tc>
          <w:tcPr>
            <w:tcW w:w="3544" w:type="dxa"/>
          </w:tcPr>
          <w:p w:rsidR="004176FD" w:rsidRPr="008732F6" w:rsidRDefault="00BA005A" w:rsidP="00F40F21">
            <w:pPr>
              <w:pStyle w:val="Textkrper-Zeileneinzug"/>
              <w:spacing w:before="40" w:after="40"/>
              <w:ind w:left="34"/>
            </w:pPr>
            <w:r>
              <w:t>e</w:t>
            </w:r>
            <w:r w:rsidR="004176FD" w:rsidRPr="008732F6">
              <w:t>nergized</w:t>
            </w:r>
            <w:r>
              <w:t>, pulled in</w:t>
            </w:r>
          </w:p>
        </w:tc>
        <w:tc>
          <w:tcPr>
            <w:tcW w:w="4536" w:type="dxa"/>
          </w:tcPr>
          <w:p w:rsidR="004176FD" w:rsidRDefault="002E4416" w:rsidP="00F40F21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378351652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Angezogen, unter Spannung </w:t>
            </w:r>
          </w:p>
          <w:permEnd w:id="378351652"/>
          <w:p w:rsidR="004176FD" w:rsidRPr="00E70327" w:rsidRDefault="004176FD" w:rsidP="00F40F21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</w:p>
        </w:tc>
      </w:tr>
      <w:tr w:rsidR="00055CCC" w:rsidRPr="008732F6" w:rsidTr="00BA005A">
        <w:tc>
          <w:tcPr>
            <w:tcW w:w="3544" w:type="dxa"/>
          </w:tcPr>
          <w:p w:rsidR="00055CCC" w:rsidRPr="00E70327" w:rsidRDefault="00055CCC" w:rsidP="00F40F21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r>
              <w:t>bright</w:t>
            </w:r>
          </w:p>
        </w:tc>
        <w:tc>
          <w:tcPr>
            <w:tcW w:w="4536" w:type="dxa"/>
          </w:tcPr>
          <w:p w:rsidR="00055CCC" w:rsidRPr="00E70327" w:rsidRDefault="002E4416" w:rsidP="00374B3A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98588121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Hell </w:t>
            </w:r>
            <w:permEnd w:id="985881216"/>
          </w:p>
        </w:tc>
      </w:tr>
      <w:tr w:rsidR="00A936BE" w:rsidRPr="008732F6" w:rsidTr="00BA005A">
        <w:tc>
          <w:tcPr>
            <w:tcW w:w="3544" w:type="dxa"/>
          </w:tcPr>
          <w:p w:rsidR="00A936BE" w:rsidRPr="008732F6" w:rsidRDefault="002E4416" w:rsidP="00F40F21">
            <w:pPr>
              <w:pStyle w:val="Textkrper-Zeileneinzug"/>
              <w:spacing w:before="40" w:after="40"/>
              <w:ind w:left="34"/>
            </w:pPr>
            <w:permStart w:id="1589511390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Open </w:t>
            </w:r>
            <w:permEnd w:id="1589511390"/>
          </w:p>
        </w:tc>
        <w:tc>
          <w:tcPr>
            <w:tcW w:w="4536" w:type="dxa"/>
          </w:tcPr>
          <w:p w:rsidR="00A936BE" w:rsidRPr="00E70327" w:rsidRDefault="00DB4FB5" w:rsidP="00F40F21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r>
              <w:t>offen</w:t>
            </w:r>
          </w:p>
        </w:tc>
      </w:tr>
      <w:tr w:rsidR="00055CCC" w:rsidRPr="008732F6" w:rsidTr="00BA005A">
        <w:tc>
          <w:tcPr>
            <w:tcW w:w="3544" w:type="dxa"/>
          </w:tcPr>
          <w:p w:rsidR="00055CCC" w:rsidRPr="008732F6" w:rsidRDefault="00055CCC" w:rsidP="00F40F21">
            <w:pPr>
              <w:pStyle w:val="Textkrper-Zeileneinzug"/>
              <w:spacing w:before="40" w:after="40"/>
              <w:ind w:left="34"/>
            </w:pPr>
            <w:r w:rsidRPr="008732F6">
              <w:t>conduct</w:t>
            </w:r>
            <w:r>
              <w:t>s</w:t>
            </w:r>
          </w:p>
        </w:tc>
        <w:tc>
          <w:tcPr>
            <w:tcW w:w="4536" w:type="dxa"/>
          </w:tcPr>
          <w:p w:rsidR="00055CCC" w:rsidRPr="00E70327" w:rsidRDefault="002E4416" w:rsidP="00374B3A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927178493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Leitet </w:t>
            </w:r>
            <w:permEnd w:id="1927178493"/>
          </w:p>
        </w:tc>
      </w:tr>
      <w:tr w:rsidR="00055CCC" w:rsidRPr="008732F6" w:rsidTr="00BA005A">
        <w:tc>
          <w:tcPr>
            <w:tcW w:w="3544" w:type="dxa"/>
          </w:tcPr>
          <w:p w:rsidR="00055CCC" w:rsidRPr="008732F6" w:rsidRDefault="00055CCC" w:rsidP="00F40F21">
            <w:pPr>
              <w:pStyle w:val="Textkrper-Zeileneinzug"/>
              <w:spacing w:before="40" w:after="40"/>
              <w:ind w:left="34"/>
            </w:pPr>
            <w:r w:rsidRPr="008732F6">
              <w:t>dark</w:t>
            </w:r>
          </w:p>
        </w:tc>
        <w:tc>
          <w:tcPr>
            <w:tcW w:w="4536" w:type="dxa"/>
          </w:tcPr>
          <w:p w:rsidR="00055CCC" w:rsidRPr="00E70327" w:rsidRDefault="002E4416" w:rsidP="00374B3A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872038668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Dunkel </w:t>
            </w:r>
            <w:permEnd w:id="1872038668"/>
          </w:p>
        </w:tc>
      </w:tr>
      <w:tr w:rsidR="00055CCC" w:rsidRPr="008732F6" w:rsidTr="00BA005A">
        <w:tc>
          <w:tcPr>
            <w:tcW w:w="3544" w:type="dxa"/>
          </w:tcPr>
          <w:p w:rsidR="00055CCC" w:rsidRPr="008732F6" w:rsidRDefault="002E4416" w:rsidP="00374B3A">
            <w:pPr>
              <w:pStyle w:val="Textkrper-Zeileneinzug"/>
              <w:spacing w:before="40" w:after="40"/>
              <w:ind w:left="34"/>
            </w:pPr>
            <w:permStart w:id="860292674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closed</w:t>
            </w:r>
            <w:permEnd w:id="860292674"/>
          </w:p>
        </w:tc>
        <w:tc>
          <w:tcPr>
            <w:tcW w:w="4536" w:type="dxa"/>
          </w:tcPr>
          <w:p w:rsidR="00055CCC" w:rsidRPr="00E70327" w:rsidRDefault="00055CCC" w:rsidP="00F40F21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r>
              <w:t>geschlossen</w:t>
            </w:r>
          </w:p>
        </w:tc>
      </w:tr>
      <w:tr w:rsidR="00055CCC" w:rsidRPr="008732F6" w:rsidTr="00BA005A">
        <w:tc>
          <w:tcPr>
            <w:tcW w:w="3544" w:type="dxa"/>
          </w:tcPr>
          <w:p w:rsidR="00055CCC" w:rsidRPr="008732F6" w:rsidRDefault="00055CCC" w:rsidP="00725F56">
            <w:pPr>
              <w:pStyle w:val="Textkrper-Zeileneinzug"/>
              <w:spacing w:before="40" w:after="40"/>
              <w:ind w:left="34"/>
            </w:pPr>
            <w:r>
              <w:t>de-energized,</w:t>
            </w:r>
            <w:r w:rsidRPr="008732F6">
              <w:t xml:space="preserve"> dropped out</w:t>
            </w:r>
          </w:p>
        </w:tc>
        <w:tc>
          <w:tcPr>
            <w:tcW w:w="4536" w:type="dxa"/>
          </w:tcPr>
          <w:p w:rsidR="00055CCC" w:rsidRPr="00E70327" w:rsidRDefault="002E4416" w:rsidP="00374B3A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57383253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Abfallen, nicht angezogen </w:t>
            </w:r>
            <w:permEnd w:id="257383253"/>
          </w:p>
        </w:tc>
      </w:tr>
      <w:tr w:rsidR="00055CCC" w:rsidRPr="008732F6" w:rsidTr="00BA005A">
        <w:tc>
          <w:tcPr>
            <w:tcW w:w="3544" w:type="dxa"/>
          </w:tcPr>
          <w:p w:rsidR="00055CCC" w:rsidRPr="008732F6" w:rsidRDefault="002E4416" w:rsidP="00374B3A">
            <w:pPr>
              <w:pStyle w:val="Textkrper-Zeileneinzug"/>
              <w:spacing w:before="40" w:after="40"/>
              <w:ind w:left="34"/>
            </w:pPr>
            <w:permStart w:id="2055156545" w:edGrp="everyone"/>
            <w:r>
              <w:t xml:space="preserve"> closes</w:t>
            </w:r>
            <w:permEnd w:id="2055156545"/>
          </w:p>
        </w:tc>
        <w:tc>
          <w:tcPr>
            <w:tcW w:w="4536" w:type="dxa"/>
          </w:tcPr>
          <w:p w:rsidR="00055CCC" w:rsidRPr="008732F6" w:rsidRDefault="00055CCC" w:rsidP="00F40F21">
            <w:pPr>
              <w:pStyle w:val="Textkrper-Zeileneinzug"/>
              <w:spacing w:before="40" w:after="40"/>
              <w:ind w:left="34"/>
            </w:pPr>
            <w:r w:rsidRPr="008732F6">
              <w:t>sperrt</w:t>
            </w:r>
          </w:p>
        </w:tc>
      </w:tr>
    </w:tbl>
    <w:p w:rsidR="00C04C51" w:rsidRPr="0053591D" w:rsidRDefault="005D1E72" w:rsidP="00433793">
      <w:pPr>
        <w:pStyle w:val="Textkrper-Zeileneinzug"/>
        <w:numPr>
          <w:ilvl w:val="0"/>
          <w:numId w:val="36"/>
        </w:numPr>
        <w:spacing w:before="240"/>
        <w:rPr>
          <w:lang w:val="en-GB"/>
        </w:rPr>
      </w:pPr>
      <w:r w:rsidRPr="0053591D">
        <w:rPr>
          <w:lang w:val="en-GB"/>
        </w:rPr>
        <w:t>Decide which English word from task 1</w:t>
      </w:r>
      <w:r w:rsidR="00BA005A" w:rsidRPr="0053591D">
        <w:rPr>
          <w:lang w:val="en-GB"/>
        </w:rPr>
        <w:t xml:space="preserve"> fits best</w:t>
      </w:r>
      <w:r w:rsidRPr="0053591D">
        <w:rPr>
          <w:lang w:val="en-GB"/>
        </w:rPr>
        <w:t xml:space="preserve"> </w:t>
      </w:r>
      <w:r w:rsidR="00BA005A" w:rsidRPr="0053591D">
        <w:rPr>
          <w:lang w:val="en-GB"/>
        </w:rPr>
        <w:t xml:space="preserve">in </w:t>
      </w:r>
      <w:r w:rsidRPr="0053591D">
        <w:rPr>
          <w:lang w:val="en-GB"/>
        </w:rPr>
        <w:t xml:space="preserve">each </w:t>
      </w:r>
      <w:r w:rsidR="00083373" w:rsidRPr="0053591D">
        <w:rPr>
          <w:lang w:val="en-GB"/>
        </w:rPr>
        <w:t>cell</w:t>
      </w:r>
      <w:r w:rsidR="00BA005A" w:rsidRPr="0053591D">
        <w:rPr>
          <w:lang w:val="en-GB"/>
        </w:rPr>
        <w:t xml:space="preserve"> of</w:t>
      </w:r>
      <w:r w:rsidRPr="0053591D">
        <w:rPr>
          <w:lang w:val="en-GB"/>
        </w:rPr>
        <w:t xml:space="preserve"> the </w:t>
      </w:r>
      <w:r w:rsidR="00083373" w:rsidRPr="0053591D">
        <w:rPr>
          <w:lang w:val="en-GB"/>
        </w:rPr>
        <w:t>table</w:t>
      </w:r>
      <w:r w:rsidRPr="0053591D">
        <w:rPr>
          <w:lang w:val="en-GB"/>
        </w:rPr>
        <w:t xml:space="preserve"> below. </w:t>
      </w:r>
      <w:r w:rsidR="00C04C51" w:rsidRPr="0053591D">
        <w:rPr>
          <w:lang w:val="en-GB"/>
        </w:rPr>
        <w:t xml:space="preserve"> </w:t>
      </w:r>
    </w:p>
    <w:tbl>
      <w:tblPr>
        <w:tblpPr w:leftFromText="141" w:rightFromText="141" w:vertAnchor="text" w:horzAnchor="page" w:tblpX="2579" w:tblpY="13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31"/>
        <w:gridCol w:w="2551"/>
        <w:gridCol w:w="2410"/>
      </w:tblGrid>
      <w:tr w:rsidR="00214313" w:rsidTr="00214313">
        <w:tc>
          <w:tcPr>
            <w:tcW w:w="333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2F2F2"/>
          </w:tcPr>
          <w:p w:rsidR="00B54E7E" w:rsidRPr="00DF7805" w:rsidRDefault="00B54E7E" w:rsidP="00214313">
            <w:pPr>
              <w:pStyle w:val="Textkrper"/>
              <w:spacing w:before="60" w:after="6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electrical equipment</w:t>
            </w:r>
            <w:r w:rsidRPr="00DF7805">
              <w:rPr>
                <w:rFonts w:ascii="Verdana" w:hAnsi="Verdana"/>
              </w:rPr>
              <w:t>: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2F2F2"/>
          </w:tcPr>
          <w:p w:rsidR="00B54E7E" w:rsidRPr="00DF7805" w:rsidRDefault="00B54E7E" w:rsidP="00214313">
            <w:pPr>
              <w:pStyle w:val="Textkrper"/>
              <w:spacing w:before="60" w:after="6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logic level „0“ (inactive</w:t>
            </w:r>
            <w:r w:rsidRPr="00DF7805">
              <w:rPr>
                <w:rFonts w:ascii="Verdana" w:hAnsi="Verdana"/>
              </w:rPr>
              <w:t>)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2F2F2"/>
          </w:tcPr>
          <w:p w:rsidR="00B54E7E" w:rsidRPr="00DF7805" w:rsidRDefault="00B54E7E" w:rsidP="00214313">
            <w:pPr>
              <w:pStyle w:val="Textkrper"/>
              <w:spacing w:before="60" w:after="6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logic level „1“ (active</w:t>
            </w:r>
            <w:r w:rsidRPr="00DF7805">
              <w:rPr>
                <w:rFonts w:ascii="Verdana" w:hAnsi="Verdana"/>
              </w:rPr>
              <w:t>)</w:t>
            </w:r>
          </w:p>
        </w:tc>
      </w:tr>
      <w:tr w:rsidR="00055CCC" w:rsidTr="00214313">
        <w:tc>
          <w:tcPr>
            <w:tcW w:w="3331" w:type="dxa"/>
            <w:tcBorders>
              <w:top w:val="nil"/>
            </w:tcBorders>
          </w:tcPr>
          <w:p w:rsidR="00055CCC" w:rsidRPr="00DF7805" w:rsidRDefault="00055CCC" w:rsidP="00055CCC">
            <w:pPr>
              <w:pStyle w:val="Textkrper"/>
              <w:spacing w:before="16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switch    </w:t>
            </w:r>
            <w:r w:rsidRPr="00DF7805">
              <w:rPr>
                <w:rFonts w:ascii="Verdana" w:hAnsi="Verdana"/>
              </w:rPr>
              <w:object w:dxaOrig="7425" w:dyaOrig="1875">
                <v:shape id="_x0000_i1025" type="#_x0000_t75" style="width:95.25pt;height:34.5pt" o:ole="">
                  <v:imagedata r:id="rId19" o:title="" cropleft="9644f" cropright="11258f"/>
                </v:shape>
                <o:OLEObject Type="Embed" ProgID="PBrush" ShapeID="_x0000_i1025" DrawAspect="Content" ObjectID="_1507352886" r:id="rId20"/>
              </w:object>
            </w:r>
          </w:p>
        </w:tc>
        <w:tc>
          <w:tcPr>
            <w:tcW w:w="2551" w:type="dxa"/>
            <w:tcBorders>
              <w:top w:val="nil"/>
            </w:tcBorders>
            <w:vAlign w:val="center"/>
          </w:tcPr>
          <w:p w:rsidR="00055CCC" w:rsidRPr="00DF7805" w:rsidRDefault="002E4416" w:rsidP="00055CCC">
            <w:pPr>
              <w:pStyle w:val="Textkrper"/>
              <w:spacing w:before="160"/>
              <w:jc w:val="center"/>
              <w:rPr>
                <w:color w:val="548DD4"/>
              </w:rPr>
            </w:pPr>
            <w:permStart w:id="1046768348" w:edGrp="everyone"/>
            <w:r>
              <w:rPr>
                <w:rFonts w:ascii="Comic Sans MS" w:hAnsi="Comic Sans MS"/>
                <w:color w:val="548DD4"/>
                <w:sz w:val="32"/>
                <w:szCs w:val="32"/>
              </w:rPr>
              <w:t xml:space="preserve">Open </w:t>
            </w:r>
            <w:permEnd w:id="1046768348"/>
          </w:p>
        </w:tc>
        <w:tc>
          <w:tcPr>
            <w:tcW w:w="2410" w:type="dxa"/>
            <w:tcBorders>
              <w:top w:val="nil"/>
            </w:tcBorders>
            <w:vAlign w:val="center"/>
          </w:tcPr>
          <w:p w:rsidR="00055CCC" w:rsidRPr="00DF7805" w:rsidRDefault="002E4416" w:rsidP="00055CCC">
            <w:pPr>
              <w:pStyle w:val="Textkrper"/>
              <w:spacing w:before="160"/>
              <w:jc w:val="center"/>
              <w:rPr>
                <w:color w:val="548DD4"/>
              </w:rPr>
            </w:pPr>
            <w:permStart w:id="1085882783" w:edGrp="everyone"/>
            <w:r>
              <w:rPr>
                <w:rFonts w:ascii="Comic Sans MS" w:hAnsi="Comic Sans MS"/>
                <w:color w:val="548DD4"/>
                <w:sz w:val="32"/>
                <w:szCs w:val="32"/>
              </w:rPr>
              <w:t xml:space="preserve"> close</w:t>
            </w:r>
            <w:permEnd w:id="1085882783"/>
          </w:p>
        </w:tc>
      </w:tr>
      <w:tr w:rsidR="00055CCC" w:rsidTr="00214313">
        <w:tc>
          <w:tcPr>
            <w:tcW w:w="3331" w:type="dxa"/>
          </w:tcPr>
          <w:p w:rsidR="00055CCC" w:rsidRPr="00DF7805" w:rsidRDefault="00055CCC" w:rsidP="00055CCC">
            <w:pPr>
              <w:pStyle w:val="Textkrper"/>
              <w:spacing w:before="16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lamp       </w:t>
            </w:r>
            <w:r w:rsidRPr="00DF7805">
              <w:rPr>
                <w:rFonts w:ascii="Verdana" w:hAnsi="Verdana"/>
              </w:rPr>
              <w:object w:dxaOrig="7515" w:dyaOrig="1815">
                <v:shape id="_x0000_i1026" type="#_x0000_t75" style="width:93.75pt;height:36pt" o:ole="">
                  <v:imagedata r:id="rId21" o:title="" cropleft="10711f" cropright="13810f"/>
                </v:shape>
                <o:OLEObject Type="Embed" ProgID="PBrush" ShapeID="_x0000_i1026" DrawAspect="Content" ObjectID="_1507352887" r:id="rId22"/>
              </w:object>
            </w:r>
          </w:p>
        </w:tc>
        <w:tc>
          <w:tcPr>
            <w:tcW w:w="2551" w:type="dxa"/>
            <w:vAlign w:val="center"/>
          </w:tcPr>
          <w:p w:rsidR="00055CCC" w:rsidRPr="00DF7805" w:rsidRDefault="002E4416" w:rsidP="00055CCC">
            <w:pPr>
              <w:pStyle w:val="Textkrper"/>
              <w:spacing w:before="160"/>
              <w:jc w:val="center"/>
              <w:rPr>
                <w:color w:val="548DD4"/>
              </w:rPr>
            </w:pPr>
            <w:permStart w:id="1881879644" w:edGrp="everyone"/>
            <w:r>
              <w:rPr>
                <w:rFonts w:ascii="Comic Sans MS" w:hAnsi="Comic Sans MS"/>
                <w:color w:val="548DD4"/>
                <w:sz w:val="32"/>
                <w:szCs w:val="32"/>
              </w:rPr>
              <w:t xml:space="preserve"> Bright </w:t>
            </w:r>
            <w:permEnd w:id="1881879644"/>
          </w:p>
        </w:tc>
        <w:tc>
          <w:tcPr>
            <w:tcW w:w="2410" w:type="dxa"/>
            <w:vAlign w:val="center"/>
          </w:tcPr>
          <w:p w:rsidR="00055CCC" w:rsidRPr="00DF7805" w:rsidRDefault="002E4416" w:rsidP="00055CCC">
            <w:pPr>
              <w:pStyle w:val="Textkrper"/>
              <w:spacing w:before="160"/>
              <w:jc w:val="center"/>
              <w:rPr>
                <w:color w:val="548DD4"/>
              </w:rPr>
            </w:pPr>
            <w:permStart w:id="1564148194" w:edGrp="everyone"/>
            <w:r>
              <w:rPr>
                <w:rFonts w:ascii="Comic Sans MS" w:hAnsi="Comic Sans MS"/>
                <w:color w:val="548DD4"/>
                <w:sz w:val="32"/>
                <w:szCs w:val="32"/>
              </w:rPr>
              <w:t xml:space="preserve"> Drak </w:t>
            </w:r>
            <w:permEnd w:id="1564148194"/>
          </w:p>
        </w:tc>
      </w:tr>
      <w:tr w:rsidR="00055CCC" w:rsidTr="00214313">
        <w:tc>
          <w:tcPr>
            <w:tcW w:w="3331" w:type="dxa"/>
          </w:tcPr>
          <w:p w:rsidR="00055CCC" w:rsidRPr="00DF7805" w:rsidRDefault="00055CCC" w:rsidP="00055CCC">
            <w:pPr>
              <w:pStyle w:val="Textkrper"/>
              <w:spacing w:before="16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relay       </w:t>
            </w:r>
            <w:r w:rsidRPr="00DF7805">
              <w:rPr>
                <w:rFonts w:ascii="Verdana" w:hAnsi="Verdana"/>
              </w:rPr>
              <w:object w:dxaOrig="6495" w:dyaOrig="2355">
                <v:shape id="_x0000_i1027" type="#_x0000_t75" style="width:90pt;height:47.25pt" o:ole="">
                  <v:imagedata r:id="rId23" o:title="" cropleft="9391f" cropright="10176f"/>
                </v:shape>
                <o:OLEObject Type="Embed" ProgID="PBrush" ShapeID="_x0000_i1027" DrawAspect="Content" ObjectID="_1507352888" r:id="rId24"/>
              </w:object>
            </w:r>
          </w:p>
        </w:tc>
        <w:tc>
          <w:tcPr>
            <w:tcW w:w="2551" w:type="dxa"/>
            <w:vAlign w:val="center"/>
          </w:tcPr>
          <w:p w:rsidR="002E4416" w:rsidRPr="002E4416" w:rsidRDefault="002E4416" w:rsidP="00055CCC">
            <w:pPr>
              <w:pStyle w:val="Textkrper"/>
              <w:spacing w:before="160"/>
              <w:jc w:val="center"/>
              <w:rPr>
                <w:rFonts w:ascii="Comic Sans MS" w:hAnsi="Comic Sans MS"/>
                <w:color w:val="548DD4"/>
                <w:sz w:val="24"/>
                <w:szCs w:val="32"/>
              </w:rPr>
            </w:pPr>
            <w:permStart w:id="1958548003" w:edGrp="everyone"/>
            <w:r>
              <w:rPr>
                <w:rFonts w:ascii="Comic Sans MS" w:hAnsi="Comic Sans MS"/>
                <w:color w:val="548DD4"/>
                <w:sz w:val="32"/>
                <w:szCs w:val="32"/>
              </w:rPr>
              <w:t xml:space="preserve">  </w:t>
            </w:r>
            <w:r w:rsidRPr="002E4416">
              <w:rPr>
                <w:rFonts w:ascii="Comic Sans MS" w:hAnsi="Comic Sans MS"/>
                <w:color w:val="548DD4"/>
                <w:sz w:val="24"/>
                <w:szCs w:val="32"/>
              </w:rPr>
              <w:t>Drop out</w:t>
            </w:r>
          </w:p>
          <w:p w:rsidR="00055CCC" w:rsidRPr="00DF7805" w:rsidRDefault="002E4416" w:rsidP="00055CCC">
            <w:pPr>
              <w:pStyle w:val="Textkrper"/>
              <w:spacing w:before="160"/>
              <w:jc w:val="center"/>
              <w:rPr>
                <w:color w:val="548DD4"/>
              </w:rPr>
            </w:pPr>
            <w:r w:rsidRPr="002E4416">
              <w:rPr>
                <w:rFonts w:ascii="Comic Sans MS" w:hAnsi="Comic Sans MS"/>
                <w:color w:val="548DD4"/>
                <w:sz w:val="24"/>
                <w:szCs w:val="32"/>
              </w:rPr>
              <w:t xml:space="preserve">De-Energized </w:t>
            </w:r>
            <w:permEnd w:id="1958548003"/>
          </w:p>
        </w:tc>
        <w:tc>
          <w:tcPr>
            <w:tcW w:w="2410" w:type="dxa"/>
            <w:vAlign w:val="center"/>
          </w:tcPr>
          <w:p w:rsidR="002E4416" w:rsidRPr="002E4416" w:rsidRDefault="002E4416" w:rsidP="00055CCC">
            <w:pPr>
              <w:pStyle w:val="Textkrper"/>
              <w:spacing w:before="160"/>
              <w:jc w:val="center"/>
              <w:rPr>
                <w:rFonts w:ascii="Comic Sans MS" w:hAnsi="Comic Sans MS"/>
                <w:color w:val="548DD4"/>
                <w:sz w:val="24"/>
                <w:szCs w:val="32"/>
              </w:rPr>
            </w:pPr>
            <w:permStart w:id="212879995" w:edGrp="everyone"/>
            <w:r w:rsidRPr="002E4416">
              <w:rPr>
                <w:rFonts w:ascii="Comic Sans MS" w:hAnsi="Comic Sans MS"/>
                <w:color w:val="548DD4"/>
                <w:sz w:val="24"/>
                <w:szCs w:val="32"/>
              </w:rPr>
              <w:t xml:space="preserve">Pulled in </w:t>
            </w:r>
          </w:p>
          <w:p w:rsidR="00055CCC" w:rsidRPr="00DF7805" w:rsidRDefault="002E4416" w:rsidP="00055CCC">
            <w:pPr>
              <w:pStyle w:val="Textkrper"/>
              <w:spacing w:before="160"/>
              <w:jc w:val="center"/>
              <w:rPr>
                <w:color w:val="548DD4"/>
              </w:rPr>
            </w:pPr>
            <w:r w:rsidRPr="002E4416">
              <w:rPr>
                <w:rFonts w:ascii="Comic Sans MS" w:hAnsi="Comic Sans MS"/>
                <w:color w:val="548DD4"/>
                <w:sz w:val="24"/>
                <w:szCs w:val="32"/>
              </w:rPr>
              <w:t>Energized</w:t>
            </w:r>
            <w:permEnd w:id="212879995"/>
          </w:p>
        </w:tc>
      </w:tr>
      <w:tr w:rsidR="00055CCC" w:rsidTr="00214313">
        <w:tc>
          <w:tcPr>
            <w:tcW w:w="3331" w:type="dxa"/>
          </w:tcPr>
          <w:p w:rsidR="00055CCC" w:rsidRPr="00DF7805" w:rsidRDefault="00055CCC" w:rsidP="00055CCC">
            <w:pPr>
              <w:pStyle w:val="Textkrper"/>
              <w:spacing w:before="16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</w:t>
            </w:r>
            <w:r w:rsidRPr="00DF7805">
              <w:rPr>
                <w:rFonts w:ascii="Verdana" w:hAnsi="Verdana"/>
              </w:rPr>
              <w:t>iode</w:t>
            </w:r>
            <w:r>
              <w:rPr>
                <w:rFonts w:ascii="Verdana" w:hAnsi="Verdana"/>
              </w:rPr>
              <w:t xml:space="preserve">        </w:t>
            </w:r>
            <w:r w:rsidRPr="00DF7805">
              <w:rPr>
                <w:rFonts w:ascii="Verdana" w:hAnsi="Verdana"/>
              </w:rPr>
              <w:object w:dxaOrig="4935" w:dyaOrig="1545">
                <v:shape id="_x0000_i1028" type="#_x0000_t75" style="width:92.25pt;height:30pt" o:ole="">
                  <v:imagedata r:id="rId25" o:title=""/>
                </v:shape>
                <o:OLEObject Type="Embed" ProgID="PBrush" ShapeID="_x0000_i1028" DrawAspect="Content" ObjectID="_1507352889" r:id="rId26"/>
              </w:object>
            </w:r>
          </w:p>
        </w:tc>
        <w:tc>
          <w:tcPr>
            <w:tcW w:w="2551" w:type="dxa"/>
            <w:vAlign w:val="center"/>
          </w:tcPr>
          <w:p w:rsidR="00055CCC" w:rsidRPr="00DF7805" w:rsidRDefault="002E4416" w:rsidP="00055CCC">
            <w:pPr>
              <w:pStyle w:val="Textkrper"/>
              <w:spacing w:before="160"/>
              <w:jc w:val="center"/>
              <w:rPr>
                <w:color w:val="548DD4"/>
              </w:rPr>
            </w:pPr>
            <w:permStart w:id="882054913" w:edGrp="everyone"/>
            <w:r w:rsidRPr="002E4416">
              <w:rPr>
                <w:rFonts w:ascii="Comic Sans MS" w:hAnsi="Comic Sans MS"/>
                <w:color w:val="548DD4"/>
                <w:sz w:val="32"/>
                <w:szCs w:val="32"/>
              </w:rPr>
              <w:t>Closed</w:t>
            </w:r>
            <w:r>
              <w:rPr>
                <w:color w:val="548DD4"/>
              </w:rPr>
              <w:t xml:space="preserve"> </w:t>
            </w:r>
            <w:permEnd w:id="882054913"/>
          </w:p>
        </w:tc>
        <w:tc>
          <w:tcPr>
            <w:tcW w:w="2410" w:type="dxa"/>
            <w:vAlign w:val="center"/>
          </w:tcPr>
          <w:p w:rsidR="00055CCC" w:rsidRPr="00DF7805" w:rsidRDefault="002E4416" w:rsidP="00055CCC">
            <w:pPr>
              <w:pStyle w:val="Textkrper"/>
              <w:spacing w:before="160"/>
              <w:jc w:val="center"/>
              <w:rPr>
                <w:color w:val="548DD4"/>
              </w:rPr>
            </w:pPr>
            <w:permStart w:id="1276326383" w:edGrp="everyone"/>
            <w:r>
              <w:rPr>
                <w:rFonts w:ascii="Comic Sans MS" w:hAnsi="Comic Sans MS"/>
                <w:color w:val="548DD4"/>
                <w:sz w:val="32"/>
                <w:szCs w:val="32"/>
              </w:rPr>
              <w:t xml:space="preserve"> Conducts </w:t>
            </w:r>
            <w:permEnd w:id="1276326383"/>
          </w:p>
        </w:tc>
      </w:tr>
    </w:tbl>
    <w:p w:rsidR="00C04C51" w:rsidRDefault="00C04C51" w:rsidP="00C04C51">
      <w:pPr>
        <w:pStyle w:val="Textkrper"/>
        <w:ind w:left="1069"/>
        <w:rPr>
          <w:rFonts w:ascii="Verdana" w:hAnsi="Verdana"/>
          <w:sz w:val="22"/>
          <w:szCs w:val="22"/>
        </w:rPr>
      </w:pPr>
    </w:p>
    <w:p w:rsidR="00857777" w:rsidRDefault="00857777" w:rsidP="00C04C51">
      <w:pPr>
        <w:pStyle w:val="Textkrper"/>
        <w:ind w:left="1069"/>
        <w:rPr>
          <w:rFonts w:ascii="Verdana" w:hAnsi="Verdana"/>
          <w:sz w:val="22"/>
          <w:szCs w:val="22"/>
        </w:rPr>
      </w:pPr>
    </w:p>
    <w:p w:rsidR="00857777" w:rsidRDefault="00857777" w:rsidP="00C04C51">
      <w:pPr>
        <w:pStyle w:val="Textkrper"/>
        <w:ind w:left="1069"/>
        <w:rPr>
          <w:rFonts w:ascii="Verdana" w:hAnsi="Verdana"/>
          <w:sz w:val="22"/>
          <w:szCs w:val="22"/>
        </w:rPr>
      </w:pPr>
    </w:p>
    <w:p w:rsidR="00857777" w:rsidRDefault="00B54E7E" w:rsidP="00C04C51">
      <w:pPr>
        <w:pStyle w:val="Textkrper"/>
        <w:ind w:left="1069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</w:t>
      </w:r>
    </w:p>
    <w:p w:rsidR="00857777" w:rsidRDefault="00857777" w:rsidP="00C04C51">
      <w:pPr>
        <w:pStyle w:val="Textkrper"/>
        <w:ind w:left="1069"/>
        <w:rPr>
          <w:rFonts w:ascii="Verdana" w:hAnsi="Verdana"/>
          <w:sz w:val="22"/>
          <w:szCs w:val="22"/>
        </w:rPr>
      </w:pPr>
    </w:p>
    <w:p w:rsidR="00857777" w:rsidRDefault="00857777" w:rsidP="00C04C51">
      <w:pPr>
        <w:pStyle w:val="Textkrper"/>
        <w:ind w:left="1069"/>
        <w:rPr>
          <w:rFonts w:ascii="Verdana" w:hAnsi="Verdana"/>
          <w:sz w:val="22"/>
          <w:szCs w:val="22"/>
        </w:rPr>
      </w:pPr>
    </w:p>
    <w:p w:rsidR="00857777" w:rsidRDefault="00857777" w:rsidP="00C04C51">
      <w:pPr>
        <w:pStyle w:val="Textkrper"/>
        <w:ind w:left="1069"/>
        <w:rPr>
          <w:rFonts w:ascii="Verdana" w:hAnsi="Verdana"/>
          <w:sz w:val="22"/>
          <w:szCs w:val="22"/>
        </w:rPr>
      </w:pPr>
    </w:p>
    <w:p w:rsidR="00857777" w:rsidRDefault="00857777" w:rsidP="00C04C51">
      <w:pPr>
        <w:pStyle w:val="Textkrper"/>
        <w:ind w:left="1069"/>
        <w:rPr>
          <w:rFonts w:ascii="Verdana" w:hAnsi="Verdana"/>
          <w:sz w:val="22"/>
          <w:szCs w:val="22"/>
        </w:rPr>
      </w:pPr>
    </w:p>
    <w:p w:rsidR="00857777" w:rsidRDefault="00857777" w:rsidP="00C04C51">
      <w:pPr>
        <w:pStyle w:val="Textkrper"/>
        <w:ind w:left="1069"/>
        <w:rPr>
          <w:rFonts w:ascii="Verdana" w:hAnsi="Verdana"/>
          <w:sz w:val="22"/>
          <w:szCs w:val="22"/>
        </w:rPr>
      </w:pPr>
    </w:p>
    <w:p w:rsidR="00857777" w:rsidRPr="00C04C51" w:rsidRDefault="00857777" w:rsidP="00C04C51">
      <w:pPr>
        <w:pStyle w:val="Textkrper"/>
        <w:ind w:left="1069"/>
        <w:rPr>
          <w:rFonts w:ascii="Verdana" w:hAnsi="Verdana"/>
          <w:sz w:val="22"/>
          <w:szCs w:val="22"/>
        </w:rPr>
      </w:pPr>
    </w:p>
    <w:p w:rsidR="00857777" w:rsidRDefault="00857777" w:rsidP="00857777">
      <w:pPr>
        <w:pStyle w:val="Textkrper"/>
        <w:spacing w:before="120"/>
      </w:pPr>
    </w:p>
    <w:p w:rsidR="00857777" w:rsidRDefault="00857777" w:rsidP="00857777">
      <w:pPr>
        <w:pStyle w:val="Textkrper"/>
        <w:spacing w:before="120"/>
      </w:pPr>
    </w:p>
    <w:p w:rsidR="00857777" w:rsidRDefault="00857777" w:rsidP="00857777">
      <w:pPr>
        <w:pStyle w:val="Textkrper"/>
        <w:spacing w:before="120"/>
      </w:pPr>
    </w:p>
    <w:p w:rsidR="004A604F" w:rsidRDefault="004A604F">
      <w:pPr>
        <w:rPr>
          <w:rFonts w:ascii="Verdana" w:hAnsi="Verdana"/>
          <w:i/>
          <w:sz w:val="24"/>
        </w:rPr>
      </w:pPr>
      <w:bookmarkStart w:id="6" w:name="_Toc208798617"/>
      <w:r>
        <w:lastRenderedPageBreak/>
        <w:br w:type="page"/>
      </w:r>
    </w:p>
    <w:p w:rsidR="00BE3E30" w:rsidRDefault="00BE3E30" w:rsidP="009462D9">
      <w:pPr>
        <w:pStyle w:val="berschrift2"/>
        <w:numPr>
          <w:ilvl w:val="1"/>
          <w:numId w:val="3"/>
        </w:numPr>
        <w:overflowPunct/>
        <w:autoSpaceDE/>
        <w:autoSpaceDN/>
        <w:adjustRightInd/>
        <w:spacing w:before="240" w:after="60"/>
        <w:ind w:hanging="668"/>
        <w:textAlignment w:val="auto"/>
      </w:pPr>
      <w:bookmarkStart w:id="7" w:name="_Toc242927223"/>
      <w:r>
        <w:lastRenderedPageBreak/>
        <w:t>Zeitablaufdiagramme</w:t>
      </w:r>
      <w:bookmarkEnd w:id="7"/>
    </w:p>
    <w:bookmarkEnd w:id="6"/>
    <w:p w:rsidR="005A025A" w:rsidRPr="00BE3E30" w:rsidRDefault="005A025A" w:rsidP="00BE3E30">
      <w:pPr>
        <w:ind w:left="708"/>
        <w:rPr>
          <w:rFonts w:ascii="Verdana" w:hAnsi="Verdana"/>
          <w:sz w:val="22"/>
          <w:szCs w:val="22"/>
        </w:rPr>
      </w:pPr>
      <w:r w:rsidRPr="00BE3E30">
        <w:rPr>
          <w:rFonts w:ascii="Verdana" w:hAnsi="Verdana"/>
          <w:sz w:val="22"/>
          <w:szCs w:val="22"/>
        </w:rPr>
        <w:t>Das Zeitablaufdiagramm zeigt den zeitlichen Verlauf von Ein- und Ausgangssignalen.</w:t>
      </w:r>
    </w:p>
    <w:p w:rsidR="005A025A" w:rsidRPr="00BE3E30" w:rsidRDefault="0025040D" w:rsidP="00BE3E30">
      <w:pPr>
        <w:pStyle w:val="Textkrper"/>
        <w:ind w:firstLine="708"/>
        <w:rPr>
          <w:rFonts w:ascii="Verdana" w:hAnsi="Verdana"/>
          <w:color w:val="FF0000"/>
          <w:sz w:val="22"/>
          <w:szCs w:val="22"/>
          <w:lang w:val="de-CH"/>
        </w:rPr>
      </w:pPr>
      <w:r>
        <w:rPr>
          <w:rFonts w:ascii="Verdana" w:hAnsi="Verdana"/>
          <w:noProof/>
          <w:color w:val="FF0000"/>
          <w:sz w:val="22"/>
          <w:szCs w:val="22"/>
          <w:lang w:val="en-US" w:eastAsia="zh-CN"/>
        </w:rPr>
        <w:drawing>
          <wp:inline distT="0" distB="0" distL="0" distR="0">
            <wp:extent cx="5425440" cy="1163955"/>
            <wp:effectExtent l="0" t="0" r="0" b="0"/>
            <wp:docPr id="843" name="Objek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425756" cy="1165033"/>
                      <a:chOff x="3429012" y="571480"/>
                      <a:chExt cx="5425756" cy="1165033"/>
                    </a:xfrm>
                  </a:grpSpPr>
                  <a:cxnSp>
                    <a:nvCxnSpPr>
                      <a:cNvPr id="186" name="Gerade Verbindung 185"/>
                      <a:cNvCxnSpPr/>
                    </a:nvCxnSpPr>
                    <a:spPr>
                      <a:xfrm>
                        <a:off x="3500450" y="857230"/>
                        <a:ext cx="5000625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7" name="Gerade Verbindung 186"/>
                      <a:cNvCxnSpPr/>
                    </a:nvCxnSpPr>
                    <a:spPr>
                      <a:xfrm>
                        <a:off x="3500450" y="1285855"/>
                        <a:ext cx="5000625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8" name="Gerade Verbindung 187"/>
                      <a:cNvCxnSpPr/>
                    </a:nvCxnSpPr>
                    <a:spPr>
                      <a:xfrm rot="5400000">
                        <a:off x="3321856" y="1107261"/>
                        <a:ext cx="1071562" cy="0"/>
                      </a:xfrm>
                      <a:prstGeom prst="line">
                        <a:avLst/>
                      </a:prstGeom>
                      <a:ln w="12700">
                        <a:headEnd type="triangle"/>
                        <a:tailEnd type="none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9" name="Gerade Verbindung 188"/>
                      <a:cNvCxnSpPr/>
                    </a:nvCxnSpPr>
                    <a:spPr>
                      <a:xfrm rot="5400000" flipH="1" flipV="1">
                        <a:off x="3679838" y="1106467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0" name="Gerade Verbindung 189"/>
                      <a:cNvCxnSpPr/>
                    </a:nvCxnSpPr>
                    <a:spPr>
                      <a:xfrm rot="5400000" flipH="1" flipV="1">
                        <a:off x="4037025" y="1106467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1" name="Gerade Verbindung 190"/>
                      <a:cNvCxnSpPr/>
                    </a:nvCxnSpPr>
                    <a:spPr>
                      <a:xfrm rot="5400000" flipH="1" flipV="1">
                        <a:off x="4394213" y="1106467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2" name="Gerade Verbindung 191"/>
                      <a:cNvCxnSpPr/>
                    </a:nvCxnSpPr>
                    <a:spPr>
                      <a:xfrm rot="5400000" flipH="1" flipV="1">
                        <a:off x="4751400" y="1106467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3" name="Gerade Verbindung 192"/>
                      <a:cNvCxnSpPr/>
                    </a:nvCxnSpPr>
                    <a:spPr>
                      <a:xfrm rot="5400000" flipH="1" flipV="1">
                        <a:off x="5108588" y="1106467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4" name="Gerade Verbindung 193"/>
                      <a:cNvCxnSpPr/>
                    </a:nvCxnSpPr>
                    <a:spPr>
                      <a:xfrm rot="5400000" flipH="1" flipV="1">
                        <a:off x="5465775" y="1106467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5" name="Gerade Verbindung 194"/>
                      <a:cNvCxnSpPr/>
                    </a:nvCxnSpPr>
                    <a:spPr>
                      <a:xfrm rot="5400000" flipH="1" flipV="1">
                        <a:off x="5822963" y="1106467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6" name="Gerade Verbindung 195"/>
                      <a:cNvCxnSpPr/>
                    </a:nvCxnSpPr>
                    <a:spPr>
                      <a:xfrm rot="5400000" flipH="1" flipV="1">
                        <a:off x="6180150" y="1106467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7" name="Gerade Verbindung 196"/>
                      <a:cNvCxnSpPr/>
                    </a:nvCxnSpPr>
                    <a:spPr>
                      <a:xfrm rot="5400000" flipH="1" flipV="1">
                        <a:off x="6537338" y="1106467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8" name="Gerade Verbindung 197"/>
                      <a:cNvCxnSpPr/>
                    </a:nvCxnSpPr>
                    <a:spPr>
                      <a:xfrm rot="5400000" flipH="1" flipV="1">
                        <a:off x="6894525" y="1106467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9" name="Gerade Verbindung 198"/>
                      <a:cNvCxnSpPr/>
                    </a:nvCxnSpPr>
                    <a:spPr>
                      <a:xfrm rot="5400000" flipH="1" flipV="1">
                        <a:off x="7251713" y="1106467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00" name="Gerade Verbindung 199"/>
                      <a:cNvCxnSpPr/>
                    </a:nvCxnSpPr>
                    <a:spPr>
                      <a:xfrm rot="5400000" flipH="1" flipV="1">
                        <a:off x="7608900" y="1106467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01" name="Gerade Verbindung 200"/>
                      <a:cNvCxnSpPr/>
                    </a:nvCxnSpPr>
                    <a:spPr>
                      <a:xfrm rot="5400000" flipH="1" flipV="1">
                        <a:off x="7966088" y="1106467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248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429012" y="928667"/>
                        <a:ext cx="300082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>
                              <a:latin typeface="Calibri" pitchFamily="34" charset="0"/>
                            </a:rPr>
                            <a:t>U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243" name="Gerade Verbindung 242"/>
                      <a:cNvCxnSpPr/>
                    </a:nvCxnSpPr>
                    <a:spPr>
                      <a:xfrm>
                        <a:off x="3857620" y="1285860"/>
                        <a:ext cx="178595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59" name="Gerade Verbindung 258"/>
                      <a:cNvCxnSpPr/>
                    </a:nvCxnSpPr>
                    <a:spPr>
                      <a:xfrm>
                        <a:off x="5643570" y="857232"/>
                        <a:ext cx="35719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2" name="Gerade Verbindung 271"/>
                      <a:cNvCxnSpPr/>
                    </a:nvCxnSpPr>
                    <a:spPr>
                      <a:xfrm rot="5400000" flipH="1" flipV="1">
                        <a:off x="5430052" y="1070750"/>
                        <a:ext cx="42862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8" name="Gerade Verbindung 277"/>
                      <a:cNvCxnSpPr/>
                    </a:nvCxnSpPr>
                    <a:spPr>
                      <a:xfrm>
                        <a:off x="6000760" y="1285860"/>
                        <a:ext cx="250033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81" name="Gerade Verbindung 280"/>
                      <a:cNvCxnSpPr/>
                    </a:nvCxnSpPr>
                    <a:spPr>
                      <a:xfrm rot="5400000" flipH="1" flipV="1">
                        <a:off x="5787241" y="1070750"/>
                        <a:ext cx="42862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5" name="Gerade Verbindung 184"/>
                      <a:cNvCxnSpPr/>
                    </a:nvCxnSpPr>
                    <a:spPr>
                      <a:xfrm>
                        <a:off x="3714744" y="1500174"/>
                        <a:ext cx="5000660" cy="1588"/>
                      </a:xfrm>
                      <a:prstGeom prst="line">
                        <a:avLst/>
                      </a:prstGeom>
                      <a:ln w="12700">
                        <a:tailEnd type="triangle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11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643306" y="1081067"/>
                        <a:ext cx="357190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0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12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643306" y="642918"/>
                        <a:ext cx="276038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1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14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786182" y="1428736"/>
                        <a:ext cx="276038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0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15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572132" y="1428736"/>
                        <a:ext cx="276038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>
                              <a:latin typeface="Calibri" pitchFamily="34" charset="0"/>
                            </a:rPr>
                            <a:t>5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16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358082" y="1428736"/>
                        <a:ext cx="367408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10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17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8429652" y="1428736"/>
                        <a:ext cx="425116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>
                              <a:latin typeface="Calibri" pitchFamily="34" charset="0"/>
                            </a:rPr>
                            <a:t>t</a:t>
                          </a:r>
                          <a:r>
                            <a:rPr lang="de-CH" sz="1400" dirty="0" smtClean="0">
                              <a:latin typeface="Calibri" pitchFamily="34" charset="0"/>
                            </a:rPr>
                            <a:t>(s)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A025A" w:rsidRPr="00BE3E30" w:rsidRDefault="005A025A" w:rsidP="00BE3E30">
      <w:pPr>
        <w:pStyle w:val="Textkrper"/>
        <w:ind w:left="708"/>
        <w:rPr>
          <w:rFonts w:ascii="Verdana" w:hAnsi="Verdana"/>
          <w:sz w:val="22"/>
          <w:szCs w:val="22"/>
        </w:rPr>
      </w:pPr>
      <w:r w:rsidRPr="00BE3E30">
        <w:rPr>
          <w:rFonts w:ascii="Verdana" w:hAnsi="Verdana"/>
          <w:sz w:val="22"/>
          <w:szCs w:val="22"/>
        </w:rPr>
        <w:t xml:space="preserve">Das obige Beispiel zeigt das Signal U. Es ist während den </w:t>
      </w:r>
      <w:r w:rsidR="00095A57">
        <w:rPr>
          <w:rFonts w:ascii="Verdana" w:hAnsi="Verdana"/>
          <w:sz w:val="22"/>
          <w:szCs w:val="22"/>
        </w:rPr>
        <w:t xml:space="preserve">ersten 5 Sekunden "logisch 0", </w:t>
      </w:r>
      <w:r w:rsidRPr="00BE3E30">
        <w:rPr>
          <w:rFonts w:ascii="Verdana" w:hAnsi="Verdana"/>
          <w:sz w:val="22"/>
          <w:szCs w:val="22"/>
        </w:rPr>
        <w:t xml:space="preserve">wird dann für 1 Sekunde "logisch 1" und bleibt dann wieder </w:t>
      </w:r>
      <w:r w:rsidR="00FF6836">
        <w:rPr>
          <w:rFonts w:ascii="Verdana" w:hAnsi="Verdana"/>
          <w:sz w:val="22"/>
          <w:szCs w:val="22"/>
        </w:rPr>
        <w:t xml:space="preserve">             </w:t>
      </w:r>
      <w:r w:rsidRPr="00BE3E30">
        <w:rPr>
          <w:rFonts w:ascii="Verdana" w:hAnsi="Verdana"/>
          <w:sz w:val="22"/>
          <w:szCs w:val="22"/>
        </w:rPr>
        <w:t>7 Sekunden lang "logisch 0".</w:t>
      </w:r>
    </w:p>
    <w:p w:rsidR="005A025A" w:rsidRPr="00BE3E30" w:rsidRDefault="005A025A" w:rsidP="00BE3E30">
      <w:pPr>
        <w:pStyle w:val="Textkrper"/>
        <w:ind w:left="708"/>
        <w:rPr>
          <w:rFonts w:ascii="Verdana" w:hAnsi="Verdana"/>
          <w:sz w:val="22"/>
          <w:szCs w:val="22"/>
        </w:rPr>
      </w:pPr>
      <w:r w:rsidRPr="00BE3E30">
        <w:rPr>
          <w:rFonts w:ascii="Verdana" w:hAnsi="Verdana"/>
          <w:sz w:val="22"/>
          <w:szCs w:val="22"/>
        </w:rPr>
        <w:t xml:space="preserve">Meistens interessiert der Zusammenhang von mehreren Signalen. Dann </w:t>
      </w:r>
      <w:r w:rsidR="0029512B">
        <w:rPr>
          <w:rFonts w:ascii="Verdana" w:hAnsi="Verdana"/>
          <w:sz w:val="22"/>
          <w:szCs w:val="22"/>
        </w:rPr>
        <w:t xml:space="preserve">     </w:t>
      </w:r>
      <w:r w:rsidRPr="00BE3E30">
        <w:rPr>
          <w:rFonts w:ascii="Verdana" w:hAnsi="Verdana"/>
          <w:sz w:val="22"/>
          <w:szCs w:val="22"/>
        </w:rPr>
        <w:t xml:space="preserve">werden die Diagramme für die einzelnen Signale "zusammengepackt" mit </w:t>
      </w:r>
      <w:r w:rsidR="0029512B">
        <w:rPr>
          <w:rFonts w:ascii="Verdana" w:hAnsi="Verdana"/>
          <w:sz w:val="22"/>
          <w:szCs w:val="22"/>
        </w:rPr>
        <w:t xml:space="preserve">           </w:t>
      </w:r>
      <w:r w:rsidRPr="00BE3E30">
        <w:rPr>
          <w:rFonts w:ascii="Verdana" w:hAnsi="Verdana"/>
          <w:sz w:val="22"/>
          <w:szCs w:val="22"/>
        </w:rPr>
        <w:t>einer gemeinsamen Zeitachse.</w:t>
      </w:r>
    </w:p>
    <w:p w:rsidR="005A025A" w:rsidRPr="00BE3E30" w:rsidRDefault="0025040D" w:rsidP="00BE3E30">
      <w:pPr>
        <w:pStyle w:val="Textkrper"/>
        <w:ind w:firstLine="708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  <w:lang w:val="en-US" w:eastAsia="zh-CN"/>
        </w:rPr>
        <w:drawing>
          <wp:inline distT="0" distB="0" distL="0" distR="0">
            <wp:extent cx="5425440" cy="2083435"/>
            <wp:effectExtent l="0" t="0" r="0" b="0"/>
            <wp:docPr id="844" name="Objekt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425768" cy="2084206"/>
                      <a:chOff x="3429000" y="1857364"/>
                      <a:chExt cx="5425768" cy="2084206"/>
                    </a:xfrm>
                  </a:grpSpPr>
                  <a:cxnSp>
                    <a:nvCxnSpPr>
                      <a:cNvPr id="169" name="Gerade Verbindung 168"/>
                      <a:cNvCxnSpPr/>
                    </a:nvCxnSpPr>
                    <a:spPr>
                      <a:xfrm>
                        <a:off x="3500438" y="2143125"/>
                        <a:ext cx="5000625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0" name="Gerade Verbindung 169"/>
                      <a:cNvCxnSpPr/>
                    </a:nvCxnSpPr>
                    <a:spPr>
                      <a:xfrm>
                        <a:off x="3500438" y="2571750"/>
                        <a:ext cx="5000625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2" name="Gerade Verbindung 171"/>
                      <a:cNvCxnSpPr/>
                    </a:nvCxnSpPr>
                    <a:spPr>
                      <a:xfrm rot="5400000" flipH="1" flipV="1">
                        <a:off x="3679825" y="2392363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3" name="Gerade Verbindung 172"/>
                      <a:cNvCxnSpPr/>
                    </a:nvCxnSpPr>
                    <a:spPr>
                      <a:xfrm rot="5400000" flipH="1" flipV="1">
                        <a:off x="4037012" y="2392363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4" name="Gerade Verbindung 173"/>
                      <a:cNvCxnSpPr/>
                    </a:nvCxnSpPr>
                    <a:spPr>
                      <a:xfrm rot="5400000" flipH="1" flipV="1">
                        <a:off x="4394200" y="2392363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5" name="Gerade Verbindung 174"/>
                      <a:cNvCxnSpPr/>
                    </a:nvCxnSpPr>
                    <a:spPr>
                      <a:xfrm rot="5400000" flipH="1" flipV="1">
                        <a:off x="4751387" y="2392363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6" name="Gerade Verbindung 175"/>
                      <a:cNvCxnSpPr/>
                    </a:nvCxnSpPr>
                    <a:spPr>
                      <a:xfrm rot="5400000" flipH="1" flipV="1">
                        <a:off x="5108575" y="2392363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7" name="Gerade Verbindung 176"/>
                      <a:cNvCxnSpPr/>
                    </a:nvCxnSpPr>
                    <a:spPr>
                      <a:xfrm rot="5400000" flipH="1" flipV="1">
                        <a:off x="5465762" y="2392363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8" name="Gerade Verbindung 177"/>
                      <a:cNvCxnSpPr/>
                    </a:nvCxnSpPr>
                    <a:spPr>
                      <a:xfrm rot="5400000" flipH="1" flipV="1">
                        <a:off x="5822950" y="2392363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9" name="Gerade Verbindung 178"/>
                      <a:cNvCxnSpPr/>
                    </a:nvCxnSpPr>
                    <a:spPr>
                      <a:xfrm rot="5400000" flipH="1" flipV="1">
                        <a:off x="6180137" y="2392363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0" name="Gerade Verbindung 179"/>
                      <a:cNvCxnSpPr/>
                    </a:nvCxnSpPr>
                    <a:spPr>
                      <a:xfrm rot="5400000" flipH="1" flipV="1">
                        <a:off x="6537325" y="2392363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1" name="Gerade Verbindung 180"/>
                      <a:cNvCxnSpPr/>
                    </a:nvCxnSpPr>
                    <a:spPr>
                      <a:xfrm rot="5400000" flipH="1" flipV="1">
                        <a:off x="6894512" y="2392363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2" name="Gerade Verbindung 181"/>
                      <a:cNvCxnSpPr/>
                    </a:nvCxnSpPr>
                    <a:spPr>
                      <a:xfrm rot="5400000" flipH="1" flipV="1">
                        <a:off x="7251700" y="2392363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3" name="Gerade Verbindung 182"/>
                      <a:cNvCxnSpPr/>
                    </a:nvCxnSpPr>
                    <a:spPr>
                      <a:xfrm rot="5400000" flipH="1" flipV="1">
                        <a:off x="7608887" y="2392363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4" name="Gerade Verbindung 183"/>
                      <a:cNvCxnSpPr/>
                    </a:nvCxnSpPr>
                    <a:spPr>
                      <a:xfrm rot="5400000" flipH="1" flipV="1">
                        <a:off x="7966075" y="2392363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231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429000" y="2214563"/>
                        <a:ext cx="266420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S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260" name="Gerade Verbindung 259"/>
                      <a:cNvCxnSpPr/>
                    </a:nvCxnSpPr>
                    <a:spPr>
                      <a:xfrm>
                        <a:off x="3857620" y="2571744"/>
                        <a:ext cx="714380" cy="1594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3" name="Gerade Verbindung 262"/>
                      <a:cNvCxnSpPr/>
                    </a:nvCxnSpPr>
                    <a:spPr>
                      <a:xfrm>
                        <a:off x="4572000" y="2143125"/>
                        <a:ext cx="71437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5" name="Gerade Verbindung 264"/>
                      <a:cNvCxnSpPr/>
                    </a:nvCxnSpPr>
                    <a:spPr>
                      <a:xfrm>
                        <a:off x="5286375" y="2571750"/>
                        <a:ext cx="357188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7" name="Gerade Verbindung 266"/>
                      <a:cNvCxnSpPr/>
                    </a:nvCxnSpPr>
                    <a:spPr>
                      <a:xfrm>
                        <a:off x="5643563" y="2143125"/>
                        <a:ext cx="71437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8" name="Gerade Verbindung 267"/>
                      <a:cNvCxnSpPr/>
                    </a:nvCxnSpPr>
                    <a:spPr>
                      <a:xfrm>
                        <a:off x="6357938" y="2571750"/>
                        <a:ext cx="71437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9" name="Gerade Verbindung 268"/>
                      <a:cNvCxnSpPr/>
                    </a:nvCxnSpPr>
                    <a:spPr>
                      <a:xfrm rot="5400000" flipH="1" flipV="1">
                        <a:off x="5072856" y="2356644"/>
                        <a:ext cx="42862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0" name="Gerade Verbindung 269"/>
                      <a:cNvCxnSpPr/>
                    </a:nvCxnSpPr>
                    <a:spPr>
                      <a:xfrm rot="5400000" flipH="1" flipV="1">
                        <a:off x="4358481" y="2356644"/>
                        <a:ext cx="42862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1" name="Gerade Verbindung 270"/>
                      <a:cNvCxnSpPr/>
                    </a:nvCxnSpPr>
                    <a:spPr>
                      <a:xfrm rot="5400000" flipH="1" flipV="1">
                        <a:off x="5430044" y="2356644"/>
                        <a:ext cx="428625" cy="1587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3" name="Gerade Verbindung 272"/>
                      <a:cNvCxnSpPr/>
                    </a:nvCxnSpPr>
                    <a:spPr>
                      <a:xfrm>
                        <a:off x="7072313" y="2143125"/>
                        <a:ext cx="142875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9" name="Gerade Verbindung 278"/>
                      <a:cNvCxnSpPr/>
                    </a:nvCxnSpPr>
                    <a:spPr>
                      <a:xfrm rot="5400000" flipH="1" flipV="1">
                        <a:off x="6144419" y="2356644"/>
                        <a:ext cx="428625" cy="1587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82" name="Gerade Verbindung 281"/>
                      <a:cNvCxnSpPr/>
                    </a:nvCxnSpPr>
                    <a:spPr>
                      <a:xfrm rot="5400000" flipH="1" flipV="1">
                        <a:off x="6858794" y="2356644"/>
                        <a:ext cx="428625" cy="1587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5" name="Gerade Verbindung 234"/>
                      <a:cNvCxnSpPr/>
                    </a:nvCxnSpPr>
                    <a:spPr>
                      <a:xfrm>
                        <a:off x="3500450" y="3062287"/>
                        <a:ext cx="5000625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6" name="Gerade Verbindung 235"/>
                      <a:cNvCxnSpPr/>
                    </a:nvCxnSpPr>
                    <a:spPr>
                      <a:xfrm>
                        <a:off x="3500450" y="3490912"/>
                        <a:ext cx="5000625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7" name="Gerade Verbindung 236"/>
                      <a:cNvCxnSpPr/>
                    </a:nvCxnSpPr>
                    <a:spPr>
                      <a:xfrm rot="16200000" flipH="1">
                        <a:off x="2862261" y="2852722"/>
                        <a:ext cx="1990734" cy="17"/>
                      </a:xfrm>
                      <a:prstGeom prst="line">
                        <a:avLst/>
                      </a:prstGeom>
                      <a:ln w="12700">
                        <a:headEnd type="triangle"/>
                        <a:tailEnd type="none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8" name="Gerade Verbindung 237"/>
                      <a:cNvCxnSpPr/>
                    </a:nvCxnSpPr>
                    <a:spPr>
                      <a:xfrm rot="5400000" flipH="1" flipV="1">
                        <a:off x="3679838" y="3311524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0" name="Gerade Verbindung 239"/>
                      <a:cNvCxnSpPr/>
                    </a:nvCxnSpPr>
                    <a:spPr>
                      <a:xfrm rot="5400000" flipH="1" flipV="1">
                        <a:off x="4037025" y="3311524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1" name="Gerade Verbindung 240"/>
                      <a:cNvCxnSpPr/>
                    </a:nvCxnSpPr>
                    <a:spPr>
                      <a:xfrm rot="5400000" flipH="1" flipV="1">
                        <a:off x="4394213" y="3311524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2" name="Gerade Verbindung 241"/>
                      <a:cNvCxnSpPr/>
                    </a:nvCxnSpPr>
                    <a:spPr>
                      <a:xfrm rot="5400000" flipH="1" flipV="1">
                        <a:off x="4751400" y="3311524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4" name="Gerade Verbindung 243"/>
                      <a:cNvCxnSpPr/>
                    </a:nvCxnSpPr>
                    <a:spPr>
                      <a:xfrm rot="5400000" flipH="1" flipV="1">
                        <a:off x="5108588" y="3311524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5" name="Gerade Verbindung 244"/>
                      <a:cNvCxnSpPr/>
                    </a:nvCxnSpPr>
                    <a:spPr>
                      <a:xfrm rot="5400000" flipH="1" flipV="1">
                        <a:off x="5465775" y="3311524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7" name="Gerade Verbindung 246"/>
                      <a:cNvCxnSpPr/>
                    </a:nvCxnSpPr>
                    <a:spPr>
                      <a:xfrm rot="5400000" flipH="1" flipV="1">
                        <a:off x="5822963" y="3311524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9" name="Gerade Verbindung 248"/>
                      <a:cNvCxnSpPr/>
                    </a:nvCxnSpPr>
                    <a:spPr>
                      <a:xfrm rot="5400000" flipH="1" flipV="1">
                        <a:off x="6180150" y="3311524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51" name="Gerade Verbindung 250"/>
                      <a:cNvCxnSpPr/>
                    </a:nvCxnSpPr>
                    <a:spPr>
                      <a:xfrm rot="5400000" flipH="1" flipV="1">
                        <a:off x="6537338" y="3311524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52" name="Gerade Verbindung 251"/>
                      <a:cNvCxnSpPr/>
                    </a:nvCxnSpPr>
                    <a:spPr>
                      <a:xfrm rot="5400000" flipH="1" flipV="1">
                        <a:off x="6894525" y="3311524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58" name="Gerade Verbindung 257"/>
                      <a:cNvCxnSpPr/>
                    </a:nvCxnSpPr>
                    <a:spPr>
                      <a:xfrm rot="5400000" flipH="1" flipV="1">
                        <a:off x="7251713" y="3311524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1" name="Gerade Verbindung 260"/>
                      <a:cNvCxnSpPr/>
                    </a:nvCxnSpPr>
                    <a:spPr>
                      <a:xfrm rot="5400000" flipH="1" flipV="1">
                        <a:off x="7608900" y="3311524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2" name="Gerade Verbindung 261"/>
                      <a:cNvCxnSpPr/>
                    </a:nvCxnSpPr>
                    <a:spPr>
                      <a:xfrm rot="5400000" flipH="1" flipV="1">
                        <a:off x="7966088" y="3311524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64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429012" y="3133724"/>
                        <a:ext cx="300082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>
                              <a:latin typeface="Calibri" pitchFamily="34" charset="0"/>
                            </a:rPr>
                            <a:t>U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266" name="Gerade Verbindung 265"/>
                      <a:cNvCxnSpPr/>
                    </a:nvCxnSpPr>
                    <a:spPr>
                      <a:xfrm>
                        <a:off x="3857620" y="3490917"/>
                        <a:ext cx="178595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4" name="Gerade Verbindung 273"/>
                      <a:cNvCxnSpPr/>
                    </a:nvCxnSpPr>
                    <a:spPr>
                      <a:xfrm>
                        <a:off x="5643570" y="3062289"/>
                        <a:ext cx="35719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5" name="Gerade Verbindung 274"/>
                      <a:cNvCxnSpPr/>
                    </a:nvCxnSpPr>
                    <a:spPr>
                      <a:xfrm rot="5400000" flipH="1" flipV="1">
                        <a:off x="5430052" y="3275807"/>
                        <a:ext cx="42862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6" name="Gerade Verbindung 275"/>
                      <a:cNvCxnSpPr/>
                    </a:nvCxnSpPr>
                    <a:spPr>
                      <a:xfrm>
                        <a:off x="6000760" y="3490917"/>
                        <a:ext cx="250033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84" name="Gerade Verbindung 283"/>
                      <a:cNvCxnSpPr/>
                    </a:nvCxnSpPr>
                    <a:spPr>
                      <a:xfrm rot="5400000" flipH="1" flipV="1">
                        <a:off x="5787241" y="3275807"/>
                        <a:ext cx="42862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85" name="Gerade Verbindung 284"/>
                      <a:cNvCxnSpPr/>
                    </a:nvCxnSpPr>
                    <a:spPr>
                      <a:xfrm>
                        <a:off x="3714744" y="3705231"/>
                        <a:ext cx="5000660" cy="1588"/>
                      </a:xfrm>
                      <a:prstGeom prst="line">
                        <a:avLst/>
                      </a:prstGeom>
                      <a:ln w="12700">
                        <a:tailEnd type="triangle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86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643306" y="3286124"/>
                        <a:ext cx="357190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0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88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643306" y="2857496"/>
                        <a:ext cx="276038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1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89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786182" y="3633793"/>
                        <a:ext cx="276038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0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90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572132" y="3633793"/>
                        <a:ext cx="276038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>
                              <a:latin typeface="Calibri" pitchFamily="34" charset="0"/>
                            </a:rPr>
                            <a:t>5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91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358082" y="3633793"/>
                        <a:ext cx="367408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10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92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8429652" y="3633793"/>
                        <a:ext cx="425116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>
                              <a:latin typeface="Calibri" pitchFamily="34" charset="0"/>
                            </a:rPr>
                            <a:t>t</a:t>
                          </a:r>
                          <a:r>
                            <a:rPr lang="de-CH" sz="1400" dirty="0" smtClean="0">
                              <a:latin typeface="Calibri" pitchFamily="34" charset="0"/>
                            </a:rPr>
                            <a:t>(s)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93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643306" y="2357430"/>
                        <a:ext cx="357190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0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94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643306" y="1928802"/>
                        <a:ext cx="276038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1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A025A" w:rsidRPr="00BE3E30" w:rsidRDefault="005A025A" w:rsidP="00BE3E30">
      <w:pPr>
        <w:pStyle w:val="Textkrper"/>
        <w:ind w:left="708"/>
        <w:rPr>
          <w:rFonts w:ascii="Verdana" w:hAnsi="Verdana"/>
          <w:sz w:val="22"/>
          <w:szCs w:val="22"/>
        </w:rPr>
      </w:pPr>
      <w:r w:rsidRPr="00BE3E30">
        <w:rPr>
          <w:rFonts w:ascii="Verdana" w:hAnsi="Verdana"/>
          <w:sz w:val="22"/>
          <w:szCs w:val="22"/>
        </w:rPr>
        <w:t xml:space="preserve">Wenn nur der Ablauf der Signalfolge interessiert, die Signaldauer aber nicht wichtig ist, kann auf die Skala der Zeitachse verzichtet werden. Auch die </w:t>
      </w:r>
      <w:r w:rsidR="00F63976">
        <w:rPr>
          <w:rFonts w:ascii="Verdana" w:hAnsi="Verdana"/>
          <w:sz w:val="22"/>
          <w:szCs w:val="22"/>
        </w:rPr>
        <w:t xml:space="preserve">     </w:t>
      </w:r>
      <w:r w:rsidRPr="00BE3E30">
        <w:rPr>
          <w:rFonts w:ascii="Verdana" w:hAnsi="Verdana"/>
          <w:sz w:val="22"/>
          <w:szCs w:val="22"/>
        </w:rPr>
        <w:t>Beschriftung der Pegel "0" und "1" kann auf der senkrechten Achse entfallen.</w:t>
      </w:r>
    </w:p>
    <w:p w:rsidR="005A025A" w:rsidRPr="00BE3E30" w:rsidRDefault="0025040D" w:rsidP="00BE3E30">
      <w:pPr>
        <w:pStyle w:val="Textkrper"/>
        <w:ind w:firstLine="708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  <w:lang w:val="en-US" w:eastAsia="zh-CN"/>
        </w:rPr>
        <w:drawing>
          <wp:inline distT="0" distB="0" distL="0" distR="0">
            <wp:extent cx="5070475" cy="2000885"/>
            <wp:effectExtent l="0" t="0" r="0" b="0"/>
            <wp:docPr id="845" name="Objekt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073662" cy="2000256"/>
                      <a:chOff x="3428993" y="4143380"/>
                      <a:chExt cx="5073662" cy="2000256"/>
                    </a:xfrm>
                  </a:grpSpPr>
                  <a:cxnSp>
                    <a:nvCxnSpPr>
                      <a:cNvPr id="296" name="Gerade Verbindung 295"/>
                      <a:cNvCxnSpPr/>
                    </a:nvCxnSpPr>
                    <a:spPr>
                      <a:xfrm>
                        <a:off x="3500431" y="4438662"/>
                        <a:ext cx="5000625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97" name="Gerade Verbindung 296"/>
                      <a:cNvCxnSpPr/>
                    </a:nvCxnSpPr>
                    <a:spPr>
                      <a:xfrm>
                        <a:off x="3500431" y="4867287"/>
                        <a:ext cx="5000625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99" name="Gerade Verbindung 298"/>
                      <a:cNvCxnSpPr/>
                    </a:nvCxnSpPr>
                    <a:spPr>
                      <a:xfrm rot="5400000" flipH="1" flipV="1">
                        <a:off x="3679818" y="4687900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0" name="Gerade Verbindung 299"/>
                      <a:cNvCxnSpPr/>
                    </a:nvCxnSpPr>
                    <a:spPr>
                      <a:xfrm rot="5400000" flipH="1" flipV="1">
                        <a:off x="4037005" y="4687900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1" name="Gerade Verbindung 300"/>
                      <a:cNvCxnSpPr/>
                    </a:nvCxnSpPr>
                    <a:spPr>
                      <a:xfrm rot="5400000" flipH="1" flipV="1">
                        <a:off x="4394193" y="4687900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2" name="Gerade Verbindung 301"/>
                      <a:cNvCxnSpPr/>
                    </a:nvCxnSpPr>
                    <a:spPr>
                      <a:xfrm rot="5400000" flipH="1" flipV="1">
                        <a:off x="4751380" y="4687900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3" name="Gerade Verbindung 302"/>
                      <a:cNvCxnSpPr/>
                    </a:nvCxnSpPr>
                    <a:spPr>
                      <a:xfrm rot="5400000" flipH="1" flipV="1">
                        <a:off x="5108568" y="4687900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4" name="Gerade Verbindung 303"/>
                      <a:cNvCxnSpPr/>
                    </a:nvCxnSpPr>
                    <a:spPr>
                      <a:xfrm rot="5400000" flipH="1" flipV="1">
                        <a:off x="5465755" y="4687900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5" name="Gerade Verbindung 304"/>
                      <a:cNvCxnSpPr/>
                    </a:nvCxnSpPr>
                    <a:spPr>
                      <a:xfrm rot="5400000" flipH="1" flipV="1">
                        <a:off x="5822943" y="4687900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6" name="Gerade Verbindung 305"/>
                      <a:cNvCxnSpPr/>
                    </a:nvCxnSpPr>
                    <a:spPr>
                      <a:xfrm rot="5400000" flipH="1" flipV="1">
                        <a:off x="6180130" y="4687900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7" name="Gerade Verbindung 306"/>
                      <a:cNvCxnSpPr/>
                    </a:nvCxnSpPr>
                    <a:spPr>
                      <a:xfrm rot="5400000" flipH="1" flipV="1">
                        <a:off x="6537318" y="4687900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8" name="Gerade Verbindung 307"/>
                      <a:cNvCxnSpPr/>
                    </a:nvCxnSpPr>
                    <a:spPr>
                      <a:xfrm rot="5400000" flipH="1" flipV="1">
                        <a:off x="6894505" y="4687900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9" name="Gerade Verbindung 308"/>
                      <a:cNvCxnSpPr/>
                    </a:nvCxnSpPr>
                    <a:spPr>
                      <a:xfrm rot="5400000" flipH="1" flipV="1">
                        <a:off x="7251693" y="4687900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0" name="Gerade Verbindung 309"/>
                      <a:cNvCxnSpPr/>
                    </a:nvCxnSpPr>
                    <a:spPr>
                      <a:xfrm rot="5400000" flipH="1" flipV="1">
                        <a:off x="7608880" y="4687900"/>
                        <a:ext cx="1071563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1" name="Gerade Verbindung 310"/>
                      <a:cNvCxnSpPr/>
                    </a:nvCxnSpPr>
                    <a:spPr>
                      <a:xfrm rot="5400000" flipH="1" flipV="1">
                        <a:off x="7966068" y="4687900"/>
                        <a:ext cx="1071563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12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428993" y="4510100"/>
                        <a:ext cx="266420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 smtClean="0">
                              <a:latin typeface="Calibri" pitchFamily="34" charset="0"/>
                            </a:rPr>
                            <a:t>S</a:t>
                          </a:r>
                          <a:endParaRPr lang="de-CH" sz="1400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313" name="Gerade Verbindung 312"/>
                      <a:cNvCxnSpPr/>
                    </a:nvCxnSpPr>
                    <a:spPr>
                      <a:xfrm>
                        <a:off x="3857613" y="4867281"/>
                        <a:ext cx="714380" cy="1594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4" name="Gerade Verbindung 313"/>
                      <a:cNvCxnSpPr/>
                    </a:nvCxnSpPr>
                    <a:spPr>
                      <a:xfrm>
                        <a:off x="4571993" y="4438662"/>
                        <a:ext cx="71437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5" name="Gerade Verbindung 314"/>
                      <a:cNvCxnSpPr/>
                    </a:nvCxnSpPr>
                    <a:spPr>
                      <a:xfrm>
                        <a:off x="5286368" y="4867287"/>
                        <a:ext cx="357188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6" name="Gerade Verbindung 315"/>
                      <a:cNvCxnSpPr/>
                    </a:nvCxnSpPr>
                    <a:spPr>
                      <a:xfrm>
                        <a:off x="5643556" y="4438662"/>
                        <a:ext cx="71437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7" name="Gerade Verbindung 316"/>
                      <a:cNvCxnSpPr/>
                    </a:nvCxnSpPr>
                    <a:spPr>
                      <a:xfrm>
                        <a:off x="6357931" y="4867287"/>
                        <a:ext cx="71437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8" name="Gerade Verbindung 317"/>
                      <a:cNvCxnSpPr/>
                    </a:nvCxnSpPr>
                    <a:spPr>
                      <a:xfrm rot="5400000" flipH="1" flipV="1">
                        <a:off x="5072849" y="4652181"/>
                        <a:ext cx="42862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9" name="Gerade Verbindung 318"/>
                      <a:cNvCxnSpPr/>
                    </a:nvCxnSpPr>
                    <a:spPr>
                      <a:xfrm rot="5400000" flipH="1" flipV="1">
                        <a:off x="4358474" y="4652181"/>
                        <a:ext cx="42862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0" name="Gerade Verbindung 319"/>
                      <a:cNvCxnSpPr/>
                    </a:nvCxnSpPr>
                    <a:spPr>
                      <a:xfrm rot="5400000" flipH="1" flipV="1">
                        <a:off x="5430037" y="4652181"/>
                        <a:ext cx="428625" cy="1587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1" name="Gerade Verbindung 320"/>
                      <a:cNvCxnSpPr/>
                    </a:nvCxnSpPr>
                    <a:spPr>
                      <a:xfrm>
                        <a:off x="7072306" y="4438662"/>
                        <a:ext cx="142875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2" name="Gerade Verbindung 321"/>
                      <a:cNvCxnSpPr/>
                    </a:nvCxnSpPr>
                    <a:spPr>
                      <a:xfrm rot="5400000" flipH="1" flipV="1">
                        <a:off x="6144412" y="4652181"/>
                        <a:ext cx="428625" cy="1587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3" name="Gerade Verbindung 322"/>
                      <a:cNvCxnSpPr/>
                    </a:nvCxnSpPr>
                    <a:spPr>
                      <a:xfrm rot="5400000" flipH="1" flipV="1">
                        <a:off x="6858787" y="4652181"/>
                        <a:ext cx="428625" cy="1587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4" name="Gerade Verbindung 323"/>
                      <a:cNvCxnSpPr/>
                    </a:nvCxnSpPr>
                    <a:spPr>
                      <a:xfrm>
                        <a:off x="3500443" y="5357824"/>
                        <a:ext cx="5000625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5" name="Gerade Verbindung 324"/>
                      <a:cNvCxnSpPr/>
                    </a:nvCxnSpPr>
                    <a:spPr>
                      <a:xfrm>
                        <a:off x="3500443" y="5786449"/>
                        <a:ext cx="5000625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6" name="Gerade Verbindung 325"/>
                      <a:cNvCxnSpPr/>
                    </a:nvCxnSpPr>
                    <a:spPr>
                      <a:xfrm rot="16200000" flipH="1">
                        <a:off x="2857497" y="5143503"/>
                        <a:ext cx="2000256" cy="10"/>
                      </a:xfrm>
                      <a:prstGeom prst="line">
                        <a:avLst/>
                      </a:prstGeom>
                      <a:ln w="12700">
                        <a:headEnd type="triangle"/>
                        <a:tailEnd type="none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7" name="Gerade Verbindung 326"/>
                      <a:cNvCxnSpPr/>
                    </a:nvCxnSpPr>
                    <a:spPr>
                      <a:xfrm rot="5400000" flipH="1" flipV="1">
                        <a:off x="3679831" y="5607061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8" name="Gerade Verbindung 327"/>
                      <a:cNvCxnSpPr/>
                    </a:nvCxnSpPr>
                    <a:spPr>
                      <a:xfrm rot="5400000" flipH="1" flipV="1">
                        <a:off x="4037018" y="5607061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9" name="Gerade Verbindung 328"/>
                      <a:cNvCxnSpPr/>
                    </a:nvCxnSpPr>
                    <a:spPr>
                      <a:xfrm rot="5400000" flipH="1" flipV="1">
                        <a:off x="4394206" y="5607061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0" name="Gerade Verbindung 329"/>
                      <a:cNvCxnSpPr/>
                    </a:nvCxnSpPr>
                    <a:spPr>
                      <a:xfrm rot="5400000" flipH="1" flipV="1">
                        <a:off x="4751393" y="5607061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1" name="Gerade Verbindung 330"/>
                      <a:cNvCxnSpPr/>
                    </a:nvCxnSpPr>
                    <a:spPr>
                      <a:xfrm rot="5400000" flipH="1" flipV="1">
                        <a:off x="5108581" y="5607061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2" name="Gerade Verbindung 331"/>
                      <a:cNvCxnSpPr/>
                    </a:nvCxnSpPr>
                    <a:spPr>
                      <a:xfrm rot="5400000" flipH="1" flipV="1">
                        <a:off x="5465768" y="5607061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3" name="Gerade Verbindung 332"/>
                      <a:cNvCxnSpPr/>
                    </a:nvCxnSpPr>
                    <a:spPr>
                      <a:xfrm rot="5400000" flipH="1" flipV="1">
                        <a:off x="5822956" y="5607061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4" name="Gerade Verbindung 333"/>
                      <a:cNvCxnSpPr/>
                    </a:nvCxnSpPr>
                    <a:spPr>
                      <a:xfrm rot="5400000" flipH="1" flipV="1">
                        <a:off x="6180143" y="5607061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5" name="Gerade Verbindung 334"/>
                      <a:cNvCxnSpPr/>
                    </a:nvCxnSpPr>
                    <a:spPr>
                      <a:xfrm rot="5400000" flipH="1" flipV="1">
                        <a:off x="6537331" y="5607061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6" name="Gerade Verbindung 335"/>
                      <a:cNvCxnSpPr/>
                    </a:nvCxnSpPr>
                    <a:spPr>
                      <a:xfrm rot="5400000" flipH="1" flipV="1">
                        <a:off x="6894518" y="5607061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7" name="Gerade Verbindung 336"/>
                      <a:cNvCxnSpPr/>
                    </a:nvCxnSpPr>
                    <a:spPr>
                      <a:xfrm rot="5400000" flipH="1" flipV="1">
                        <a:off x="7251706" y="5607061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8" name="Gerade Verbindung 337"/>
                      <a:cNvCxnSpPr/>
                    </a:nvCxnSpPr>
                    <a:spPr>
                      <a:xfrm rot="5400000" flipH="1" flipV="1">
                        <a:off x="7608893" y="5607061"/>
                        <a:ext cx="1071562" cy="158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9" name="Gerade Verbindung 338"/>
                      <a:cNvCxnSpPr/>
                    </a:nvCxnSpPr>
                    <a:spPr>
                      <a:xfrm rot="5400000" flipH="1" flipV="1">
                        <a:off x="7966081" y="5607061"/>
                        <a:ext cx="1071562" cy="1587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ot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40" name="Textfeld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429005" y="5429261"/>
                        <a:ext cx="300082" cy="3077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de-DE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de-CH" sz="1400" dirty="0">
                              <a:latin typeface="Calibri" pitchFamily="34" charset="0"/>
                            </a:rPr>
                            <a:t>U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341" name="Gerade Verbindung 340"/>
                      <a:cNvCxnSpPr/>
                    </a:nvCxnSpPr>
                    <a:spPr>
                      <a:xfrm>
                        <a:off x="3857613" y="5786454"/>
                        <a:ext cx="178595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42" name="Gerade Verbindung 341"/>
                      <a:cNvCxnSpPr/>
                    </a:nvCxnSpPr>
                    <a:spPr>
                      <a:xfrm>
                        <a:off x="5643563" y="5357826"/>
                        <a:ext cx="35719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43" name="Gerade Verbindung 342"/>
                      <a:cNvCxnSpPr/>
                    </a:nvCxnSpPr>
                    <a:spPr>
                      <a:xfrm rot="5400000" flipH="1" flipV="1">
                        <a:off x="5430045" y="5571344"/>
                        <a:ext cx="42862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44" name="Gerade Verbindung 343"/>
                      <a:cNvCxnSpPr/>
                    </a:nvCxnSpPr>
                    <a:spPr>
                      <a:xfrm>
                        <a:off x="6000753" y="5786454"/>
                        <a:ext cx="2500330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45" name="Gerade Verbindung 344"/>
                      <a:cNvCxnSpPr/>
                    </a:nvCxnSpPr>
                    <a:spPr>
                      <a:xfrm rot="5400000" flipH="1" flipV="1">
                        <a:off x="5787234" y="5571344"/>
                        <a:ext cx="428625" cy="1588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5A025A" w:rsidRPr="0070763C" w:rsidRDefault="005A025A" w:rsidP="0070763C">
      <w:pPr>
        <w:pStyle w:val="berschrift3"/>
      </w:pPr>
      <w:r w:rsidRPr="00BE3E30">
        <w:rPr>
          <w:sz w:val="22"/>
          <w:szCs w:val="22"/>
        </w:rPr>
        <w:br w:type="page"/>
      </w:r>
      <w:bookmarkStart w:id="8" w:name="_Toc208798618"/>
      <w:r w:rsidRPr="0070763C">
        <w:lastRenderedPageBreak/>
        <w:t>Zusammenhang zwischen Zeitablaufdiagramm und Wahrheitstabelle</w:t>
      </w:r>
      <w:bookmarkEnd w:id="8"/>
    </w:p>
    <w:p w:rsidR="005A025A" w:rsidRPr="00BE3E30" w:rsidRDefault="004837EA" w:rsidP="00321D24">
      <w:pPr>
        <w:pStyle w:val="Textkrper"/>
        <w:ind w:left="705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(das „Zeitablaufdiagramm“ </w:t>
      </w:r>
      <w:r w:rsidR="005A025A" w:rsidRPr="00BE3E30">
        <w:rPr>
          <w:rFonts w:ascii="Verdana" w:hAnsi="Verdana"/>
          <w:sz w:val="22"/>
          <w:szCs w:val="22"/>
        </w:rPr>
        <w:t>w</w:t>
      </w:r>
      <w:r>
        <w:rPr>
          <w:rFonts w:ascii="Verdana" w:hAnsi="Verdana"/>
          <w:sz w:val="22"/>
          <w:szCs w:val="22"/>
        </w:rPr>
        <w:t xml:space="preserve">ird auch „Impulsdiagramm“ oder </w:t>
      </w:r>
      <w:r w:rsidR="005A025A" w:rsidRPr="00BE3E30">
        <w:rPr>
          <w:rFonts w:ascii="Verdana" w:hAnsi="Verdana"/>
          <w:sz w:val="22"/>
          <w:szCs w:val="22"/>
        </w:rPr>
        <w:t>„Signal-Zeit-Plan“ genannt)</w:t>
      </w:r>
    </w:p>
    <w:p w:rsidR="005A025A" w:rsidRPr="00BE3E30" w:rsidRDefault="005A025A" w:rsidP="00321D24">
      <w:pPr>
        <w:pStyle w:val="Textkrper"/>
        <w:ind w:left="705"/>
        <w:rPr>
          <w:rFonts w:ascii="Verdana" w:hAnsi="Verdana"/>
          <w:sz w:val="22"/>
          <w:szCs w:val="22"/>
        </w:rPr>
      </w:pPr>
      <w:r w:rsidRPr="00BE3E30">
        <w:rPr>
          <w:rFonts w:ascii="Verdana" w:hAnsi="Verdana"/>
          <w:sz w:val="22"/>
          <w:szCs w:val="22"/>
        </w:rPr>
        <w:t>Die Wahrheitstabelle zeigt für jede mögliche Kombination der Eingangszustände die resultierenden Ausgangszustände. Das Zeitablaufdiagramm enthält noch mehr Information als die Wahrheits</w:t>
      </w:r>
      <w:r w:rsidR="0070763C">
        <w:rPr>
          <w:rFonts w:ascii="Verdana" w:hAnsi="Verdana"/>
          <w:sz w:val="22"/>
          <w:szCs w:val="22"/>
        </w:rPr>
        <w:t>tabelle! Es zeigt auch noch den</w:t>
      </w:r>
      <w:r w:rsidRPr="00BE3E30">
        <w:rPr>
          <w:rFonts w:ascii="Verdana" w:hAnsi="Verdana"/>
          <w:sz w:val="22"/>
          <w:szCs w:val="22"/>
        </w:rPr>
        <w:t xml:space="preserve"> in der Anwendung vorkommenden zeitlichen Ablauf der Signale. </w:t>
      </w:r>
    </w:p>
    <w:p w:rsidR="005A025A" w:rsidRPr="009308BC" w:rsidRDefault="005A025A" w:rsidP="00F50806">
      <w:pPr>
        <w:pStyle w:val="berschrift4"/>
        <w:numPr>
          <w:ilvl w:val="3"/>
          <w:numId w:val="0"/>
        </w:numPr>
        <w:overflowPunct w:val="0"/>
        <w:autoSpaceDE w:val="0"/>
        <w:autoSpaceDN w:val="0"/>
        <w:adjustRightInd w:val="0"/>
        <w:spacing w:before="240" w:after="80"/>
        <w:ind w:firstLine="705"/>
        <w:textAlignment w:val="baseline"/>
        <w:rPr>
          <w:b/>
          <w:sz w:val="22"/>
          <w:szCs w:val="22"/>
        </w:rPr>
      </w:pPr>
      <w:r w:rsidRPr="009308BC">
        <w:rPr>
          <w:b/>
          <w:sz w:val="22"/>
          <w:szCs w:val="22"/>
        </w:rPr>
        <w:t>Zeitablaufdiagramm aus der Wahrheitstabelle herleiten</w:t>
      </w:r>
    </w:p>
    <w:p w:rsidR="00321D24" w:rsidRDefault="00321D24" w:rsidP="004837EA">
      <w:pPr>
        <w:spacing w:before="120"/>
        <w:rPr>
          <w:rFonts w:ascii="Verdana" w:hAnsi="Verdana"/>
          <w:sz w:val="22"/>
          <w:szCs w:val="22"/>
        </w:rPr>
      </w:pPr>
      <w:r>
        <w:tab/>
      </w:r>
      <w:r w:rsidRPr="00BE3E30">
        <w:rPr>
          <w:rFonts w:ascii="Verdana" w:hAnsi="Verdana"/>
          <w:sz w:val="22"/>
          <w:szCs w:val="22"/>
        </w:rPr>
        <w:t>Rezept:</w:t>
      </w:r>
    </w:p>
    <w:p w:rsidR="00321D24" w:rsidRPr="00BE3E30" w:rsidRDefault="00321D24" w:rsidP="004837EA">
      <w:pPr>
        <w:numPr>
          <w:ilvl w:val="0"/>
          <w:numId w:val="5"/>
        </w:numPr>
        <w:spacing w:before="120"/>
        <w:ind w:left="1418" w:hanging="425"/>
        <w:rPr>
          <w:rFonts w:ascii="Verdana" w:hAnsi="Verdana"/>
          <w:sz w:val="22"/>
          <w:szCs w:val="22"/>
        </w:rPr>
      </w:pPr>
      <w:r w:rsidRPr="00BE3E30">
        <w:rPr>
          <w:rFonts w:ascii="Verdana" w:hAnsi="Verdana"/>
          <w:sz w:val="22"/>
          <w:szCs w:val="22"/>
        </w:rPr>
        <w:t>Die Eingangssignale müssen im Zeitablaufdiagramm gegeben sein!</w:t>
      </w:r>
    </w:p>
    <w:p w:rsidR="00321D24" w:rsidRDefault="00894968" w:rsidP="004837EA">
      <w:pPr>
        <w:pStyle w:val="Textkrper"/>
        <w:numPr>
          <w:ilvl w:val="0"/>
          <w:numId w:val="5"/>
        </w:numPr>
        <w:overflowPunct w:val="0"/>
        <w:autoSpaceDE w:val="0"/>
        <w:autoSpaceDN w:val="0"/>
        <w:adjustRightInd w:val="0"/>
        <w:spacing w:before="120" w:after="0"/>
        <w:ind w:left="1418" w:hanging="425"/>
        <w:textAlignment w:val="baseline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</w:t>
      </w:r>
      <w:r w:rsidR="00321D24" w:rsidRPr="00BE3E30">
        <w:rPr>
          <w:rFonts w:ascii="Verdana" w:hAnsi="Verdana"/>
          <w:sz w:val="22"/>
          <w:szCs w:val="22"/>
        </w:rPr>
        <w:t>ür jeden Zeitabschnitt den Zustand der Eingangssignale bestimmen</w:t>
      </w:r>
      <w:r>
        <w:rPr>
          <w:rFonts w:ascii="Verdana" w:hAnsi="Verdana"/>
          <w:sz w:val="22"/>
          <w:szCs w:val="22"/>
        </w:rPr>
        <w:t>.</w:t>
      </w:r>
    </w:p>
    <w:p w:rsidR="00321D24" w:rsidRPr="00BE3E30" w:rsidRDefault="00894968" w:rsidP="004837EA">
      <w:pPr>
        <w:pStyle w:val="Textkrper"/>
        <w:numPr>
          <w:ilvl w:val="0"/>
          <w:numId w:val="5"/>
        </w:numPr>
        <w:overflowPunct w:val="0"/>
        <w:autoSpaceDE w:val="0"/>
        <w:autoSpaceDN w:val="0"/>
        <w:adjustRightInd w:val="0"/>
        <w:spacing w:before="120" w:after="0"/>
        <w:ind w:left="1418" w:hanging="425"/>
        <w:textAlignment w:val="baseline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321D24" w:rsidRPr="00BE3E30">
        <w:rPr>
          <w:rFonts w:ascii="Verdana" w:hAnsi="Verdana"/>
          <w:sz w:val="22"/>
          <w:szCs w:val="22"/>
        </w:rPr>
        <w:t>ie entsprechende Zeile der Wahr</w:t>
      </w:r>
      <w:r>
        <w:rPr>
          <w:rFonts w:ascii="Verdana" w:hAnsi="Verdana"/>
          <w:sz w:val="22"/>
          <w:szCs w:val="22"/>
        </w:rPr>
        <w:t xml:space="preserve">heitstabelle bestimmen </w:t>
      </w:r>
      <w:r>
        <w:rPr>
          <w:rFonts w:ascii="Verdana" w:hAnsi="Verdana"/>
          <w:sz w:val="22"/>
          <w:szCs w:val="22"/>
        </w:rPr>
        <w:br/>
        <w:t>und darin die</w:t>
      </w:r>
      <w:r w:rsidR="00321D24" w:rsidRPr="00BE3E30">
        <w:rPr>
          <w:rFonts w:ascii="Verdana" w:hAnsi="Verdana"/>
          <w:sz w:val="22"/>
          <w:szCs w:val="22"/>
        </w:rPr>
        <w:t xml:space="preserve"> zugehörigen Ausgangssignale ablesen</w:t>
      </w:r>
      <w:r>
        <w:rPr>
          <w:rFonts w:ascii="Verdana" w:hAnsi="Verdana"/>
          <w:sz w:val="22"/>
          <w:szCs w:val="22"/>
        </w:rPr>
        <w:t>.</w:t>
      </w:r>
      <w:r w:rsidR="00321D24" w:rsidRPr="00BE3E30">
        <w:rPr>
          <w:rFonts w:ascii="Verdana" w:hAnsi="Verdana"/>
          <w:sz w:val="22"/>
          <w:szCs w:val="22"/>
        </w:rPr>
        <w:t xml:space="preserve"> </w:t>
      </w:r>
    </w:p>
    <w:p w:rsidR="00321D24" w:rsidRDefault="00321D24" w:rsidP="004837EA">
      <w:pPr>
        <w:numPr>
          <w:ilvl w:val="0"/>
          <w:numId w:val="5"/>
        </w:numPr>
        <w:spacing w:before="120"/>
        <w:ind w:left="1418" w:hanging="425"/>
        <w:rPr>
          <w:rFonts w:ascii="Verdana" w:hAnsi="Verdana"/>
          <w:sz w:val="22"/>
          <w:szCs w:val="22"/>
        </w:rPr>
      </w:pPr>
      <w:r w:rsidRPr="00BE3E30">
        <w:rPr>
          <w:rFonts w:ascii="Verdana" w:hAnsi="Verdana"/>
          <w:sz w:val="22"/>
          <w:szCs w:val="22"/>
        </w:rPr>
        <w:t>Die Ausgangssignale im Impulsdiagramm einzeichnen</w:t>
      </w:r>
      <w:r w:rsidR="00894968">
        <w:rPr>
          <w:rFonts w:ascii="Verdana" w:hAnsi="Verdana"/>
          <w:sz w:val="22"/>
          <w:szCs w:val="22"/>
        </w:rPr>
        <w:t>.</w:t>
      </w:r>
    </w:p>
    <w:p w:rsidR="00321D24" w:rsidRDefault="00321D24" w:rsidP="00321D24">
      <w:pPr>
        <w:ind w:firstLine="708"/>
        <w:rPr>
          <w:rFonts w:ascii="Verdana" w:hAnsi="Verdana"/>
          <w:sz w:val="22"/>
          <w:szCs w:val="22"/>
        </w:rPr>
      </w:pPr>
    </w:p>
    <w:p w:rsidR="00321D24" w:rsidRDefault="00321D24" w:rsidP="00321D24">
      <w:pPr>
        <w:ind w:firstLine="708"/>
        <w:rPr>
          <w:rFonts w:ascii="Verdana" w:hAnsi="Verdana"/>
          <w:sz w:val="22"/>
          <w:szCs w:val="22"/>
        </w:rPr>
      </w:pPr>
      <w:r w:rsidRPr="00BE3E30">
        <w:rPr>
          <w:rFonts w:ascii="Verdana" w:hAnsi="Verdana"/>
          <w:sz w:val="22"/>
          <w:szCs w:val="22"/>
        </w:rPr>
        <w:t>Beispiel</w:t>
      </w:r>
      <w:r w:rsidR="00894968">
        <w:rPr>
          <w:rFonts w:ascii="Verdana" w:hAnsi="Verdana"/>
          <w:sz w:val="22"/>
          <w:szCs w:val="22"/>
        </w:rPr>
        <w:t>:</w:t>
      </w:r>
    </w:p>
    <w:p w:rsidR="00DA38DE" w:rsidRDefault="00DA38DE" w:rsidP="00321D24">
      <w:pPr>
        <w:ind w:firstLine="708"/>
      </w:pPr>
    </w:p>
    <w:p w:rsidR="00321D24" w:rsidRDefault="00CD7D93" w:rsidP="0059664A">
      <w:pPr>
        <w:ind w:firstLine="708"/>
        <w:jc w:val="center"/>
      </w:pPr>
      <w:r>
        <w:rPr>
          <w:rFonts w:ascii="Verdana" w:hAnsi="Verdana"/>
          <w:noProof/>
          <w:sz w:val="22"/>
          <w:szCs w:val="22"/>
          <w:lang w:val="de-CH" w:eastAsia="de-CH"/>
        </w:rPr>
        <w:pict>
          <v:group id="_x0000_s4796" style="position:absolute;left:0;text-align:left;margin-left:85.6pt;margin-top:34pt;width:325.5pt;height:38.55pt;z-index:251869696" coordorigin="3130,8050" coordsize="6510,771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4785" type="#_x0000_t32" style="position:absolute;left:6100;top:8810;width:440;height:0" o:connectortype="straight" strokecolor="red" strokeweight="1.5pt"/>
            <v:shape id="_x0000_s4786" type="#_x0000_t32" style="position:absolute;left:6550;top:8590;width:440;height:0" o:connectortype="straight" strokecolor="red" strokeweight="1.5pt"/>
            <v:shape id="_x0000_s4787" type="#_x0000_t32" style="position:absolute;left:8750;top:8600;width:670;height:0" o:connectortype="straight" strokecolor="red" strokeweight="1.5pt"/>
            <v:shape id="_x0000_s4788" type="#_x0000_t32" style="position:absolute;left:7000;top:8820;width:1750;height:1" o:connectortype="straight" strokecolor="red" strokeweight="1.5pt"/>
            <v:shape id="_x0000_s4790" type="#_x0000_t32" style="position:absolute;left:6540;top:8580;width:0;height:230" o:connectortype="straight" strokecolor="red" strokeweight="1.5pt"/>
            <v:shape id="_x0000_s4791" type="#_x0000_t32" style="position:absolute;left:7000;top:8590;width:0;height:230" o:connectortype="straight" strokecolor="red" strokeweight="1.5pt"/>
            <v:shape id="_x0000_s4792" type="#_x0000_t32" style="position:absolute;left:8750;top:8590;width:0;height:230" o:connectortype="straight" strokecolor="red" strokeweight="1.5pt"/>
            <v:shape id="_x0000_s4793" type="#_x0000_t32" style="position:absolute;left:9410;top:8590;width:0;height:230" o:connectortype="straight" strokecolor="red" strokeweight="1.5pt"/>
            <v:shape id="_x0000_s4794" type="#_x0000_t32" style="position:absolute;left:9410;top:8820;width:230;height:0" o:connectortype="straight" strokecolor="red" strokeweight="1.5pt"/>
            <v:rect id="_x0000_s4795" style="position:absolute;left:3130;top:8050;width:1650;height:330" strokecolor="red" strokeweight="1.5pt">
              <v:fill opacity="0"/>
            </v:rect>
          </v:group>
        </w:pict>
      </w:r>
      <w:r w:rsidR="0059664A" w:rsidRPr="00BE3E30">
        <w:rPr>
          <w:rFonts w:ascii="Verdana" w:hAnsi="Verdana"/>
          <w:sz w:val="22"/>
          <w:szCs w:val="22"/>
        </w:rPr>
        <w:object w:dxaOrig="7580" w:dyaOrig="2200">
          <v:shape id="_x0000_i1029" type="#_x0000_t75" style="width:348pt;height:99.75pt" o:ole="">
            <v:imagedata r:id="rId27" o:title=""/>
          </v:shape>
          <o:OLEObject Type="Embed" ProgID="MSDraw" ShapeID="_x0000_i1029" DrawAspect="Content" ObjectID="_1507352890" r:id="rId28"/>
        </w:object>
      </w:r>
    </w:p>
    <w:p w:rsidR="00321D24" w:rsidRPr="00321D24" w:rsidRDefault="00321D24" w:rsidP="00321D24"/>
    <w:p w:rsidR="00F32729" w:rsidRDefault="00321D24" w:rsidP="00321D24">
      <w:pPr>
        <w:ind w:left="708"/>
        <w:rPr>
          <w:rFonts w:ascii="Verdana" w:hAnsi="Verdana"/>
          <w:sz w:val="22"/>
          <w:szCs w:val="22"/>
        </w:rPr>
      </w:pPr>
      <w:r w:rsidRPr="00BE3E30">
        <w:rPr>
          <w:rFonts w:ascii="Verdana" w:hAnsi="Verdana"/>
          <w:sz w:val="22"/>
          <w:szCs w:val="22"/>
        </w:rPr>
        <w:t>Beachte</w:t>
      </w:r>
      <w:r w:rsidR="00F32729">
        <w:rPr>
          <w:rFonts w:ascii="Verdana" w:hAnsi="Verdana"/>
          <w:sz w:val="22"/>
          <w:szCs w:val="22"/>
        </w:rPr>
        <w:t xml:space="preserve">n Sie </w:t>
      </w:r>
      <w:r w:rsidRPr="00BE3E30">
        <w:rPr>
          <w:rFonts w:ascii="Verdana" w:hAnsi="Verdana"/>
          <w:sz w:val="22"/>
          <w:szCs w:val="22"/>
        </w:rPr>
        <w:t xml:space="preserve">die Abkürzungsmöglichkeit:  </w:t>
      </w:r>
    </w:p>
    <w:p w:rsidR="00E1383C" w:rsidRDefault="00321D24" w:rsidP="00321D24">
      <w:pPr>
        <w:ind w:left="708"/>
        <w:rPr>
          <w:rFonts w:ascii="Verdana" w:hAnsi="Verdana"/>
          <w:sz w:val="22"/>
          <w:szCs w:val="22"/>
        </w:rPr>
      </w:pPr>
      <w:r w:rsidRPr="00BE3E30">
        <w:rPr>
          <w:rFonts w:ascii="Verdana" w:hAnsi="Verdana"/>
          <w:sz w:val="22"/>
          <w:szCs w:val="22"/>
        </w:rPr>
        <w:t xml:space="preserve">Im obigen Beispiel wird Z nur dann „1“, wenn U=„0“ und V=„1“ ist. </w:t>
      </w:r>
    </w:p>
    <w:p w:rsidR="00E1383C" w:rsidRDefault="00321D24" w:rsidP="00321D24">
      <w:pPr>
        <w:ind w:left="708"/>
        <w:rPr>
          <w:rFonts w:ascii="Verdana" w:hAnsi="Verdana"/>
          <w:b/>
          <w:sz w:val="22"/>
          <w:szCs w:val="22"/>
        </w:rPr>
      </w:pPr>
      <w:r w:rsidRPr="00E1383C">
        <w:rPr>
          <w:rFonts w:ascii="Verdana" w:hAnsi="Verdana"/>
          <w:b/>
          <w:sz w:val="22"/>
          <w:szCs w:val="22"/>
        </w:rPr>
        <w:t>Es gen</w:t>
      </w:r>
      <w:r w:rsidR="00F32729" w:rsidRPr="00E1383C">
        <w:rPr>
          <w:rFonts w:ascii="Verdana" w:hAnsi="Verdana"/>
          <w:b/>
          <w:sz w:val="22"/>
          <w:szCs w:val="22"/>
        </w:rPr>
        <w:t xml:space="preserve">ügt, diese Eingangskombination </w:t>
      </w:r>
      <w:r w:rsidRPr="00E1383C">
        <w:rPr>
          <w:rFonts w:ascii="Verdana" w:hAnsi="Verdana"/>
          <w:b/>
          <w:sz w:val="22"/>
          <w:szCs w:val="22"/>
        </w:rPr>
        <w:t xml:space="preserve">zu suchen, in allen anderen </w:t>
      </w:r>
    </w:p>
    <w:p w:rsidR="00321D24" w:rsidRDefault="00321D24" w:rsidP="00321D24">
      <w:pPr>
        <w:ind w:left="708"/>
      </w:pPr>
      <w:r w:rsidRPr="00E1383C">
        <w:rPr>
          <w:rFonts w:ascii="Verdana" w:hAnsi="Verdana"/>
          <w:b/>
          <w:sz w:val="22"/>
          <w:szCs w:val="22"/>
        </w:rPr>
        <w:t>Fällen ist Z = „0“!</w:t>
      </w:r>
    </w:p>
    <w:p w:rsidR="005A025A" w:rsidRPr="00325D2D" w:rsidRDefault="005A025A" w:rsidP="00F50806">
      <w:pPr>
        <w:pStyle w:val="berschrift4"/>
        <w:numPr>
          <w:ilvl w:val="3"/>
          <w:numId w:val="0"/>
        </w:numPr>
        <w:overflowPunct w:val="0"/>
        <w:autoSpaceDE w:val="0"/>
        <w:autoSpaceDN w:val="0"/>
        <w:adjustRightInd w:val="0"/>
        <w:spacing w:before="240" w:after="80"/>
        <w:ind w:firstLine="708"/>
        <w:textAlignment w:val="baseline"/>
        <w:rPr>
          <w:b/>
          <w:sz w:val="22"/>
          <w:szCs w:val="22"/>
        </w:rPr>
      </w:pPr>
      <w:r w:rsidRPr="00325D2D">
        <w:rPr>
          <w:b/>
          <w:sz w:val="22"/>
          <w:szCs w:val="22"/>
        </w:rPr>
        <w:t>Wahrheitstabelle aus dem Zeitablaufdiagramm herleiten</w:t>
      </w:r>
    </w:p>
    <w:p w:rsidR="00F44D4C" w:rsidRDefault="00F44D4C" w:rsidP="00F44D4C">
      <w:pPr>
        <w:rPr>
          <w:rFonts w:ascii="Verdana" w:hAnsi="Verdana"/>
          <w:sz w:val="22"/>
          <w:szCs w:val="22"/>
        </w:rPr>
      </w:pPr>
      <w:r>
        <w:tab/>
      </w:r>
      <w:r w:rsidRPr="00BE3E30">
        <w:rPr>
          <w:rFonts w:ascii="Verdana" w:hAnsi="Verdana"/>
          <w:sz w:val="22"/>
          <w:szCs w:val="22"/>
        </w:rPr>
        <w:t>Rezept:</w:t>
      </w:r>
      <w:r>
        <w:rPr>
          <w:rFonts w:ascii="Verdana" w:hAnsi="Verdana"/>
          <w:sz w:val="22"/>
          <w:szCs w:val="22"/>
        </w:rPr>
        <w:t xml:space="preserve"> </w:t>
      </w:r>
      <w:r w:rsidR="00325D2D">
        <w:rPr>
          <w:rFonts w:ascii="Verdana" w:hAnsi="Verdana"/>
          <w:sz w:val="22"/>
          <w:szCs w:val="22"/>
        </w:rPr>
        <w:t>U</w:t>
      </w:r>
      <w:r w:rsidRPr="00BE3E30">
        <w:rPr>
          <w:rFonts w:ascii="Verdana" w:hAnsi="Verdana"/>
          <w:sz w:val="22"/>
          <w:szCs w:val="22"/>
        </w:rPr>
        <w:t>mgekehrtes Vorgehen wie oben!</w:t>
      </w:r>
    </w:p>
    <w:p w:rsidR="00F44D4C" w:rsidRDefault="00F44D4C" w:rsidP="00F44D4C">
      <w:pPr>
        <w:rPr>
          <w:rFonts w:ascii="Verdana" w:hAnsi="Verdana"/>
          <w:sz w:val="22"/>
          <w:szCs w:val="22"/>
        </w:rPr>
      </w:pPr>
    </w:p>
    <w:p w:rsidR="00034C28" w:rsidRDefault="00034C28" w:rsidP="00F44D4C">
      <w:pPr>
        <w:rPr>
          <w:rFonts w:ascii="Verdana" w:hAnsi="Verdana"/>
          <w:sz w:val="22"/>
          <w:szCs w:val="22"/>
        </w:rPr>
      </w:pPr>
    </w:p>
    <w:p w:rsidR="00590CB5" w:rsidRDefault="00590CB5" w:rsidP="00F44D4C">
      <w:pPr>
        <w:ind w:left="708"/>
        <w:rPr>
          <w:rFonts w:ascii="Verdana" w:hAnsi="Verdana"/>
          <w:sz w:val="22"/>
          <w:szCs w:val="22"/>
        </w:rPr>
      </w:pPr>
    </w:p>
    <w:p w:rsidR="00590CB5" w:rsidRDefault="00590CB5" w:rsidP="009462D9">
      <w:pPr>
        <w:pStyle w:val="berschrift2"/>
        <w:numPr>
          <w:ilvl w:val="1"/>
          <w:numId w:val="3"/>
        </w:numPr>
        <w:overflowPunct/>
        <w:autoSpaceDE/>
        <w:autoSpaceDN/>
        <w:adjustRightInd/>
        <w:spacing w:before="240" w:after="60"/>
        <w:ind w:hanging="668"/>
        <w:textAlignment w:val="auto"/>
      </w:pPr>
      <w:r>
        <w:rPr>
          <w:sz w:val="22"/>
          <w:szCs w:val="22"/>
        </w:rPr>
        <w:br w:type="page"/>
      </w:r>
      <w:bookmarkStart w:id="9" w:name="_Toc242927224"/>
      <w:bookmarkStart w:id="10" w:name="_Toc208798619"/>
      <w:r>
        <w:lastRenderedPageBreak/>
        <w:t>Steuergeräte</w:t>
      </w:r>
      <w:bookmarkEnd w:id="9"/>
    </w:p>
    <w:bookmarkEnd w:id="10"/>
    <w:p w:rsidR="00590CB5" w:rsidRPr="00590CB5" w:rsidRDefault="00590CB5" w:rsidP="00590CB5">
      <w:pPr>
        <w:pStyle w:val="Textkrper"/>
        <w:ind w:left="708"/>
        <w:rPr>
          <w:rFonts w:ascii="Verdana" w:hAnsi="Verdana"/>
          <w:sz w:val="22"/>
          <w:szCs w:val="22"/>
        </w:rPr>
      </w:pPr>
      <w:r w:rsidRPr="00590CB5">
        <w:rPr>
          <w:rFonts w:ascii="Verdana" w:hAnsi="Verdana"/>
          <w:sz w:val="22"/>
          <w:szCs w:val="22"/>
        </w:rPr>
        <w:t>Digitale Steuerungen werden in der Praxis mit verschiedensten Technologien realisiert. Angefangen bei "Relaisschränken" über "Elektronikplatinen" (mit "Integrierten Schaltungen")  bis zu "Spei</w:t>
      </w:r>
      <w:r w:rsidR="00D21EF4">
        <w:rPr>
          <w:rFonts w:ascii="Verdana" w:hAnsi="Verdana"/>
          <w:sz w:val="22"/>
          <w:szCs w:val="22"/>
        </w:rPr>
        <w:t>cher</w:t>
      </w:r>
      <w:r w:rsidR="00D21EF4">
        <w:rPr>
          <w:rFonts w:ascii="Verdana" w:hAnsi="Verdana"/>
          <w:sz w:val="22"/>
          <w:szCs w:val="22"/>
        </w:rPr>
        <w:softHyphen/>
        <w:t>program</w:t>
      </w:r>
      <w:r w:rsidR="00D21EF4">
        <w:rPr>
          <w:rFonts w:ascii="Verdana" w:hAnsi="Verdana"/>
          <w:sz w:val="22"/>
          <w:szCs w:val="22"/>
        </w:rPr>
        <w:softHyphen/>
        <w:t>mier</w:t>
      </w:r>
      <w:r w:rsidR="00D21EF4">
        <w:rPr>
          <w:rFonts w:ascii="Verdana" w:hAnsi="Verdana"/>
          <w:sz w:val="22"/>
          <w:szCs w:val="22"/>
        </w:rPr>
        <w:softHyphen/>
      </w:r>
      <w:r w:rsidR="00D21EF4">
        <w:rPr>
          <w:rFonts w:ascii="Verdana" w:hAnsi="Verdana"/>
          <w:sz w:val="22"/>
          <w:szCs w:val="22"/>
        </w:rPr>
        <w:softHyphen/>
        <w:t>baren</w:t>
      </w:r>
      <w:r w:rsidRPr="00590CB5">
        <w:rPr>
          <w:rFonts w:ascii="Verdana" w:hAnsi="Verdana"/>
          <w:sz w:val="22"/>
          <w:szCs w:val="22"/>
        </w:rPr>
        <w:t xml:space="preserve"> Steuerungen" ("SPS") kommen die unterschiedlichsten Bauarten vor.</w:t>
      </w:r>
    </w:p>
    <w:p w:rsidR="00590CB5" w:rsidRPr="00590CB5" w:rsidRDefault="00CD7D93" w:rsidP="00590CB5">
      <w:pPr>
        <w:pStyle w:val="Textkrper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  <w:lang w:val="de-CH" w:eastAsia="de-CH"/>
        </w:rPr>
        <w:pict>
          <v:shape id="_x0000_s4799" type="#_x0000_t32" style="position:absolute;left:0;text-align:left;margin-left:319.6pt;margin-top:38.65pt;width:65.5pt;height:35.5pt;flip:x;z-index:251874816" o:connectortype="straight" strokecolor="red">
            <v:stroke startarrow="block"/>
          </v:shape>
        </w:pict>
      </w:r>
      <w:r>
        <w:rPr>
          <w:rFonts w:ascii="Verdana" w:hAnsi="Verdana"/>
          <w:noProof/>
          <w:sz w:val="22"/>
          <w:szCs w:val="22"/>
          <w:lang w:val="de-CH" w:eastAsia="de-CH"/>
        </w:rPr>
        <w:pict>
          <v:roundrect id="_x0000_s4797" style="position:absolute;left:0;text-align:left;margin-left:385.1pt;margin-top:9.65pt;width:84pt;height:29pt;z-index:251872768" arcsize="10923f" strokecolor="red" strokeweight="1.5pt">
            <v:fill opacity="0"/>
            <v:stroke dashstyle="1 1"/>
          </v:roundrect>
        </w:pict>
      </w:r>
      <w:r w:rsidR="00D261F9">
        <w:rPr>
          <w:rFonts w:ascii="Verdana" w:hAnsi="Verdana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876864" behindDoc="1" locked="0" layoutInCell="1" allowOverlap="1">
            <wp:simplePos x="0" y="0"/>
            <wp:positionH relativeFrom="column">
              <wp:posOffset>4579620</wp:posOffset>
            </wp:positionH>
            <wp:positionV relativeFrom="paragraph">
              <wp:posOffset>160655</wp:posOffset>
            </wp:positionV>
            <wp:extent cx="1402080" cy="1682750"/>
            <wp:effectExtent l="19050" t="0" r="7620" b="0"/>
            <wp:wrapTight wrapText="bothSides">
              <wp:wrapPolygon edited="0">
                <wp:start x="-293" y="0"/>
                <wp:lineTo x="-293" y="21274"/>
                <wp:lineTo x="21717" y="21274"/>
                <wp:lineTo x="21717" y="0"/>
                <wp:lineTo x="-293" y="0"/>
              </wp:wrapPolygon>
            </wp:wrapTight>
            <wp:docPr id="6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9983" t="37459" r="60719" b="2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06F3">
        <w:rPr>
          <w:rFonts w:ascii="Verdana" w:hAnsi="Verdana"/>
          <w:sz w:val="22"/>
          <w:szCs w:val="22"/>
          <w:lang w:val="de-CH"/>
        </w:rPr>
        <w:t xml:space="preserve">Eine vielseitig einsetzbare und programmierbare Steuerung ist die </w:t>
      </w:r>
      <w:r w:rsidR="00590CB5" w:rsidRPr="00590CB5">
        <w:rPr>
          <w:rFonts w:ascii="Verdana" w:hAnsi="Verdana"/>
          <w:sz w:val="22"/>
          <w:szCs w:val="22"/>
        </w:rPr>
        <w:t>LO</w:t>
      </w:r>
      <w:r w:rsidR="00EA06F3">
        <w:rPr>
          <w:rFonts w:ascii="Verdana" w:hAnsi="Verdana"/>
          <w:sz w:val="22"/>
          <w:szCs w:val="22"/>
        </w:rPr>
        <w:t>GO!, eine Kleins</w:t>
      </w:r>
      <w:r w:rsidR="00590CB5" w:rsidRPr="00590CB5">
        <w:rPr>
          <w:rFonts w:ascii="Verdana" w:hAnsi="Verdana"/>
          <w:sz w:val="22"/>
          <w:szCs w:val="22"/>
        </w:rPr>
        <w:t>teuerung</w:t>
      </w:r>
      <w:r w:rsidR="00B6016C">
        <w:rPr>
          <w:rFonts w:ascii="Verdana" w:hAnsi="Verdana"/>
          <w:sz w:val="22"/>
          <w:szCs w:val="22"/>
        </w:rPr>
        <w:t xml:space="preserve"> von </w:t>
      </w:r>
      <w:r w:rsidR="00C908B6">
        <w:rPr>
          <w:rFonts w:ascii="Verdana" w:hAnsi="Verdana"/>
          <w:sz w:val="22"/>
          <w:szCs w:val="22"/>
        </w:rPr>
        <w:t xml:space="preserve">der Firma </w:t>
      </w:r>
      <w:r w:rsidR="00B6016C">
        <w:rPr>
          <w:rFonts w:ascii="Verdana" w:hAnsi="Verdana"/>
          <w:sz w:val="22"/>
          <w:szCs w:val="22"/>
        </w:rPr>
        <w:t>Sie</w:t>
      </w:r>
      <w:r w:rsidR="00EA06F3">
        <w:rPr>
          <w:rFonts w:ascii="Verdana" w:hAnsi="Verdana"/>
          <w:sz w:val="22"/>
          <w:szCs w:val="22"/>
        </w:rPr>
        <w:t>mens</w:t>
      </w:r>
      <w:r w:rsidR="00590CB5" w:rsidRPr="00590CB5">
        <w:rPr>
          <w:rFonts w:ascii="Verdana" w:hAnsi="Verdana"/>
          <w:sz w:val="22"/>
          <w:szCs w:val="22"/>
        </w:rPr>
        <w:t xml:space="preserve">. </w:t>
      </w:r>
      <w:r w:rsidR="00BD023D">
        <w:rPr>
          <w:rFonts w:ascii="Verdana" w:hAnsi="Verdana"/>
          <w:sz w:val="22"/>
          <w:szCs w:val="22"/>
        </w:rPr>
        <w:t xml:space="preserve">Die LOGO! </w:t>
      </w:r>
      <w:r w:rsidR="00590CB5" w:rsidRPr="00590CB5">
        <w:rPr>
          <w:rFonts w:ascii="Verdana" w:hAnsi="Verdana"/>
          <w:sz w:val="22"/>
          <w:szCs w:val="22"/>
        </w:rPr>
        <w:t>ist geeignet zur Lösung einfache</w:t>
      </w:r>
      <w:r w:rsidR="007C7C44">
        <w:rPr>
          <w:rFonts w:ascii="Verdana" w:hAnsi="Verdana"/>
          <w:sz w:val="22"/>
          <w:szCs w:val="22"/>
        </w:rPr>
        <w:t>r</w:t>
      </w:r>
      <w:r w:rsidR="00590CB5" w:rsidRPr="00590CB5">
        <w:rPr>
          <w:rFonts w:ascii="Verdana" w:hAnsi="Verdana"/>
          <w:sz w:val="22"/>
          <w:szCs w:val="22"/>
        </w:rPr>
        <w:t xml:space="preserve"> Automatisierungs</w:t>
      </w:r>
      <w:r w:rsidR="00590CB5" w:rsidRPr="00590CB5">
        <w:rPr>
          <w:rFonts w:ascii="Verdana" w:hAnsi="Verdana"/>
          <w:sz w:val="22"/>
          <w:szCs w:val="22"/>
        </w:rPr>
        <w:softHyphen/>
        <w:t xml:space="preserve">aufgaben wie </w:t>
      </w:r>
      <w:r w:rsidR="00734967">
        <w:rPr>
          <w:rFonts w:ascii="Verdana" w:hAnsi="Verdana"/>
          <w:sz w:val="22"/>
          <w:szCs w:val="22"/>
        </w:rPr>
        <w:t xml:space="preserve">z.B. </w:t>
      </w:r>
      <w:r w:rsidR="00590CB5" w:rsidRPr="00590CB5">
        <w:rPr>
          <w:rFonts w:ascii="Verdana" w:hAnsi="Verdana"/>
          <w:sz w:val="22"/>
          <w:szCs w:val="22"/>
        </w:rPr>
        <w:t xml:space="preserve">die Steuerung eines Garagentors. </w:t>
      </w:r>
    </w:p>
    <w:p w:rsidR="00590CB5" w:rsidRPr="00590CB5" w:rsidRDefault="003124F4" w:rsidP="00590CB5">
      <w:pPr>
        <w:pStyle w:val="Textkrper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877888" behindDoc="1" locked="0" layoutInCell="1" allowOverlap="1">
            <wp:simplePos x="0" y="0"/>
            <wp:positionH relativeFrom="column">
              <wp:posOffset>471170</wp:posOffset>
            </wp:positionH>
            <wp:positionV relativeFrom="paragraph">
              <wp:posOffset>1203960</wp:posOffset>
            </wp:positionV>
            <wp:extent cx="1466850" cy="986790"/>
            <wp:effectExtent l="19050" t="0" r="0" b="0"/>
            <wp:wrapTight wrapText="bothSides">
              <wp:wrapPolygon edited="0">
                <wp:start x="-281" y="0"/>
                <wp:lineTo x="-281" y="21266"/>
                <wp:lineTo x="21600" y="21266"/>
                <wp:lineTo x="21600" y="0"/>
                <wp:lineTo x="-281" y="0"/>
              </wp:wrapPolygon>
            </wp:wrapTight>
            <wp:docPr id="842" name="Bild 842" descr="http://media.conrad.de/m/1000_1999/1900/1970/1974/197482_BB_00_FB.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http://media.conrad.de/m/1000_1999/1900/1970/1974/197482_BB_00_FB.EPS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lum brigh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7D93">
        <w:rPr>
          <w:rFonts w:ascii="Verdana" w:hAnsi="Verdana"/>
          <w:noProof/>
          <w:sz w:val="22"/>
          <w:szCs w:val="22"/>
          <w:lang w:val="de-CH" w:eastAsia="de-CH"/>
        </w:rPr>
        <w:pict>
          <v:shape id="_x0000_s4800" type="#_x0000_t32" style="position:absolute;left:0;text-align:left;margin-left:298.6pt;margin-top:54.8pt;width:67pt;height:14pt;flip:x;z-index:251875840;mso-position-horizontal-relative:text;mso-position-vertical-relative:text" o:connectortype="straight" strokecolor="red">
            <v:stroke startarrow="block"/>
          </v:shape>
        </w:pict>
      </w:r>
      <w:r w:rsidR="00CD7D93">
        <w:rPr>
          <w:rFonts w:ascii="Verdana" w:hAnsi="Verdana"/>
          <w:noProof/>
          <w:sz w:val="22"/>
          <w:szCs w:val="22"/>
          <w:lang w:val="de-CH" w:eastAsia="de-CH"/>
        </w:rPr>
        <w:pict>
          <v:roundrect id="_x0000_s4798" style="position:absolute;left:0;text-align:left;margin-left:368.6pt;margin-top:46.3pt;width:91.5pt;height:28.5pt;z-index:251873792;mso-position-horizontal-relative:text;mso-position-vertical-relative:text" arcsize="10923f" strokecolor="red" strokeweight="1.5pt">
            <v:fill opacity="0"/>
            <v:stroke dashstyle="1 1"/>
          </v:roundrect>
        </w:pict>
      </w:r>
      <w:r w:rsidR="00447867">
        <w:rPr>
          <w:rFonts w:ascii="Verdana" w:hAnsi="Verdana"/>
          <w:sz w:val="22"/>
          <w:szCs w:val="22"/>
        </w:rPr>
        <w:t xml:space="preserve">Das </w:t>
      </w:r>
      <w:r w:rsidR="00590CB5" w:rsidRPr="00590CB5">
        <w:rPr>
          <w:rFonts w:ascii="Verdana" w:hAnsi="Verdana"/>
          <w:sz w:val="22"/>
          <w:szCs w:val="22"/>
        </w:rPr>
        <w:t>a</w:t>
      </w:r>
      <w:r w:rsidR="00447867">
        <w:rPr>
          <w:rFonts w:ascii="Verdana" w:hAnsi="Verdana"/>
          <w:sz w:val="22"/>
          <w:szCs w:val="22"/>
        </w:rPr>
        <w:t>bgebildete</w:t>
      </w:r>
      <w:r w:rsidR="00D261F9">
        <w:rPr>
          <w:rFonts w:ascii="Verdana" w:hAnsi="Verdana"/>
          <w:sz w:val="22"/>
          <w:szCs w:val="22"/>
        </w:rPr>
        <w:t xml:space="preserve"> Grundmodul </w:t>
      </w:r>
      <w:r w:rsidR="00447867">
        <w:rPr>
          <w:rFonts w:ascii="Verdana" w:hAnsi="Verdana"/>
          <w:sz w:val="22"/>
          <w:szCs w:val="22"/>
        </w:rPr>
        <w:t xml:space="preserve">verfügt über </w:t>
      </w:r>
      <w:r w:rsidR="00D261F9">
        <w:rPr>
          <w:rFonts w:ascii="Verdana" w:hAnsi="Verdana"/>
          <w:sz w:val="22"/>
          <w:szCs w:val="22"/>
        </w:rPr>
        <w:t>8</w:t>
      </w:r>
      <w:r w:rsidR="00590CB5" w:rsidRPr="00590CB5">
        <w:rPr>
          <w:rFonts w:ascii="Verdana" w:hAnsi="Verdana"/>
          <w:sz w:val="22"/>
          <w:szCs w:val="22"/>
        </w:rPr>
        <w:t xml:space="preserve"> </w:t>
      </w:r>
      <w:r w:rsidR="00D261F9">
        <w:rPr>
          <w:rFonts w:ascii="Verdana" w:hAnsi="Verdana"/>
          <w:sz w:val="22"/>
          <w:szCs w:val="22"/>
        </w:rPr>
        <w:t xml:space="preserve">digitale </w:t>
      </w:r>
      <w:r w:rsidR="00590CB5" w:rsidRPr="00590CB5">
        <w:rPr>
          <w:rFonts w:ascii="Verdana" w:hAnsi="Verdana"/>
          <w:sz w:val="22"/>
          <w:szCs w:val="22"/>
        </w:rPr>
        <w:t>Eingänge für den Anschlus</w:t>
      </w:r>
      <w:r w:rsidR="00447867">
        <w:rPr>
          <w:rFonts w:ascii="Verdana" w:hAnsi="Verdana"/>
          <w:sz w:val="22"/>
          <w:szCs w:val="22"/>
        </w:rPr>
        <w:t xml:space="preserve">s von Sensoren </w:t>
      </w:r>
      <w:r w:rsidR="00590CB5" w:rsidRPr="00590CB5">
        <w:rPr>
          <w:rFonts w:ascii="Verdana" w:hAnsi="Verdana"/>
          <w:sz w:val="22"/>
          <w:szCs w:val="22"/>
        </w:rPr>
        <w:t>(Schlüsselschalter, Lichtsch</w:t>
      </w:r>
      <w:r w:rsidR="00D261F9">
        <w:rPr>
          <w:rFonts w:ascii="Verdana" w:hAnsi="Verdana"/>
          <w:sz w:val="22"/>
          <w:szCs w:val="22"/>
        </w:rPr>
        <w:t xml:space="preserve">ranken, Berührungsmelder, ....). </w:t>
      </w:r>
      <w:r w:rsidR="00447867">
        <w:rPr>
          <w:rFonts w:ascii="Verdana" w:hAnsi="Verdana"/>
          <w:sz w:val="22"/>
          <w:szCs w:val="22"/>
        </w:rPr>
        <w:t xml:space="preserve">             </w:t>
      </w:r>
      <w:r w:rsidR="00D261F9">
        <w:rPr>
          <w:rFonts w:ascii="Verdana" w:hAnsi="Verdana"/>
          <w:sz w:val="22"/>
          <w:szCs w:val="22"/>
        </w:rPr>
        <w:t>2</w:t>
      </w:r>
      <w:r w:rsidR="00447867">
        <w:rPr>
          <w:rFonts w:ascii="Verdana" w:hAnsi="Verdana"/>
          <w:sz w:val="22"/>
          <w:szCs w:val="22"/>
        </w:rPr>
        <w:t xml:space="preserve"> </w:t>
      </w:r>
      <w:r w:rsidR="00D261F9">
        <w:rPr>
          <w:rFonts w:ascii="Verdana" w:hAnsi="Verdana"/>
          <w:sz w:val="22"/>
          <w:szCs w:val="22"/>
        </w:rPr>
        <w:t xml:space="preserve">dieser Eingänge können wahlweise auch als Analogeingänge (0 bis 10 V) verwendet werden. </w:t>
      </w:r>
      <w:r w:rsidR="00447867">
        <w:rPr>
          <w:rFonts w:ascii="Verdana" w:hAnsi="Verdana"/>
          <w:sz w:val="22"/>
          <w:szCs w:val="22"/>
        </w:rPr>
        <w:t xml:space="preserve">                          </w:t>
      </w:r>
      <w:r w:rsidR="00D261F9">
        <w:rPr>
          <w:rFonts w:ascii="Verdana" w:hAnsi="Verdana"/>
          <w:sz w:val="22"/>
          <w:szCs w:val="22"/>
        </w:rPr>
        <w:t xml:space="preserve">Zur Ansteuerung von Aktoren stehen </w:t>
      </w:r>
      <w:r w:rsidR="00590CB5" w:rsidRPr="00590CB5">
        <w:rPr>
          <w:rFonts w:ascii="Verdana" w:hAnsi="Verdana"/>
          <w:sz w:val="22"/>
          <w:szCs w:val="22"/>
        </w:rPr>
        <w:t>4 Relais</w:t>
      </w:r>
      <w:r w:rsidR="00BB5BA6">
        <w:rPr>
          <w:rFonts w:ascii="Verdana" w:hAnsi="Verdana"/>
          <w:sz w:val="22"/>
          <w:szCs w:val="22"/>
        </w:rPr>
        <w:t>ausgän</w:t>
      </w:r>
      <w:r w:rsidR="00D261F9">
        <w:rPr>
          <w:rFonts w:ascii="Verdana" w:hAnsi="Verdana"/>
          <w:sz w:val="22"/>
          <w:szCs w:val="22"/>
        </w:rPr>
        <w:t xml:space="preserve">ge </w:t>
      </w:r>
      <w:r w:rsidR="008425A1">
        <w:rPr>
          <w:rFonts w:ascii="Verdana" w:hAnsi="Verdana"/>
          <w:sz w:val="22"/>
          <w:szCs w:val="22"/>
        </w:rPr>
        <w:t xml:space="preserve">zur </w:t>
      </w:r>
      <w:r w:rsidR="00590CB5" w:rsidRPr="00590CB5">
        <w:rPr>
          <w:rFonts w:ascii="Verdana" w:hAnsi="Verdana"/>
          <w:sz w:val="22"/>
          <w:szCs w:val="22"/>
        </w:rPr>
        <w:t xml:space="preserve">Verfügung. </w:t>
      </w:r>
    </w:p>
    <w:p w:rsidR="00590CB5" w:rsidRDefault="00590CB5" w:rsidP="00590CB5">
      <w:pPr>
        <w:pStyle w:val="Textkrper"/>
        <w:ind w:left="708"/>
        <w:rPr>
          <w:rFonts w:ascii="Verdana" w:hAnsi="Verdana"/>
          <w:sz w:val="22"/>
          <w:szCs w:val="22"/>
        </w:rPr>
      </w:pPr>
      <w:r w:rsidRPr="00590CB5">
        <w:rPr>
          <w:rFonts w:ascii="Verdana" w:hAnsi="Verdana"/>
          <w:sz w:val="22"/>
          <w:szCs w:val="22"/>
        </w:rPr>
        <w:t>Für komplexere Aufgaben kann die LOGO! durch Module erweitert werden (max. 24 digitale Eingänge, 16 digitale Ausgänge, 8 analoge Eingänge, 2 analoge Aus</w:t>
      </w:r>
      <w:r w:rsidR="00E55248">
        <w:rPr>
          <w:rFonts w:ascii="Verdana" w:hAnsi="Verdana"/>
          <w:sz w:val="22"/>
          <w:szCs w:val="22"/>
        </w:rPr>
        <w:t xml:space="preserve">gänge, </w:t>
      </w:r>
      <w:r w:rsidRPr="00590CB5">
        <w:rPr>
          <w:rFonts w:ascii="Verdana" w:hAnsi="Verdana"/>
          <w:sz w:val="22"/>
          <w:szCs w:val="22"/>
        </w:rPr>
        <w:t>ASI/EIB-Kommunikationsmodule).</w:t>
      </w:r>
      <w:r w:rsidR="00DC4331">
        <w:rPr>
          <w:rFonts w:ascii="Verdana" w:hAnsi="Verdana"/>
          <w:sz w:val="22"/>
          <w:szCs w:val="22"/>
        </w:rPr>
        <w:t xml:space="preserve"> </w:t>
      </w:r>
      <w:r w:rsidR="008515F5">
        <w:rPr>
          <w:rFonts w:ascii="Verdana" w:hAnsi="Verdana"/>
          <w:sz w:val="22"/>
          <w:szCs w:val="22"/>
        </w:rPr>
        <w:t>Zusätzlich</w:t>
      </w:r>
      <w:r w:rsidR="00DC4331">
        <w:rPr>
          <w:rFonts w:ascii="Verdana" w:hAnsi="Verdana"/>
          <w:sz w:val="22"/>
          <w:szCs w:val="22"/>
        </w:rPr>
        <w:t xml:space="preserve"> kann ein Textdisplay angesteuert werden. </w:t>
      </w:r>
    </w:p>
    <w:p w:rsidR="00590CB5" w:rsidRPr="00590CB5" w:rsidRDefault="00590CB5" w:rsidP="00590CB5">
      <w:pPr>
        <w:pStyle w:val="Textkrper"/>
        <w:ind w:left="708"/>
        <w:rPr>
          <w:rFonts w:ascii="Verdana" w:hAnsi="Verdana"/>
          <w:sz w:val="22"/>
          <w:szCs w:val="22"/>
        </w:rPr>
      </w:pPr>
      <w:r w:rsidRPr="00590CB5">
        <w:rPr>
          <w:rFonts w:ascii="Verdana" w:hAnsi="Verdana"/>
          <w:sz w:val="22"/>
          <w:szCs w:val="22"/>
        </w:rPr>
        <w:t>Dank der entsprechenden Programmierung kann die universelle Steuerung die verschiedensten Aufgaben erfüllen.</w:t>
      </w:r>
    </w:p>
    <w:p w:rsidR="00590CB5" w:rsidRDefault="00D6760B" w:rsidP="00590CB5">
      <w:pPr>
        <w:pStyle w:val="Textkrper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878912" behindDoc="1" locked="0" layoutInCell="1" allowOverlap="1">
            <wp:simplePos x="0" y="0"/>
            <wp:positionH relativeFrom="column">
              <wp:posOffset>4471670</wp:posOffset>
            </wp:positionH>
            <wp:positionV relativeFrom="paragraph">
              <wp:posOffset>382905</wp:posOffset>
            </wp:positionV>
            <wp:extent cx="1294130" cy="1447800"/>
            <wp:effectExtent l="19050" t="0" r="1270" b="0"/>
            <wp:wrapTight wrapText="bothSides">
              <wp:wrapPolygon edited="0">
                <wp:start x="-318" y="0"/>
                <wp:lineTo x="-318" y="21316"/>
                <wp:lineTo x="21621" y="21316"/>
                <wp:lineTo x="21621" y="0"/>
                <wp:lineTo x="-318" y="0"/>
              </wp:wrapPolygon>
            </wp:wrapTight>
            <wp:docPr id="8" name="Bild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3540" t="8116" r="56170" b="37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0CB5" w:rsidRPr="00590CB5">
        <w:rPr>
          <w:rFonts w:ascii="Verdana" w:hAnsi="Verdana"/>
          <w:sz w:val="22"/>
          <w:szCs w:val="22"/>
        </w:rPr>
        <w:t xml:space="preserve">Das Programm kann direkt mit den </w:t>
      </w:r>
      <w:r w:rsidR="0033016C">
        <w:rPr>
          <w:rFonts w:ascii="Verdana" w:hAnsi="Verdana"/>
          <w:sz w:val="22"/>
          <w:szCs w:val="22"/>
        </w:rPr>
        <w:t>Pfeilt</w:t>
      </w:r>
      <w:r w:rsidR="00590CB5" w:rsidRPr="00590CB5">
        <w:rPr>
          <w:rFonts w:ascii="Verdana" w:hAnsi="Verdana"/>
          <w:sz w:val="22"/>
          <w:szCs w:val="22"/>
        </w:rPr>
        <w:t xml:space="preserve">asten des LOGO!-Moduls eingegeben werden. </w:t>
      </w:r>
      <w:r w:rsidR="0033016C">
        <w:rPr>
          <w:rFonts w:ascii="Verdana" w:hAnsi="Verdana"/>
          <w:sz w:val="22"/>
          <w:szCs w:val="22"/>
        </w:rPr>
        <w:t>Wesentlich</w:t>
      </w:r>
      <w:r w:rsidR="00590CB5" w:rsidRPr="00590CB5">
        <w:rPr>
          <w:rFonts w:ascii="Verdana" w:hAnsi="Verdana"/>
          <w:sz w:val="22"/>
          <w:szCs w:val="22"/>
        </w:rPr>
        <w:t xml:space="preserve"> komfortabler</w:t>
      </w:r>
      <w:r w:rsidR="0033016C">
        <w:rPr>
          <w:rFonts w:ascii="Verdana" w:hAnsi="Verdana"/>
          <w:sz w:val="22"/>
          <w:szCs w:val="22"/>
        </w:rPr>
        <w:t xml:space="preserve"> und empfehlenswert ist die Programmierung am Laptop</w:t>
      </w:r>
      <w:r w:rsidR="00590CB5" w:rsidRPr="008E5171">
        <w:rPr>
          <w:rFonts w:ascii="Verdana" w:hAnsi="Verdana"/>
          <w:sz w:val="22"/>
          <w:szCs w:val="22"/>
        </w:rPr>
        <w:t xml:space="preserve">. </w:t>
      </w:r>
      <w:r w:rsidR="008E5171" w:rsidRPr="008E5171">
        <w:rPr>
          <w:rFonts w:ascii="Verdana" w:hAnsi="Verdana"/>
          <w:sz w:val="22"/>
          <w:szCs w:val="22"/>
        </w:rPr>
        <w:t xml:space="preserve">Im Unterricht verwenden wir die Programmiersoftware </w:t>
      </w:r>
      <w:r w:rsidR="008E5171" w:rsidRPr="008E5171">
        <w:rPr>
          <w:rFonts w:ascii="Verdana" w:hAnsi="Verdana"/>
          <w:b/>
          <w:sz w:val="22"/>
          <w:szCs w:val="22"/>
        </w:rPr>
        <w:t>LOGO!Soft Comfort</w:t>
      </w:r>
      <w:r w:rsidR="008E5171">
        <w:rPr>
          <w:rFonts w:ascii="Verdana" w:hAnsi="Verdana"/>
          <w:sz w:val="22"/>
          <w:szCs w:val="22"/>
        </w:rPr>
        <w:t xml:space="preserve">. </w:t>
      </w:r>
      <w:r w:rsidR="00590CB5" w:rsidRPr="008E5171">
        <w:rPr>
          <w:rFonts w:ascii="Verdana" w:hAnsi="Verdana"/>
          <w:sz w:val="22"/>
          <w:szCs w:val="22"/>
        </w:rPr>
        <w:t>Am Bildschirm kann die Schaltung direkt als Schema eingegeben werden. Nebst den 8 Grundfun</w:t>
      </w:r>
      <w:r w:rsidR="00590CB5" w:rsidRPr="00590CB5">
        <w:rPr>
          <w:rFonts w:ascii="Verdana" w:hAnsi="Verdana"/>
          <w:sz w:val="22"/>
          <w:szCs w:val="22"/>
        </w:rPr>
        <w:t>ktionen (UND, ODER, usw.) sind auch 28 Sonderfunktionen (z.B. Einschaltverzögerung, Ausschaltverzögerung, Betriebsstundenzähler, Zähler, Selbsthalterelais, PI-Regler, usw.) verfügbar.</w:t>
      </w:r>
    </w:p>
    <w:p w:rsidR="00FA0FA1" w:rsidRDefault="00FA0FA1" w:rsidP="00590CB5">
      <w:pPr>
        <w:pStyle w:val="Textkrper"/>
        <w:ind w:left="708"/>
        <w:rPr>
          <w:rFonts w:ascii="Verdana" w:hAnsi="Verdana"/>
          <w:sz w:val="22"/>
          <w:szCs w:val="22"/>
        </w:rPr>
      </w:pPr>
    </w:p>
    <w:p w:rsidR="00213F69" w:rsidRPr="0053591D" w:rsidRDefault="002D408D" w:rsidP="00590CB5">
      <w:pPr>
        <w:pStyle w:val="Textkrper"/>
        <w:ind w:left="708"/>
        <w:rPr>
          <w:rFonts w:ascii="Verdana" w:hAnsi="Verdana"/>
          <w:sz w:val="22"/>
          <w:szCs w:val="22"/>
          <w:lang w:val="en-GB"/>
        </w:rPr>
      </w:pPr>
      <w:r w:rsidRPr="0053591D">
        <w:rPr>
          <w:rFonts w:ascii="Verdana" w:hAnsi="Verdana"/>
          <w:sz w:val="22"/>
          <w:szCs w:val="22"/>
          <w:lang w:val="en-GB"/>
        </w:rPr>
        <w:t>In some practical</w:t>
      </w:r>
      <w:r w:rsidR="00E120CC" w:rsidRPr="0053591D">
        <w:rPr>
          <w:rFonts w:ascii="Verdana" w:hAnsi="Verdana"/>
          <w:sz w:val="22"/>
          <w:szCs w:val="22"/>
          <w:lang w:val="en-GB"/>
        </w:rPr>
        <w:t>s</w:t>
      </w:r>
      <w:r w:rsidR="00213F69" w:rsidRPr="0053591D">
        <w:rPr>
          <w:rFonts w:ascii="Verdana" w:hAnsi="Verdana"/>
          <w:sz w:val="22"/>
          <w:szCs w:val="22"/>
          <w:lang w:val="en-GB"/>
        </w:rPr>
        <w:t xml:space="preserve"> we will use transistor-transistor logic (TTL) integrated circuits. One of the most common </w:t>
      </w:r>
      <w:r w:rsidR="00FA0FA1" w:rsidRPr="0053591D">
        <w:rPr>
          <w:rFonts w:ascii="Verdana" w:hAnsi="Verdana"/>
          <w:sz w:val="22"/>
          <w:szCs w:val="22"/>
          <w:lang w:val="en-GB"/>
        </w:rPr>
        <w:t xml:space="preserve">TTL </w:t>
      </w:r>
      <w:r w:rsidR="00213F69" w:rsidRPr="0053591D">
        <w:rPr>
          <w:rFonts w:ascii="Verdana" w:hAnsi="Verdana"/>
          <w:sz w:val="22"/>
          <w:szCs w:val="22"/>
          <w:lang w:val="en-GB"/>
        </w:rPr>
        <w:t>integrat</w:t>
      </w:r>
      <w:r w:rsidR="008515F5">
        <w:rPr>
          <w:rFonts w:ascii="Verdana" w:hAnsi="Verdana"/>
          <w:sz w:val="22"/>
          <w:szCs w:val="22"/>
          <w:lang w:val="en-GB"/>
        </w:rPr>
        <w:t>ed circuits is the 7400. It may also be</w:t>
      </w:r>
      <w:r w:rsidRPr="0053591D">
        <w:rPr>
          <w:rFonts w:ascii="Verdana" w:hAnsi="Verdana"/>
          <w:sz w:val="22"/>
          <w:szCs w:val="22"/>
          <w:lang w:val="en-GB"/>
        </w:rPr>
        <w:t xml:space="preserve"> </w:t>
      </w:r>
      <w:r w:rsidR="00213F69" w:rsidRPr="0053591D">
        <w:rPr>
          <w:rFonts w:ascii="Verdana" w:hAnsi="Verdana"/>
          <w:sz w:val="22"/>
          <w:szCs w:val="22"/>
          <w:lang w:val="en-GB"/>
        </w:rPr>
        <w:t xml:space="preserve">listed as 74LS00, 74HC00, 74HCT00. It is sometimes identified as a quad two-input NAND as it consists of four two-input gates. When using any TTL integrated circuits it is important that the supply voltage is maintained at 5 </w:t>
      </w:r>
      <w:r w:rsidR="00D21EF4">
        <w:rPr>
          <w:rFonts w:ascii="Verdana" w:hAnsi="Verdana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885056" behindDoc="1" locked="0" layoutInCell="1" allowOverlap="1">
            <wp:simplePos x="0" y="0"/>
            <wp:positionH relativeFrom="column">
              <wp:posOffset>3950970</wp:posOffset>
            </wp:positionH>
            <wp:positionV relativeFrom="paragraph">
              <wp:posOffset>1017270</wp:posOffset>
            </wp:positionV>
            <wp:extent cx="1492250" cy="990600"/>
            <wp:effectExtent l="19050" t="0" r="0" b="0"/>
            <wp:wrapTight wrapText="bothSides">
              <wp:wrapPolygon edited="0">
                <wp:start x="-276" y="0"/>
                <wp:lineTo x="-276" y="21185"/>
                <wp:lineTo x="21508" y="21185"/>
                <wp:lineTo x="21508" y="0"/>
                <wp:lineTo x="-276" y="0"/>
              </wp:wrapPolygon>
            </wp:wrapTight>
            <wp:docPr id="12" name="Bild 4" descr="http://upload.wikimedia.org/wikipedia/commons/2/26/7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.wikimedia.org/wikipedia/commons/2/26/740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46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3F69" w:rsidRPr="0053591D">
        <w:rPr>
          <w:rFonts w:ascii="Verdana" w:hAnsi="Verdana"/>
          <w:sz w:val="22"/>
          <w:szCs w:val="22"/>
          <w:lang w:val="en-GB"/>
        </w:rPr>
        <w:t xml:space="preserve">V </w:t>
      </w:r>
      <w:r w:rsidR="008515F5">
        <w:rPr>
          <w:rFonts w:ascii="Verdana" w:hAnsi="Verdana"/>
          <w:sz w:val="22"/>
          <w:szCs w:val="22"/>
          <w:lang w:val="en-GB"/>
        </w:rPr>
        <w:t xml:space="preserve">       </w:t>
      </w:r>
      <w:r w:rsidR="00213F69" w:rsidRPr="0053591D">
        <w:rPr>
          <w:rFonts w:ascii="Verdana" w:hAnsi="Verdana"/>
          <w:sz w:val="22"/>
          <w:szCs w:val="22"/>
          <w:lang w:val="en-GB"/>
        </w:rPr>
        <w:t xml:space="preserve">and connected with the correct polarity.   </w:t>
      </w:r>
    </w:p>
    <w:p w:rsidR="00EA06F3" w:rsidRPr="0053591D" w:rsidRDefault="00D21EF4" w:rsidP="008E5171">
      <w:pPr>
        <w:pStyle w:val="berschrift1"/>
        <w:numPr>
          <w:ilvl w:val="0"/>
          <w:numId w:val="0"/>
        </w:numPr>
        <w:ind w:left="1287"/>
        <w:rPr>
          <w:b w:val="0"/>
          <w:sz w:val="22"/>
          <w:szCs w:val="22"/>
          <w:lang w:val="en-GB"/>
        </w:rPr>
      </w:pPr>
      <w:r>
        <w:rPr>
          <w:b w:val="0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883008" behindDoc="1" locked="0" layoutInCell="1" allowOverlap="1">
            <wp:simplePos x="0" y="0"/>
            <wp:positionH relativeFrom="column">
              <wp:posOffset>2236470</wp:posOffset>
            </wp:positionH>
            <wp:positionV relativeFrom="paragraph">
              <wp:posOffset>4445</wp:posOffset>
            </wp:positionV>
            <wp:extent cx="1536700" cy="825500"/>
            <wp:effectExtent l="19050" t="0" r="6350" b="0"/>
            <wp:wrapTight wrapText="bothSides">
              <wp:wrapPolygon edited="0">
                <wp:start x="-268" y="0"/>
                <wp:lineTo x="-268" y="20935"/>
                <wp:lineTo x="21689" y="20935"/>
                <wp:lineTo x="21689" y="0"/>
                <wp:lineTo x="-268" y="0"/>
              </wp:wrapPolygon>
            </wp:wrapTight>
            <wp:docPr id="11" name="Bild 4" descr="http://upload.wikimedia.org/wikipedia/commons/2/26/7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.wikimedia.org/wikipedia/commons/2/26/740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5438" t="58139" r="3072" b="1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38AD" w:rsidRPr="0053591D" w:rsidRDefault="002B38AD">
      <w:pPr>
        <w:rPr>
          <w:lang w:val="en-GB"/>
        </w:rPr>
      </w:pPr>
      <w:r w:rsidRPr="0053591D">
        <w:rPr>
          <w:lang w:val="en-GB"/>
        </w:rPr>
        <w:br w:type="page"/>
      </w:r>
    </w:p>
    <w:p w:rsidR="007B75ED" w:rsidRDefault="00386FA6" w:rsidP="009462D9">
      <w:pPr>
        <w:pStyle w:val="berschrift2"/>
        <w:numPr>
          <w:ilvl w:val="1"/>
          <w:numId w:val="3"/>
        </w:numPr>
        <w:overflowPunct/>
        <w:autoSpaceDE/>
        <w:autoSpaceDN/>
        <w:adjustRightInd/>
        <w:spacing w:before="240" w:after="60"/>
        <w:ind w:hanging="668"/>
        <w:textAlignment w:val="auto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87104" behindDoc="1" locked="0" layoutInCell="1" allowOverlap="1">
            <wp:simplePos x="0" y="0"/>
            <wp:positionH relativeFrom="column">
              <wp:posOffset>4957445</wp:posOffset>
            </wp:positionH>
            <wp:positionV relativeFrom="paragraph">
              <wp:posOffset>-69215</wp:posOffset>
            </wp:positionV>
            <wp:extent cx="859155" cy="712470"/>
            <wp:effectExtent l="19050" t="0" r="0" b="0"/>
            <wp:wrapTight wrapText="bothSides">
              <wp:wrapPolygon edited="0">
                <wp:start x="-479" y="0"/>
                <wp:lineTo x="-479" y="20791"/>
                <wp:lineTo x="21552" y="20791"/>
                <wp:lineTo x="21552" y="0"/>
                <wp:lineTo x="-479" y="0"/>
              </wp:wrapPolygon>
            </wp:wrapTight>
            <wp:docPr id="13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1" w:name="_Toc242927225"/>
      <w:r w:rsidR="00871DAD">
        <w:t>Vocabulary</w:t>
      </w:r>
      <w:bookmarkEnd w:id="11"/>
    </w:p>
    <w:p w:rsidR="007B75ED" w:rsidRDefault="007B75ED" w:rsidP="00752EF7">
      <w:pPr>
        <w:pStyle w:val="Textkrper-Zeileneinzug"/>
      </w:pPr>
      <w:r w:rsidRPr="0053591D">
        <w:rPr>
          <w:lang w:val="en-GB"/>
        </w:rPr>
        <w:t>Complete the wordlist usi</w:t>
      </w:r>
      <w:r w:rsidR="00752EF7" w:rsidRPr="0053591D">
        <w:rPr>
          <w:lang w:val="en-GB"/>
        </w:rPr>
        <w:t xml:space="preserve">ng an online dictionary. </w:t>
      </w:r>
      <w:r w:rsidR="00386FA6" w:rsidRPr="0053591D">
        <w:rPr>
          <w:lang w:val="en-GB"/>
        </w:rPr>
        <w:t xml:space="preserve">                              </w:t>
      </w:r>
      <w:r w:rsidR="00752EF7">
        <w:t xml:space="preserve">Use the website </w:t>
      </w:r>
      <w:hyperlink r:id="rId33" w:history="1">
        <w:r w:rsidRPr="005D617C">
          <w:rPr>
            <w:rStyle w:val="Hyperlink"/>
          </w:rPr>
          <w:t>http://www.dict.cc/</w:t>
        </w:r>
      </w:hyperlink>
      <w:r w:rsidR="00386FA6">
        <w:t>.</w:t>
      </w:r>
    </w:p>
    <w:tbl>
      <w:tblPr>
        <w:tblpPr w:leftFromText="141" w:rightFromText="141" w:vertAnchor="text" w:horzAnchor="margin" w:tblpXSpec="center" w:tblpY="2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69"/>
        <w:gridCol w:w="4111"/>
      </w:tblGrid>
      <w:tr w:rsidR="00E4773A" w:rsidTr="00E4773A">
        <w:tc>
          <w:tcPr>
            <w:tcW w:w="3969" w:type="dxa"/>
            <w:shd w:val="clear" w:color="auto" w:fill="C0C0C0"/>
          </w:tcPr>
          <w:p w:rsidR="00E4773A" w:rsidRDefault="00E4773A" w:rsidP="00E4773A">
            <w:pPr>
              <w:pStyle w:val="Textkrper-Zeileneinzug"/>
              <w:spacing w:before="40" w:after="40"/>
              <w:ind w:left="34"/>
            </w:pPr>
            <w:r>
              <w:t>English:</w:t>
            </w:r>
          </w:p>
        </w:tc>
        <w:tc>
          <w:tcPr>
            <w:tcW w:w="4111" w:type="dxa"/>
            <w:shd w:val="clear" w:color="auto" w:fill="C0C0C0"/>
          </w:tcPr>
          <w:p w:rsidR="00E4773A" w:rsidRDefault="00E4773A" w:rsidP="00E4773A">
            <w:pPr>
              <w:pStyle w:val="Textkrper-Zeileneinzug"/>
              <w:spacing w:before="40" w:after="40"/>
              <w:ind w:left="34"/>
            </w:pPr>
            <w:r>
              <w:t>German:</w:t>
            </w:r>
          </w:p>
        </w:tc>
      </w:tr>
      <w:tr w:rsidR="00F300B2" w:rsidTr="00CE6846">
        <w:tc>
          <w:tcPr>
            <w:tcW w:w="3969" w:type="dxa"/>
          </w:tcPr>
          <w:p w:rsidR="00F300B2" w:rsidRPr="00A629DB" w:rsidRDefault="00C7337C" w:rsidP="00F300B2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921591337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Prctical </w:t>
            </w:r>
            <w:permEnd w:id="1921591337"/>
          </w:p>
        </w:tc>
        <w:tc>
          <w:tcPr>
            <w:tcW w:w="4111" w:type="dxa"/>
          </w:tcPr>
          <w:p w:rsidR="00F300B2" w:rsidRPr="003D5E9D" w:rsidRDefault="00F300B2" w:rsidP="00F300B2">
            <w:pPr>
              <w:pStyle w:val="Textkrper-Zeileneinzug"/>
              <w:spacing w:before="40" w:after="40"/>
              <w:ind w:left="34"/>
            </w:pPr>
            <w:r>
              <w:t>Praktikum</w:t>
            </w:r>
          </w:p>
        </w:tc>
      </w:tr>
      <w:tr w:rsidR="00055CCC" w:rsidTr="00E4773A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143310102" w:edGrp="everyone"/>
            <w:r>
              <w:rPr>
                <w:rFonts w:ascii="Comic Sans MS" w:hAnsi="Comic Sans MS"/>
                <w:color w:val="548DD4" w:themeColor="text2" w:themeTint="99"/>
              </w:rPr>
              <w:t>Integrated circuits</w:t>
            </w:r>
            <w:permEnd w:id="2143310102"/>
          </w:p>
        </w:tc>
        <w:tc>
          <w:tcPr>
            <w:tcW w:w="4111" w:type="dxa"/>
          </w:tcPr>
          <w:p w:rsidR="00055CCC" w:rsidRDefault="00055CCC" w:rsidP="00055CCC">
            <w:pPr>
              <w:pStyle w:val="Textkrper-Zeileneinzug"/>
              <w:spacing w:before="40" w:after="40"/>
              <w:ind w:left="34"/>
            </w:pPr>
            <w:r>
              <w:t xml:space="preserve">integrierte Schaltungen </w:t>
            </w:r>
          </w:p>
        </w:tc>
      </w:tr>
      <w:tr w:rsidR="00055CCC" w:rsidTr="00E4773A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536506265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Quad </w:t>
            </w:r>
            <w:permEnd w:id="1536506265"/>
          </w:p>
        </w:tc>
        <w:tc>
          <w:tcPr>
            <w:tcW w:w="4111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vierfach</w:t>
            </w:r>
          </w:p>
        </w:tc>
      </w:tr>
      <w:tr w:rsidR="00846499" w:rsidRPr="006559E0" w:rsidTr="00E4773A">
        <w:tc>
          <w:tcPr>
            <w:tcW w:w="3969" w:type="dxa"/>
          </w:tcPr>
          <w:p w:rsidR="00846499" w:rsidRDefault="00846499" w:rsidP="00846499">
            <w:pPr>
              <w:pStyle w:val="Textkrper-Zeileneinzug"/>
              <w:spacing w:before="60" w:after="60"/>
              <w:ind w:left="0" w:right="113"/>
            </w:pPr>
            <w:r>
              <w:t>(to)</w:t>
            </w:r>
            <w:r w:rsidRPr="00055CCC"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permStart w:id="227028344" w:edGrp="everyone"/>
            <w:r w:rsidR="00C7337C">
              <w:rPr>
                <w:rFonts w:ascii="Comic Sans MS" w:hAnsi="Comic Sans MS"/>
                <w:color w:val="548DD4" w:themeColor="text2" w:themeTint="99"/>
              </w:rPr>
              <w:t>consist of</w:t>
            </w:r>
            <w:permEnd w:id="227028344"/>
          </w:p>
        </w:tc>
        <w:tc>
          <w:tcPr>
            <w:tcW w:w="4111" w:type="dxa"/>
          </w:tcPr>
          <w:p w:rsidR="00846499" w:rsidRDefault="00846499" w:rsidP="00846499">
            <w:pPr>
              <w:pStyle w:val="Textkrper-Zeileneinzug"/>
              <w:spacing w:before="60" w:after="60"/>
              <w:ind w:left="0" w:right="113"/>
            </w:pPr>
            <w:r>
              <w:t>bestehen aus</w:t>
            </w:r>
          </w:p>
        </w:tc>
      </w:tr>
      <w:tr w:rsidR="00055CCC" w:rsidRPr="006559E0" w:rsidTr="00E4773A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11721072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Gate </w:t>
            </w:r>
            <w:permEnd w:id="1117210726"/>
          </w:p>
        </w:tc>
        <w:tc>
          <w:tcPr>
            <w:tcW w:w="4111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 xml:space="preserve">Gatter </w:t>
            </w:r>
          </w:p>
        </w:tc>
      </w:tr>
      <w:tr w:rsidR="00846499" w:rsidRPr="006559E0" w:rsidTr="00E4773A">
        <w:tc>
          <w:tcPr>
            <w:tcW w:w="3969" w:type="dxa"/>
          </w:tcPr>
          <w:p w:rsidR="00846499" w:rsidRDefault="00846499" w:rsidP="00846499">
            <w:pPr>
              <w:pStyle w:val="Textkrper-Zeileneinzug"/>
              <w:spacing w:before="60" w:after="60"/>
              <w:ind w:left="0" w:right="113"/>
            </w:pPr>
            <w:r>
              <w:t>(to)</w:t>
            </w:r>
            <w:r w:rsidRPr="00055CCC"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permStart w:id="207179824" w:edGrp="everyone"/>
            <w:r w:rsidR="00C7337C">
              <w:rPr>
                <w:rFonts w:ascii="Comic Sans MS" w:hAnsi="Comic Sans MS"/>
                <w:color w:val="548DD4" w:themeColor="text2" w:themeTint="99"/>
              </w:rPr>
              <w:t xml:space="preserve"> maintain </w:t>
            </w:r>
            <w:permEnd w:id="207179824"/>
          </w:p>
        </w:tc>
        <w:tc>
          <w:tcPr>
            <w:tcW w:w="4111" w:type="dxa"/>
          </w:tcPr>
          <w:p w:rsidR="00846499" w:rsidRPr="00E83616" w:rsidRDefault="00846499" w:rsidP="00846499">
            <w:pPr>
              <w:pStyle w:val="Textkrper-Zeileneinzug"/>
              <w:spacing w:before="40" w:after="40"/>
              <w:ind w:left="34"/>
              <w:rPr>
                <w:color w:val="000000" w:themeColor="text1"/>
              </w:rPr>
            </w:pPr>
            <w:r w:rsidRPr="00E83616">
              <w:rPr>
                <w:color w:val="000000" w:themeColor="text1"/>
              </w:rPr>
              <w:t>beibehalten</w:t>
            </w:r>
          </w:p>
        </w:tc>
      </w:tr>
      <w:tr w:rsidR="00514AB0" w:rsidRPr="006559E0" w:rsidTr="00E4773A">
        <w:tc>
          <w:tcPr>
            <w:tcW w:w="3969" w:type="dxa"/>
          </w:tcPr>
          <w:p w:rsidR="00514AB0" w:rsidRPr="00E83616" w:rsidRDefault="0053591D" w:rsidP="0053591D">
            <w:pPr>
              <w:pStyle w:val="Textkrper-Zeileneinzug"/>
              <w:spacing w:before="40" w:after="40"/>
              <w:ind w:left="34"/>
              <w:rPr>
                <w:color w:val="000000" w:themeColor="text1"/>
              </w:rPr>
            </w:pPr>
            <w:r>
              <w:rPr>
                <w:color w:val="000000" w:themeColor="text1"/>
              </w:rPr>
              <w:t>D</w:t>
            </w:r>
            <w:r w:rsidR="00514AB0" w:rsidRPr="00E83616">
              <w:rPr>
                <w:color w:val="000000" w:themeColor="text1"/>
              </w:rPr>
              <w:t xml:space="preserve">igital </w:t>
            </w:r>
            <w:r>
              <w:rPr>
                <w:color w:val="000000" w:themeColor="text1"/>
              </w:rPr>
              <w:t>T</w:t>
            </w:r>
            <w:r w:rsidR="00514AB0" w:rsidRPr="00E83616">
              <w:rPr>
                <w:color w:val="000000" w:themeColor="text1"/>
              </w:rPr>
              <w:t>echnology</w:t>
            </w:r>
          </w:p>
        </w:tc>
        <w:tc>
          <w:tcPr>
            <w:tcW w:w="4111" w:type="dxa"/>
          </w:tcPr>
          <w:p w:rsidR="00514AB0" w:rsidRPr="00E83616" w:rsidRDefault="00C7337C" w:rsidP="00514AB0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09034801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Digitaltechnik </w:t>
            </w:r>
            <w:permEnd w:id="1090348016"/>
          </w:p>
        </w:tc>
      </w:tr>
      <w:tr w:rsidR="00055CCC" w:rsidRPr="006559E0" w:rsidTr="00E4773A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46447700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binary</w:t>
            </w:r>
            <w:permEnd w:id="464477006"/>
          </w:p>
        </w:tc>
        <w:tc>
          <w:tcPr>
            <w:tcW w:w="4111" w:type="dxa"/>
          </w:tcPr>
          <w:p w:rsidR="00055CCC" w:rsidRDefault="00055CCC" w:rsidP="00055CCC">
            <w:pPr>
              <w:pStyle w:val="Textkrper-Zeileneinzug"/>
              <w:spacing w:before="40" w:after="40"/>
              <w:ind w:left="34"/>
            </w:pPr>
            <w:r>
              <w:t>binär</w:t>
            </w:r>
          </w:p>
        </w:tc>
      </w:tr>
      <w:tr w:rsidR="00055CCC" w:rsidRPr="006559E0" w:rsidTr="00E4773A">
        <w:tc>
          <w:tcPr>
            <w:tcW w:w="3969" w:type="dxa"/>
          </w:tcPr>
          <w:p w:rsidR="00055CCC" w:rsidRPr="006559E0" w:rsidRDefault="00055CCC" w:rsidP="00055CCC">
            <w:pPr>
              <w:pStyle w:val="Textkrper-Zeileneinzug"/>
              <w:spacing w:before="40" w:after="40"/>
              <w:ind w:left="34"/>
            </w:pPr>
            <w:r>
              <w:t>time sequence chart</w:t>
            </w:r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518868500" w:edGrp="everyone"/>
            <w:r>
              <w:rPr>
                <w:rFonts w:ascii="Comic Sans MS" w:hAnsi="Comic Sans MS"/>
                <w:color w:val="548DD4" w:themeColor="text2" w:themeTint="99"/>
              </w:rPr>
              <w:t>Zeitablaufdiagramm</w:t>
            </w:r>
            <w:permEnd w:id="518868500"/>
          </w:p>
        </w:tc>
      </w:tr>
      <w:tr w:rsidR="00055CCC" w:rsidRPr="006559E0" w:rsidTr="00E4773A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67112870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Logic </w:t>
            </w:r>
            <w:permEnd w:id="67112870"/>
          </w:p>
        </w:tc>
        <w:tc>
          <w:tcPr>
            <w:tcW w:w="4111" w:type="dxa"/>
          </w:tcPr>
          <w:p w:rsidR="00055CCC" w:rsidRPr="006559E0" w:rsidRDefault="00055CCC" w:rsidP="00055CCC">
            <w:pPr>
              <w:pStyle w:val="Textkrper-Zeileneinzug"/>
              <w:spacing w:before="40" w:after="40"/>
              <w:ind w:left="34"/>
            </w:pPr>
            <w:r>
              <w:t>Logik</w:t>
            </w:r>
          </w:p>
        </w:tc>
      </w:tr>
      <w:tr w:rsidR="00055CCC" w:rsidRPr="006559E0" w:rsidTr="00E4773A">
        <w:tc>
          <w:tcPr>
            <w:tcW w:w="3969" w:type="dxa"/>
          </w:tcPr>
          <w:p w:rsidR="00055CCC" w:rsidRPr="006559E0" w:rsidRDefault="00055CCC" w:rsidP="00055CCC">
            <w:pPr>
              <w:pStyle w:val="Textkrper-Zeileneinzug"/>
              <w:spacing w:before="40" w:after="40"/>
              <w:ind w:left="34"/>
            </w:pPr>
            <w:r>
              <w:t>logic level</w:t>
            </w:r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3534343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Logikzustand</w:t>
            </w:r>
            <w:permEnd w:id="135343436"/>
          </w:p>
        </w:tc>
      </w:tr>
      <w:tr w:rsidR="00055CCC" w:rsidRPr="006559E0" w:rsidTr="0029512B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82780071" w:edGrp="everyone"/>
            <w:r w:rsidRPr="00C7337C">
              <w:rPr>
                <w:rFonts w:ascii="Comic Sans MS" w:hAnsi="Comic Sans MS"/>
                <w:color w:val="548DD4" w:themeColor="text2" w:themeTint="99"/>
                <w:lang w:val="en-US"/>
              </w:rPr>
              <w:t xml:space="preserve"> Dual in-line package (DIP)</w:t>
            </w:r>
            <w:permEnd w:id="82780071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609986614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DIP-Gehäuse </w:t>
            </w:r>
            <w:permEnd w:id="1609986614"/>
          </w:p>
        </w:tc>
      </w:tr>
      <w:tr w:rsidR="00055CCC" w:rsidRPr="006559E0" w:rsidTr="0029512B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327236161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Dual in-line</w:t>
            </w:r>
            <w:permEnd w:id="327236161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47298559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 Doppelreihig</w:t>
            </w:r>
            <w:permEnd w:id="247298559"/>
          </w:p>
        </w:tc>
      </w:tr>
      <w:tr w:rsidR="00055CCC" w:rsidRPr="006559E0" w:rsidTr="0029512B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85768889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Pluug-in package</w:t>
            </w:r>
            <w:permEnd w:id="1857688896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31590970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Steckgehäuse</w:t>
            </w:r>
            <w:permEnd w:id="1315909706"/>
          </w:p>
        </w:tc>
      </w:tr>
      <w:tr w:rsidR="00055CCC" w:rsidRPr="006559E0" w:rsidTr="00E4773A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728713131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rectangular</w:t>
            </w:r>
            <w:permEnd w:id="728713131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620592987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rechteckig</w:t>
            </w:r>
            <w:permEnd w:id="620592987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917870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housing</w:t>
            </w:r>
            <w:permEnd w:id="29178706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132176609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Gehäuse</w:t>
            </w:r>
            <w:permEnd w:id="2132176609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586902855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Parallel rows </w:t>
            </w:r>
            <w:permEnd w:id="1586902855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611281143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Parallele Reihen</w:t>
            </w:r>
            <w:permEnd w:id="611281143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54172783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Connecting pins</w:t>
            </w:r>
            <w:permEnd w:id="254172783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805330237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Anschlusspins </w:t>
            </w:r>
            <w:permEnd w:id="805330237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395075132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Pin </w:t>
            </w:r>
            <w:permEnd w:id="1395075132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95781123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Beinchen, Stift, Pin </w:t>
            </w:r>
            <w:permEnd w:id="295781123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4735578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Socket </w:t>
            </w:r>
            <w:permEnd w:id="147355786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136068205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Sockel,Fassung  </w:t>
            </w:r>
            <w:permEnd w:id="1136068205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845444138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Counter- clockwise</w:t>
            </w:r>
            <w:permEnd w:id="845444138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875388428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Entgegen dem Uhrzeigersinn </w:t>
            </w:r>
            <w:permEnd w:id="875388428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307728810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Conclusion </w:t>
            </w:r>
            <w:permEnd w:id="1307728810"/>
          </w:p>
        </w:tc>
        <w:tc>
          <w:tcPr>
            <w:tcW w:w="4111" w:type="dxa"/>
          </w:tcPr>
          <w:p w:rsidR="00055CCC" w:rsidRPr="00E83616" w:rsidRDefault="00C7337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505759178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Zusammenfassung </w:t>
            </w:r>
            <w:permEnd w:id="1505759178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359232590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359232590"/>
          </w:p>
        </w:tc>
        <w:tc>
          <w:tcPr>
            <w:tcW w:w="4111" w:type="dxa"/>
          </w:tcPr>
          <w:p w:rsidR="00055CCC" w:rsidRPr="00E83616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447286122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447286122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940797520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940797520"/>
          </w:p>
        </w:tc>
        <w:tc>
          <w:tcPr>
            <w:tcW w:w="4111" w:type="dxa"/>
          </w:tcPr>
          <w:p w:rsidR="00055CCC" w:rsidRPr="00E83616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854831016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854831016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635771762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635771762"/>
          </w:p>
        </w:tc>
        <w:tc>
          <w:tcPr>
            <w:tcW w:w="4111" w:type="dxa"/>
          </w:tcPr>
          <w:p w:rsidR="00055CCC" w:rsidRPr="00E83616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372981950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372981950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61621198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61621198"/>
          </w:p>
        </w:tc>
        <w:tc>
          <w:tcPr>
            <w:tcW w:w="4111" w:type="dxa"/>
          </w:tcPr>
          <w:p w:rsidR="00055CCC" w:rsidRPr="00E83616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358003523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358003523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764583136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764583136"/>
          </w:p>
        </w:tc>
        <w:tc>
          <w:tcPr>
            <w:tcW w:w="4111" w:type="dxa"/>
          </w:tcPr>
          <w:p w:rsidR="00055CCC" w:rsidRPr="00E83616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87240730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87240730"/>
          </w:p>
        </w:tc>
      </w:tr>
      <w:tr w:rsidR="00055CCC" w:rsidRPr="006559E0" w:rsidTr="00CE6846">
        <w:tc>
          <w:tcPr>
            <w:tcW w:w="3969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379538193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379538193"/>
          </w:p>
        </w:tc>
        <w:tc>
          <w:tcPr>
            <w:tcW w:w="4111" w:type="dxa"/>
          </w:tcPr>
          <w:p w:rsidR="00055CCC" w:rsidRPr="00E83616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93483179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293483179"/>
          </w:p>
        </w:tc>
      </w:tr>
      <w:tr w:rsidR="00055CCC" w:rsidRPr="006559E0" w:rsidTr="00E4773A">
        <w:tc>
          <w:tcPr>
            <w:tcW w:w="3969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075134139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075134139"/>
          </w:p>
        </w:tc>
        <w:tc>
          <w:tcPr>
            <w:tcW w:w="4111" w:type="dxa"/>
          </w:tcPr>
          <w:p w:rsidR="00055CCC" w:rsidRPr="00E83616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992175351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992175351"/>
          </w:p>
        </w:tc>
      </w:tr>
    </w:tbl>
    <w:p w:rsidR="0004186B" w:rsidRPr="005D617C" w:rsidRDefault="0004186B" w:rsidP="00752EF7">
      <w:pPr>
        <w:pStyle w:val="Textkrper-Zeileneinzug"/>
      </w:pPr>
    </w:p>
    <w:p w:rsidR="007B75ED" w:rsidRDefault="007B75ED" w:rsidP="00752EF7">
      <w:pPr>
        <w:pStyle w:val="Textkrper-Zeileneinzug"/>
      </w:pPr>
    </w:p>
    <w:p w:rsidR="009454EE" w:rsidRDefault="00590CB5" w:rsidP="009454EE">
      <w:pPr>
        <w:pStyle w:val="berschrift1"/>
        <w:overflowPunct w:val="0"/>
        <w:autoSpaceDE w:val="0"/>
        <w:autoSpaceDN w:val="0"/>
        <w:adjustRightInd w:val="0"/>
        <w:spacing w:after="120"/>
        <w:ind w:left="1276" w:hanging="566"/>
        <w:textAlignment w:val="baseline"/>
      </w:pPr>
      <w:r>
        <w:br w:type="page"/>
      </w:r>
      <w:bookmarkStart w:id="12" w:name="_Toc239563900"/>
      <w:bookmarkStart w:id="13" w:name="_Toc242927226"/>
      <w:r w:rsidR="009454EE">
        <w:lastRenderedPageBreak/>
        <w:t>Logische Grundbausteine</w:t>
      </w:r>
      <w:bookmarkEnd w:id="12"/>
      <w:bookmarkEnd w:id="13"/>
    </w:p>
    <w:p w:rsidR="009454EE" w:rsidRDefault="009454EE" w:rsidP="009454EE">
      <w:pPr>
        <w:pStyle w:val="berschrift2"/>
        <w:numPr>
          <w:ilvl w:val="1"/>
          <w:numId w:val="6"/>
        </w:numPr>
        <w:overflowPunct/>
        <w:autoSpaceDE/>
        <w:autoSpaceDN/>
        <w:adjustRightInd/>
        <w:spacing w:before="240" w:after="60"/>
        <w:ind w:hanging="668"/>
        <w:textAlignment w:val="auto"/>
      </w:pPr>
      <w:bookmarkStart w:id="14" w:name="_Toc239563901"/>
      <w:bookmarkStart w:id="15" w:name="_Toc242927227"/>
      <w:r>
        <w:t>Die UND-Verknüpfung (Konjunktion)</w:t>
      </w:r>
      <w:bookmarkEnd w:id="14"/>
      <w:bookmarkEnd w:id="15"/>
    </w:p>
    <w:p w:rsidR="009454EE" w:rsidRPr="008770C2" w:rsidRDefault="009454EE" w:rsidP="009454EE">
      <w:pPr>
        <w:pStyle w:val="berschrift3"/>
      </w:pPr>
      <w:r w:rsidRPr="008770C2">
        <w:t>Funktionsbeschreibung</w:t>
      </w:r>
    </w:p>
    <w:p w:rsidR="009454EE" w:rsidRDefault="009454EE" w:rsidP="009454EE">
      <w:pPr>
        <w:pStyle w:val="Textkrper-Zeileneinzug"/>
      </w:pPr>
      <w:r>
        <w:t>Ein UND – Glied liefert nur dann am Ausgang das 1-Signal, wenn alle Eingänge gleichzeitig 1-Signal führen.</w:t>
      </w:r>
    </w:p>
    <w:p w:rsidR="009454EE" w:rsidRDefault="003A1CA5" w:rsidP="009454EE">
      <w:pPr>
        <w:pStyle w:val="berschrift3"/>
      </w:pPr>
      <w:r>
        <w:t>Schaltzeichen</w:t>
      </w:r>
    </w:p>
    <w:p w:rsidR="009454EE" w:rsidRDefault="009454EE" w:rsidP="009454EE">
      <w:pPr>
        <w:pStyle w:val="Textkrper-Zeileneinzug"/>
      </w:pPr>
      <w:r>
        <w:t>Ein UND – Glied wird durch dieses Symbol wiedergegeben:</w:t>
      </w:r>
    </w:p>
    <w:p w:rsidR="009454EE" w:rsidRDefault="00CD7D93" w:rsidP="009454EE">
      <w:pPr>
        <w:pStyle w:val="Textkrper-Zeileneinzug"/>
      </w:pPr>
      <w:r>
        <w:rPr>
          <w:snapToGrid/>
          <w:lang w:eastAsia="de-CH"/>
        </w:rPr>
        <w:pict>
          <v:group id="_x0000_s4801" style="position:absolute;left:0;text-align:left;margin-left:106.85pt;margin-top:9.35pt;width:131.2pt;height:60.75pt;z-index:251895296" coordorigin="5684,4838" coordsize="2624,121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4802" type="#_x0000_t202" style="position:absolute;left:6530;top:4933;width:850;height:1120">
              <v:textbox style="mso-next-textbox:#_x0000_s4802">
                <w:txbxContent>
                  <w:p w:rsidR="00AC67D8" w:rsidRPr="008B106A" w:rsidRDefault="00AC67D8" w:rsidP="009454EE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 w:rsidRPr="008B106A"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&amp;</w:t>
                    </w:r>
                  </w:p>
                </w:txbxContent>
              </v:textbox>
            </v:shape>
            <v:shape id="_x0000_s4803" type="#_x0000_t32" style="position:absolute;left:5862;top:5183;width:668;height:0;flip:x" o:connectortype="straight"/>
            <v:shape id="_x0000_s4804" type="#_x0000_t32" style="position:absolute;left:5862;top:5813;width:668;height:0;flip:x" o:connectortype="straight"/>
            <v:shape id="_x0000_s4805" type="#_x0000_t32" style="position:absolute;left:7380;top:5493;width:668;height:0;flip:x" o:connectortype="straight"/>
            <v:shape id="_x0000_s4806" type="#_x0000_t202" style="position:absolute;left:7592;top:5157;width:716;height:439" strokecolor="white">
              <v:fill opacity="0"/>
              <v:textbox style="mso-next-textbox:#_x0000_s4806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807" type="#_x0000_t202" style="position:absolute;left:5684;top:4838;width:595;height:439" strokecolor="white">
              <v:fill opacity="0"/>
              <v:textbox style="mso-next-textbox:#_x0000_s4807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shape id="_x0000_s4808" type="#_x0000_t202" style="position:absolute;left:5690;top:5494;width:595;height:439" strokecolor="white">
              <v:fill opacity="0"/>
              <v:textbox style="mso-next-textbox:#_x0000_s4808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I2</w:t>
                    </w:r>
                  </w:p>
                </w:txbxContent>
              </v:textbox>
            </v:shape>
          </v:group>
        </w:pict>
      </w:r>
    </w:p>
    <w:p w:rsidR="009454EE" w:rsidRDefault="009454EE" w:rsidP="009454EE">
      <w:pPr>
        <w:pStyle w:val="Textkrper-Zeileneinzug"/>
        <w:rPr>
          <w:lang w:val="de-DE"/>
        </w:rPr>
      </w:pPr>
    </w:p>
    <w:p w:rsidR="009454EE" w:rsidRDefault="009454EE" w:rsidP="009454EE">
      <w:pPr>
        <w:pStyle w:val="Textkrper-Zeileneinzug"/>
        <w:rPr>
          <w:lang w:val="de-DE"/>
        </w:rPr>
      </w:pPr>
    </w:p>
    <w:p w:rsidR="009454EE" w:rsidRDefault="009454EE" w:rsidP="009454EE">
      <w:pPr>
        <w:pStyle w:val="Textkrper-Zeileneinzug"/>
        <w:rPr>
          <w:lang w:val="de-DE"/>
        </w:rPr>
      </w:pPr>
    </w:p>
    <w:p w:rsidR="009454EE" w:rsidRDefault="009454EE" w:rsidP="009454EE">
      <w:pPr>
        <w:pStyle w:val="berschrift3"/>
      </w:pPr>
      <w:r>
        <w:t>Funktionsgleichung</w:t>
      </w:r>
    </w:p>
    <w:p w:rsidR="009454EE" w:rsidRDefault="009454EE" w:rsidP="009454EE">
      <w:pPr>
        <w:pStyle w:val="Textkrper-Zeileneinzug"/>
        <w:rPr>
          <w:b/>
          <w:bCs w:val="0"/>
          <w:lang w:val="de-DE"/>
        </w:rPr>
      </w:pPr>
      <m:oMath>
        <m:r>
          <m:rPr>
            <m:sty m:val="bi"/>
          </m:rPr>
          <w:rPr>
            <w:rFonts w:ascii="Cambria Math" w:hAnsi="Cambria Math"/>
            <w:lang w:val="de-DE"/>
          </w:rPr>
          <m:t>Q</m:t>
        </m:r>
        <m:r>
          <m:rPr>
            <m:sty m:val="bi"/>
          </m:rPr>
          <w:rPr>
            <w:rFonts w:ascii="Cambria Math" w:hAnsi="Cambria Math"/>
            <w:lang w:val="de-DE"/>
          </w:rPr>
          <m:t>1=I</m:t>
        </m:r>
        <m:r>
          <m:rPr>
            <m:sty m:val="bi"/>
          </m:rPr>
          <w:rPr>
            <w:rFonts w:ascii="Cambria Math" w:hAnsi="Cambria Math"/>
            <w:lang w:val="de-DE"/>
          </w:rPr>
          <m:t>1∧I</m:t>
        </m:r>
        <m:r>
          <m:rPr>
            <m:sty m:val="bi"/>
          </m:rPr>
          <w:rPr>
            <w:rFonts w:ascii="Cambria Math" w:hAnsi="Cambria Math"/>
            <w:lang w:val="de-DE"/>
          </w:rPr>
          <m:t>2</m:t>
        </m:r>
      </m:oMath>
      <w:r>
        <w:rPr>
          <w:b/>
          <w:bCs w:val="0"/>
          <w:lang w:val="de-DE"/>
        </w:rPr>
        <w:t xml:space="preserve"> </w:t>
      </w:r>
      <w:r w:rsidRPr="00547407">
        <w:rPr>
          <w:bCs w:val="0"/>
          <w:i/>
          <w:lang w:val="de-DE"/>
        </w:rPr>
        <w:t xml:space="preserve">(lies: </w:t>
      </w:r>
      <w:r>
        <w:rPr>
          <w:bCs w:val="0"/>
          <w:i/>
          <w:lang w:val="de-DE"/>
        </w:rPr>
        <w:t>Q</w:t>
      </w:r>
      <w:r w:rsidRPr="008F7BFF">
        <w:rPr>
          <w:bCs w:val="0"/>
          <w:i/>
          <w:lang w:val="de-DE"/>
        </w:rPr>
        <w:t>1</w:t>
      </w:r>
      <w:r w:rsidRPr="00547407">
        <w:rPr>
          <w:bCs w:val="0"/>
          <w:i/>
          <w:lang w:val="de-DE"/>
        </w:rPr>
        <w:t xml:space="preserve"> gleich </w:t>
      </w:r>
      <w:r>
        <w:rPr>
          <w:bCs w:val="0"/>
          <w:i/>
          <w:lang w:val="de-DE"/>
        </w:rPr>
        <w:t>I</w:t>
      </w:r>
      <w:r w:rsidRPr="008F7BFF">
        <w:rPr>
          <w:bCs w:val="0"/>
          <w:i/>
          <w:lang w:val="de-DE"/>
        </w:rPr>
        <w:t>1</w:t>
      </w:r>
      <w:r w:rsidR="003A1CA5">
        <w:rPr>
          <w:bCs w:val="0"/>
          <w:i/>
          <w:lang w:val="de-DE"/>
        </w:rPr>
        <w:t xml:space="preserve"> UND</w:t>
      </w:r>
      <w:r w:rsidRPr="00547407">
        <w:rPr>
          <w:bCs w:val="0"/>
          <w:i/>
          <w:lang w:val="de-DE"/>
        </w:rPr>
        <w:t xml:space="preserve"> </w:t>
      </w:r>
      <w:r>
        <w:rPr>
          <w:bCs w:val="0"/>
          <w:i/>
          <w:lang w:val="de-DE"/>
        </w:rPr>
        <w:t>I</w:t>
      </w:r>
      <w:r w:rsidRPr="008F7BFF">
        <w:rPr>
          <w:bCs w:val="0"/>
          <w:i/>
          <w:lang w:val="de-DE"/>
        </w:rPr>
        <w:t>2</w:t>
      </w:r>
      <w:r w:rsidRPr="00547407">
        <w:rPr>
          <w:bCs w:val="0"/>
          <w:i/>
          <w:lang w:val="de-DE"/>
        </w:rPr>
        <w:t>)</w:t>
      </w:r>
    </w:p>
    <w:p w:rsidR="009454EE" w:rsidRDefault="009454EE" w:rsidP="009454EE">
      <w:pPr>
        <w:pStyle w:val="Textkrper-Zeileneinzug"/>
      </w:pPr>
      <w:r>
        <w:rPr>
          <w:lang w:val="it-IT"/>
        </w:rPr>
        <w:sym w:font="Symbol" w:char="F0D9"/>
      </w:r>
      <w:r>
        <w:t xml:space="preserve"> bedeutet: UND – Verknüpfung mit ….</w:t>
      </w: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berschrift3"/>
      </w:pPr>
      <w:r>
        <w:t>Zeitablaufdiagramm</w:t>
      </w:r>
    </w:p>
    <w:p w:rsidR="009454EE" w:rsidRDefault="009454EE" w:rsidP="009454EE">
      <w:pPr>
        <w:pStyle w:val="berschrift3"/>
        <w:numPr>
          <w:ilvl w:val="0"/>
          <w:numId w:val="0"/>
        </w:numPr>
      </w:pPr>
    </w:p>
    <w:tbl>
      <w:tblPr>
        <w:tblStyle w:val="Tabellenraster"/>
        <w:tblW w:w="0" w:type="auto"/>
        <w:tblInd w:w="1647" w:type="dxa"/>
        <w:tblLook w:val="04A0" w:firstRow="1" w:lastRow="0" w:firstColumn="1" w:lastColumn="0" w:noHBand="0" w:noVBand="1"/>
      </w:tblPr>
      <w:tblGrid>
        <w:gridCol w:w="570"/>
        <w:gridCol w:w="571"/>
        <w:gridCol w:w="570"/>
        <w:gridCol w:w="571"/>
        <w:gridCol w:w="570"/>
        <w:gridCol w:w="571"/>
      </w:tblGrid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b w:val="0"/>
              </w:rPr>
            </w:pPr>
            <w:r w:rsidRPr="001E0CCF">
              <w:rPr>
                <w:b w:val="0"/>
              </w:rPr>
              <w:t>I1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2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>
              <w:rPr>
                <w:b w:val="0"/>
              </w:rPr>
              <w:t>Q</w:t>
            </w:r>
            <w:r w:rsidRPr="001E0CCF">
              <w:rPr>
                <w:b w:val="0"/>
              </w:rPr>
              <w:t>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FF0000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</w:tbl>
    <w:p w:rsidR="009454EE" w:rsidRDefault="009454EE" w:rsidP="009454EE">
      <w:pPr>
        <w:pStyle w:val="berschrift3"/>
        <w:numPr>
          <w:ilvl w:val="0"/>
          <w:numId w:val="0"/>
        </w:numPr>
        <w:ind w:left="1647" w:hanging="938"/>
      </w:pPr>
      <w:r>
        <w:br w:type="page"/>
      </w:r>
    </w:p>
    <w:p w:rsidR="009454EE" w:rsidRPr="00567014" w:rsidRDefault="009454EE" w:rsidP="009454EE">
      <w:pPr>
        <w:pStyle w:val="berschrift3"/>
      </w:pPr>
      <w:r w:rsidRPr="00567014">
        <w:lastRenderedPageBreak/>
        <w:t>Experimentelle Überprüfung</w:t>
      </w:r>
    </w:p>
    <w:p w:rsidR="009454EE" w:rsidRDefault="009454EE" w:rsidP="009454EE">
      <w:pPr>
        <w:pStyle w:val="Textkrper-Zeileneinzug"/>
      </w:pPr>
      <w:r>
        <w:t>Programmieren Sie mit LOGO!Soft Comfort eine UND-Verknüpfung mit 2 Eingängen. Prüfen Sie durch Simulation nach, ob die Funktionsbeschreibung der UND-Verknüpfung stimmt. Erarbeiten Sie die vollständige Wahrheitstabelle, indem alle möglichen Eingangskombinationen eingestellt werden und die Reaktion des Ausganges beobachtet wird.</w:t>
      </w:r>
    </w:p>
    <w:p w:rsidR="009454EE" w:rsidRDefault="009454EE" w:rsidP="009454EE">
      <w:pPr>
        <w:pStyle w:val="Textkrper-Zeileneinzug"/>
        <w:spacing w:before="240"/>
      </w:pPr>
      <w:r>
        <w:t>Überprüfung von Zeile 1 der Wahrheitstabelle:</w:t>
      </w:r>
    </w:p>
    <w:tbl>
      <w:tblPr>
        <w:tblpPr w:leftFromText="141" w:rightFromText="141" w:vertAnchor="text" w:horzAnchor="page" w:tblpX="8493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5"/>
      </w:tblGrid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I2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9454EE" w:rsidTr="004A262E">
        <w:trPr>
          <w:trHeight w:val="387"/>
        </w:trPr>
        <w:tc>
          <w:tcPr>
            <w:tcW w:w="614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</w:tr>
      <w:tr w:rsidR="009454EE" w:rsidTr="004A262E">
        <w:trPr>
          <w:trHeight w:val="388"/>
        </w:trPr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5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</w:tr>
      <w:tr w:rsidR="009454EE" w:rsidTr="004A262E">
        <w:trPr>
          <w:trHeight w:val="387"/>
        </w:trPr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5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</w:tr>
      <w:tr w:rsidR="009454EE" w:rsidTr="004A262E">
        <w:trPr>
          <w:trHeight w:val="388"/>
        </w:trPr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5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</w:tr>
    </w:tbl>
    <w:p w:rsidR="009454EE" w:rsidRDefault="009454EE" w:rsidP="009454EE">
      <w:pPr>
        <w:pStyle w:val="Textkrper-Zeileneinzug"/>
      </w:pPr>
      <w:r>
        <w:rPr>
          <w:snapToGrid/>
          <w:lang w:val="en-US" w:eastAsia="zh-CN"/>
        </w:rPr>
        <w:drawing>
          <wp:anchor distT="0" distB="0" distL="114300" distR="114300" simplePos="0" relativeHeight="251889152" behindDoc="1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40005</wp:posOffset>
            </wp:positionV>
            <wp:extent cx="1509395" cy="1370965"/>
            <wp:effectExtent l="19050" t="0" r="0" b="0"/>
            <wp:wrapTight wrapText="bothSides">
              <wp:wrapPolygon edited="0">
                <wp:start x="-273" y="0"/>
                <wp:lineTo x="-273" y="21310"/>
                <wp:lineTo x="21536" y="21310"/>
                <wp:lineTo x="21536" y="0"/>
                <wp:lineTo x="-273" y="0"/>
              </wp:wrapPolygon>
            </wp:wrapTight>
            <wp:docPr id="15" name="Bild 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11873" t="6645" r="64146" b="58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Beide Eingänge sind nicht betätigt und führen somit   0-Signal. Der Ausgang führt ebenfalls 0-Signal. Die „Lampe“ am Ausgang Q1 leuchtet nicht. </w:t>
      </w: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  <w:r>
        <w:t>Überprüfung von Zeile 2 der Wahrheitstabelle:</w:t>
      </w:r>
    </w:p>
    <w:tbl>
      <w:tblPr>
        <w:tblpPr w:leftFromText="141" w:rightFromText="141" w:vertAnchor="text" w:horzAnchor="page" w:tblpX="8493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5"/>
      </w:tblGrid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I2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</w:tr>
      <w:tr w:rsidR="009454EE" w:rsidTr="004A262E">
        <w:trPr>
          <w:trHeight w:val="388"/>
        </w:trPr>
        <w:tc>
          <w:tcPr>
            <w:tcW w:w="614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</w:tr>
      <w:tr w:rsidR="009454EE" w:rsidTr="004A262E">
        <w:trPr>
          <w:trHeight w:val="387"/>
        </w:trPr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5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</w:tr>
      <w:tr w:rsidR="009454EE" w:rsidTr="004A262E">
        <w:trPr>
          <w:trHeight w:val="388"/>
        </w:trPr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5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</w:tr>
    </w:tbl>
    <w:p w:rsidR="009454EE" w:rsidRDefault="009454EE" w:rsidP="009454EE">
      <w:pPr>
        <w:pStyle w:val="Textkrper-Zeileneinzug"/>
      </w:pPr>
      <w:r>
        <w:rPr>
          <w:snapToGrid/>
          <w:lang w:val="en-US" w:eastAsia="zh-CN"/>
        </w:rPr>
        <w:drawing>
          <wp:anchor distT="0" distB="0" distL="114300" distR="114300" simplePos="0" relativeHeight="251890176" behindDoc="1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77470</wp:posOffset>
            </wp:positionV>
            <wp:extent cx="1509395" cy="1367155"/>
            <wp:effectExtent l="19050" t="0" r="0" b="0"/>
            <wp:wrapTight wrapText="bothSides">
              <wp:wrapPolygon edited="0">
                <wp:start x="-273" y="0"/>
                <wp:lineTo x="-273" y="21369"/>
                <wp:lineTo x="21536" y="21369"/>
                <wp:lineTo x="21536" y="0"/>
                <wp:lineTo x="-273" y="0"/>
              </wp:wrapPolygon>
            </wp:wrapTight>
            <wp:docPr id="16" name="Bild 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11940" t="6752" r="63995" b="58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136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Nun wird Eingang I1 betätigt und führt somit 1-Signal. I2 bleibt unbetätigt. Der Ausgang führt immer noch 0-Signal. Die „Lampe“ am Ausgang Q1 leuchtet nicht. </w:t>
      </w: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  <w:r>
        <w:t>Überprüfung von Zeile 3 der Wahrheitstabelle:</w:t>
      </w:r>
    </w:p>
    <w:tbl>
      <w:tblPr>
        <w:tblpPr w:leftFromText="141" w:rightFromText="141" w:vertAnchor="text" w:horzAnchor="page" w:tblpX="8493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5"/>
      </w:tblGrid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I2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</w:tr>
      <w:tr w:rsidR="009454EE" w:rsidTr="004A262E">
        <w:trPr>
          <w:trHeight w:val="388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</w:tr>
      <w:tr w:rsidR="009454EE" w:rsidTr="004A262E">
        <w:trPr>
          <w:trHeight w:val="387"/>
        </w:trPr>
        <w:tc>
          <w:tcPr>
            <w:tcW w:w="614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</w:tr>
      <w:tr w:rsidR="009454EE" w:rsidTr="004A262E">
        <w:trPr>
          <w:trHeight w:val="388"/>
        </w:trPr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4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  <w:tc>
          <w:tcPr>
            <w:tcW w:w="615" w:type="dxa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</w:p>
        </w:tc>
      </w:tr>
    </w:tbl>
    <w:p w:rsidR="009454EE" w:rsidRDefault="009454EE" w:rsidP="009454EE">
      <w:pPr>
        <w:pStyle w:val="Textkrper-Zeileneinzug"/>
      </w:pPr>
      <w:r>
        <w:rPr>
          <w:snapToGrid/>
          <w:lang w:val="en-US" w:eastAsia="zh-CN"/>
        </w:rPr>
        <w:drawing>
          <wp:anchor distT="0" distB="0" distL="114300" distR="114300" simplePos="0" relativeHeight="251891200" behindDoc="1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65405</wp:posOffset>
            </wp:positionV>
            <wp:extent cx="1544955" cy="1433195"/>
            <wp:effectExtent l="19050" t="0" r="0" b="0"/>
            <wp:wrapTight wrapText="bothSides">
              <wp:wrapPolygon edited="0">
                <wp:start x="-266" y="0"/>
                <wp:lineTo x="-266" y="21246"/>
                <wp:lineTo x="21573" y="21246"/>
                <wp:lineTo x="21573" y="0"/>
                <wp:lineTo x="-266" y="0"/>
              </wp:wrapPolygon>
            </wp:wrapTight>
            <wp:docPr id="17" name="Bild 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11908" t="6741" r="64139" b="58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Nun wird Eingang I2 betätigt und führt somit 1-Signal. I1 bleibt unbetätigt. Der Ausgang führt immer noch 0-Signal. Die „Lampe“ am Ausgang Q1 leuchtet nicht. </w:t>
      </w:r>
    </w:p>
    <w:p w:rsidR="009454EE" w:rsidRDefault="009454EE" w:rsidP="009454EE">
      <w:pPr>
        <w:pStyle w:val="Textkrper-Zeileneinzug"/>
      </w:pPr>
    </w:p>
    <w:p w:rsidR="009454EE" w:rsidRDefault="009454EE" w:rsidP="003A1CA5">
      <w:pPr>
        <w:pStyle w:val="Textkrper-Zeileneinzug"/>
        <w:spacing w:before="360"/>
      </w:pPr>
      <w:r>
        <w:t>Überprüfung von Zeile 4 der Wahrheitstabelle:</w:t>
      </w:r>
    </w:p>
    <w:tbl>
      <w:tblPr>
        <w:tblpPr w:leftFromText="141" w:rightFromText="141" w:vertAnchor="text" w:horzAnchor="page" w:tblpX="8493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5"/>
      </w:tblGrid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I2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</w:tr>
      <w:tr w:rsidR="009454EE" w:rsidTr="004A262E">
        <w:trPr>
          <w:trHeight w:val="388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</w:tr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</w:tr>
      <w:tr w:rsidR="009454EE" w:rsidTr="004A262E">
        <w:trPr>
          <w:trHeight w:val="388"/>
        </w:trPr>
        <w:tc>
          <w:tcPr>
            <w:tcW w:w="614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  <w:shd w:val="clear" w:color="auto" w:fill="FFFF99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</w:tr>
    </w:tbl>
    <w:p w:rsidR="009454EE" w:rsidRDefault="009454EE" w:rsidP="009454EE">
      <w:pPr>
        <w:pStyle w:val="Textkrper-Zeileneinzug"/>
      </w:pPr>
      <w:r>
        <w:rPr>
          <w:snapToGrid/>
          <w:lang w:val="en-US" w:eastAsia="zh-CN"/>
        </w:rPr>
        <w:drawing>
          <wp:anchor distT="0" distB="0" distL="114300" distR="114300" simplePos="0" relativeHeight="251892224" behindDoc="1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121285</wp:posOffset>
            </wp:positionV>
            <wp:extent cx="1544955" cy="1425575"/>
            <wp:effectExtent l="19050" t="0" r="0" b="0"/>
            <wp:wrapTight wrapText="bothSides">
              <wp:wrapPolygon edited="0">
                <wp:start x="-266" y="0"/>
                <wp:lineTo x="-266" y="21359"/>
                <wp:lineTo x="21573" y="21359"/>
                <wp:lineTo x="21573" y="0"/>
                <wp:lineTo x="-266" y="0"/>
              </wp:wrapPolygon>
            </wp:wrapTight>
            <wp:docPr id="18" name="Bild 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2009" t="6506" r="64111" b="58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Nun werden beide  Eingänge betätigt und führen somit </w:t>
      </w:r>
      <w:r w:rsidR="00747FD7">
        <w:t xml:space="preserve"> </w:t>
      </w:r>
      <w:r>
        <w:t xml:space="preserve">1-Signal. Der Ausgang wechselt nun auf 1-Signal und die „Lampe“ am Ausgang Q1 leuchtet. </w:t>
      </w: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Pr="00743C56" w:rsidRDefault="009454EE" w:rsidP="009454EE">
      <w:pPr>
        <w:pStyle w:val="berschrift2"/>
        <w:numPr>
          <w:ilvl w:val="1"/>
          <w:numId w:val="6"/>
        </w:numPr>
        <w:overflowPunct/>
        <w:autoSpaceDE/>
        <w:autoSpaceDN/>
        <w:adjustRightInd/>
        <w:spacing w:before="240" w:after="60"/>
        <w:ind w:hanging="668"/>
        <w:textAlignment w:val="auto"/>
      </w:pPr>
      <w:bookmarkStart w:id="16" w:name="_Toc239563902"/>
      <w:bookmarkStart w:id="17" w:name="_Toc242927228"/>
      <w:r>
        <w:lastRenderedPageBreak/>
        <w:t>Die ODER-Verknüpfung</w:t>
      </w:r>
      <w:bookmarkEnd w:id="16"/>
      <w:bookmarkEnd w:id="17"/>
    </w:p>
    <w:p w:rsidR="009454EE" w:rsidRDefault="009454EE" w:rsidP="009454EE">
      <w:pPr>
        <w:pStyle w:val="berschrift3"/>
      </w:pPr>
      <w:r>
        <w:t>Funktionsbeschreibung</w:t>
      </w:r>
    </w:p>
    <w:p w:rsidR="009454EE" w:rsidRDefault="009454EE" w:rsidP="009454EE">
      <w:pPr>
        <w:pStyle w:val="Textkrper-Zeileneinzug"/>
      </w:pPr>
      <w:r>
        <w:t xml:space="preserve">Der Ausgang führt nur dann 1-Signal, wenn ein oder mehrere Eingänge </w:t>
      </w:r>
      <w:r w:rsidR="00747FD7">
        <w:t xml:space="preserve">       </w:t>
      </w:r>
      <w:r>
        <w:t xml:space="preserve">1-Signal führen. </w:t>
      </w:r>
    </w:p>
    <w:p w:rsidR="009454EE" w:rsidRDefault="003A1CA5" w:rsidP="009454EE">
      <w:pPr>
        <w:pStyle w:val="berschrift3"/>
      </w:pPr>
      <w:r>
        <w:t>Schaltzeichen</w:t>
      </w:r>
    </w:p>
    <w:p w:rsidR="009454EE" w:rsidRDefault="00CD7D93" w:rsidP="009454EE">
      <w:r>
        <w:rPr>
          <w:noProof/>
          <w:lang w:val="de-CH" w:eastAsia="de-CH"/>
        </w:rPr>
        <w:pict>
          <v:group id="_x0000_s4809" style="position:absolute;margin-left:78.7pt;margin-top:4.35pt;width:127.8pt;height:60.75pt;z-index:251896320" coordorigin="2992,3686" coordsize="2556,1215">
            <v:shape id="_x0000_s4810" type="#_x0000_t202" style="position:absolute;left:3838;top:3781;width:850;height:1120">
              <v:textbox style="mso-next-textbox:#_x0000_s4810">
                <w:txbxContent>
                  <w:p w:rsidR="00AC67D8" w:rsidRPr="008B106A" w:rsidRDefault="00AC67D8" w:rsidP="009454EE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≥1</w:t>
                    </w:r>
                  </w:p>
                </w:txbxContent>
              </v:textbox>
            </v:shape>
            <v:shape id="_x0000_s4811" type="#_x0000_t32" style="position:absolute;left:3170;top:4031;width:668;height:0;flip:x" o:connectortype="straight"/>
            <v:shape id="_x0000_s4812" type="#_x0000_t32" style="position:absolute;left:3170;top:4661;width:668;height:0;flip:x" o:connectortype="straight"/>
            <v:shape id="_x0000_s4813" type="#_x0000_t32" style="position:absolute;left:4688;top:4341;width:668;height:0;flip:x" o:connectortype="straight"/>
            <v:shape id="_x0000_s4814" type="#_x0000_t202" style="position:absolute;left:4924;top:4005;width:624;height:439" strokecolor="white">
              <v:fill opacity="0"/>
              <v:textbox style="mso-next-textbox:#_x0000_s4814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815" type="#_x0000_t202" style="position:absolute;left:2992;top:3686;width:595;height:439" strokecolor="white">
              <v:fill opacity="0"/>
              <v:textbox style="mso-next-textbox:#_x0000_s4815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shape id="_x0000_s4816" type="#_x0000_t202" style="position:absolute;left:2998;top:4342;width:595;height:439" strokecolor="white">
              <v:fill opacity="0"/>
              <v:textbox style="mso-next-textbox:#_x0000_s4816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I2</w:t>
                    </w:r>
                  </w:p>
                </w:txbxContent>
              </v:textbox>
            </v:shape>
          </v:group>
        </w:pict>
      </w:r>
    </w:p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Pr="006F6884" w:rsidRDefault="009454EE" w:rsidP="009454EE"/>
    <w:p w:rsidR="009454EE" w:rsidRDefault="009454EE" w:rsidP="009454EE">
      <w:pPr>
        <w:pStyle w:val="berschrift3"/>
      </w:pPr>
      <w:r>
        <w:t>Funktionsgleichung</w:t>
      </w:r>
    </w:p>
    <w:p w:rsidR="009454EE" w:rsidRDefault="009454EE" w:rsidP="009454EE">
      <w:pPr>
        <w:pStyle w:val="Textkrper-Zeileneinzug"/>
        <w:rPr>
          <w:b/>
          <w:bCs w:val="0"/>
          <w:lang w:val="de-DE"/>
        </w:rPr>
      </w:pPr>
      <m:oMath>
        <m:r>
          <m:rPr>
            <m:sty m:val="bi"/>
          </m:rPr>
          <w:rPr>
            <w:rFonts w:ascii="Cambria Math" w:hAnsi="Cambria Math"/>
            <w:lang w:val="de-DE"/>
          </w:rPr>
          <m:t>Q</m:t>
        </m:r>
        <m:r>
          <m:rPr>
            <m:sty m:val="bi"/>
          </m:rPr>
          <w:rPr>
            <w:rFonts w:ascii="Cambria Math" w:hAnsi="Cambria Math"/>
            <w:lang w:val="de-DE"/>
          </w:rPr>
          <m:t>1=I</m:t>
        </m:r>
        <m:r>
          <m:rPr>
            <m:sty m:val="bi"/>
          </m:rPr>
          <w:rPr>
            <w:rFonts w:ascii="Cambria Math" w:hAnsi="Cambria Math"/>
            <w:lang w:val="de-DE"/>
          </w:rPr>
          <m:t>1∨I</m:t>
        </m:r>
        <m:r>
          <m:rPr>
            <m:sty m:val="bi"/>
          </m:rPr>
          <w:rPr>
            <w:rFonts w:ascii="Cambria Math" w:hAnsi="Cambria Math"/>
            <w:lang w:val="de-DE"/>
          </w:rPr>
          <m:t>2</m:t>
        </m:r>
      </m:oMath>
      <w:r>
        <w:rPr>
          <w:b/>
          <w:bCs w:val="0"/>
          <w:lang w:val="de-DE"/>
        </w:rPr>
        <w:t xml:space="preserve"> </w:t>
      </w:r>
      <w:r w:rsidRPr="00547407">
        <w:rPr>
          <w:bCs w:val="0"/>
          <w:i/>
          <w:lang w:val="de-DE"/>
        </w:rPr>
        <w:t xml:space="preserve">(lies: </w:t>
      </w:r>
      <w:r>
        <w:rPr>
          <w:bCs w:val="0"/>
          <w:i/>
          <w:lang w:val="de-DE"/>
        </w:rPr>
        <w:t>Q</w:t>
      </w:r>
      <w:r w:rsidRPr="008F7BFF">
        <w:rPr>
          <w:bCs w:val="0"/>
          <w:i/>
          <w:lang w:val="de-DE"/>
        </w:rPr>
        <w:t>1</w:t>
      </w:r>
      <w:r w:rsidRPr="00547407">
        <w:rPr>
          <w:bCs w:val="0"/>
          <w:i/>
          <w:lang w:val="de-DE"/>
        </w:rPr>
        <w:t xml:space="preserve"> gleich </w:t>
      </w:r>
      <w:r>
        <w:rPr>
          <w:bCs w:val="0"/>
          <w:i/>
          <w:lang w:val="de-DE"/>
        </w:rPr>
        <w:t>I</w:t>
      </w:r>
      <w:r w:rsidRPr="008F7BFF">
        <w:rPr>
          <w:bCs w:val="0"/>
          <w:i/>
          <w:lang w:val="de-DE"/>
        </w:rPr>
        <w:t>1</w:t>
      </w:r>
      <w:r w:rsidRPr="00547407">
        <w:rPr>
          <w:bCs w:val="0"/>
          <w:i/>
          <w:lang w:val="de-DE"/>
        </w:rPr>
        <w:t xml:space="preserve"> </w:t>
      </w:r>
      <w:r w:rsidR="003A1CA5">
        <w:rPr>
          <w:bCs w:val="0"/>
          <w:i/>
          <w:lang w:val="de-DE"/>
        </w:rPr>
        <w:t>ODER</w:t>
      </w:r>
      <w:r w:rsidRPr="00547407">
        <w:rPr>
          <w:bCs w:val="0"/>
          <w:i/>
          <w:lang w:val="de-DE"/>
        </w:rPr>
        <w:t xml:space="preserve"> </w:t>
      </w:r>
      <w:r>
        <w:rPr>
          <w:bCs w:val="0"/>
          <w:i/>
          <w:lang w:val="de-DE"/>
        </w:rPr>
        <w:t>I</w:t>
      </w:r>
      <w:r w:rsidRPr="008F7BFF">
        <w:rPr>
          <w:bCs w:val="0"/>
          <w:i/>
          <w:lang w:val="de-DE"/>
        </w:rPr>
        <w:t>2</w:t>
      </w:r>
      <w:r w:rsidRPr="00547407">
        <w:rPr>
          <w:bCs w:val="0"/>
          <w:i/>
          <w:lang w:val="de-DE"/>
        </w:rPr>
        <w:t>)</w:t>
      </w:r>
    </w:p>
    <w:p w:rsidR="009454EE" w:rsidRDefault="009454EE" w:rsidP="009454EE">
      <w:pPr>
        <w:pStyle w:val="Textkrper-Zeileneinzug"/>
      </w:pPr>
      <w:r w:rsidRPr="00420446">
        <w:rPr>
          <w:bCs w:val="0"/>
        </w:rPr>
        <w:t>v</w:t>
      </w:r>
      <w:r>
        <w:t xml:space="preserve"> bedeutet: ODER – Verknüpfung mit ….</w:t>
      </w:r>
    </w:p>
    <w:p w:rsidR="009454EE" w:rsidRPr="00420446" w:rsidRDefault="009454EE" w:rsidP="009454EE">
      <w:pPr>
        <w:rPr>
          <w:lang w:val="de-CH"/>
        </w:rPr>
      </w:pPr>
    </w:p>
    <w:p w:rsidR="009454EE" w:rsidRDefault="009454EE" w:rsidP="009454EE">
      <w:pPr>
        <w:pStyle w:val="berschrift3"/>
      </w:pPr>
      <w:r>
        <w:t>Zeitablaufdiagramm</w:t>
      </w:r>
    </w:p>
    <w:p w:rsidR="009454EE" w:rsidRDefault="009454EE" w:rsidP="009454EE">
      <w:pPr>
        <w:pStyle w:val="berschrift3"/>
        <w:numPr>
          <w:ilvl w:val="0"/>
          <w:numId w:val="0"/>
        </w:numPr>
      </w:pPr>
    </w:p>
    <w:tbl>
      <w:tblPr>
        <w:tblStyle w:val="Tabellenraster"/>
        <w:tblW w:w="0" w:type="auto"/>
        <w:tblInd w:w="1647" w:type="dxa"/>
        <w:tblLook w:val="04A0" w:firstRow="1" w:lastRow="0" w:firstColumn="1" w:lastColumn="0" w:noHBand="0" w:noVBand="1"/>
      </w:tblPr>
      <w:tblGrid>
        <w:gridCol w:w="570"/>
        <w:gridCol w:w="571"/>
        <w:gridCol w:w="570"/>
        <w:gridCol w:w="571"/>
        <w:gridCol w:w="570"/>
        <w:gridCol w:w="571"/>
      </w:tblGrid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b w:val="0"/>
              </w:rPr>
            </w:pPr>
            <w:r w:rsidRPr="001E0CCF">
              <w:rPr>
                <w:b w:val="0"/>
              </w:rPr>
              <w:t>I1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2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>
              <w:rPr>
                <w:b w:val="0"/>
              </w:rPr>
              <w:t>Q</w:t>
            </w:r>
            <w:r w:rsidRPr="001E0CCF">
              <w:rPr>
                <w:b w:val="0"/>
              </w:rPr>
              <w:t>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FF0000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</w:tbl>
    <w:p w:rsidR="009454EE" w:rsidRPr="00DD1BF8" w:rsidRDefault="009454EE" w:rsidP="009454EE"/>
    <w:p w:rsidR="009454EE" w:rsidRPr="00567014" w:rsidRDefault="009454EE" w:rsidP="009454EE">
      <w:pPr>
        <w:pStyle w:val="berschrift3"/>
      </w:pPr>
      <w:r w:rsidRPr="00567014">
        <w:t>Experimentelle Überprüfung</w:t>
      </w:r>
    </w:p>
    <w:p w:rsidR="009454EE" w:rsidRDefault="009454EE" w:rsidP="009454EE">
      <w:pPr>
        <w:pStyle w:val="Textkrper-Zeileneinzug"/>
      </w:pPr>
      <w:r>
        <w:t>Programmieren Sie mit LOGO!Soft Comfort eine ODER-Verknüpfung mit 2 Eingängen. Prüfen Sie durch Simulation nach, ob die Funktionsbeschreibung der ODER-Verknüpfung stimmt. Erarbeiten Sie die vollständige Wahrheitstabelle, indem alle möglichen Eingangskombinationen eingestellt werden und die Reaktion des Ausganges beobachtet wird.</w:t>
      </w:r>
    </w:p>
    <w:p w:rsidR="009454EE" w:rsidRDefault="009454EE" w:rsidP="009454EE">
      <w:pPr>
        <w:pStyle w:val="Textkrper-Zeileneinzug"/>
        <w:spacing w:before="240"/>
      </w:pPr>
      <w:r>
        <w:t>Ergänzen Sie die Wahrheitstabelle:</w:t>
      </w:r>
    </w:p>
    <w:tbl>
      <w:tblPr>
        <w:tblpPr w:leftFromText="141" w:rightFromText="141" w:vertAnchor="text" w:horzAnchor="page" w:tblpX="8493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5"/>
      </w:tblGrid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I2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9454EE" w:rsidTr="004A262E">
        <w:trPr>
          <w:trHeight w:val="387"/>
        </w:trPr>
        <w:tc>
          <w:tcPr>
            <w:tcW w:w="614" w:type="dxa"/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shd w:val="clear" w:color="auto" w:fill="FFFFFF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shd w:val="clear" w:color="auto" w:fill="FFFFFF"/>
          </w:tcPr>
          <w:p w:rsidR="009454EE" w:rsidRPr="00737A84" w:rsidRDefault="006E46F7" w:rsidP="004A262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622820166" w:edGrp="everyone"/>
            <w:r>
              <w:rPr>
                <w:color w:val="548DD4" w:themeColor="text2" w:themeTint="99"/>
              </w:rPr>
              <w:t>0</w:t>
            </w:r>
            <w:permEnd w:id="1622820166"/>
          </w:p>
        </w:tc>
      </w:tr>
      <w:tr w:rsidR="00055CCC" w:rsidTr="004A262E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6E46F7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746239308" w:edGrp="everyone"/>
            <w:r>
              <w:rPr>
                <w:color w:val="548DD4" w:themeColor="text2" w:themeTint="99"/>
              </w:rPr>
              <w:t xml:space="preserve">1 </w:t>
            </w:r>
            <w:permEnd w:id="1746239308"/>
          </w:p>
        </w:tc>
      </w:tr>
      <w:tr w:rsidR="00055CCC" w:rsidTr="004A262E">
        <w:trPr>
          <w:trHeight w:val="387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6E46F7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605838926" w:edGrp="everyone"/>
            <w:r>
              <w:rPr>
                <w:color w:val="548DD4" w:themeColor="text2" w:themeTint="99"/>
              </w:rPr>
              <w:t>1</w:t>
            </w:r>
            <w:permEnd w:id="1605838926"/>
          </w:p>
        </w:tc>
      </w:tr>
      <w:tr w:rsidR="00055CCC" w:rsidTr="004A262E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6E46F7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827469070" w:edGrp="everyone"/>
            <w:r>
              <w:rPr>
                <w:color w:val="548DD4" w:themeColor="text2" w:themeTint="99"/>
              </w:rPr>
              <w:t>1</w:t>
            </w:r>
            <w:permEnd w:id="827469070"/>
          </w:p>
        </w:tc>
      </w:tr>
    </w:tbl>
    <w:p w:rsidR="009454EE" w:rsidRDefault="009454EE" w:rsidP="009454EE">
      <w:pPr>
        <w:pStyle w:val="Textkrper-Zeileneinzug"/>
      </w:pPr>
      <w:r>
        <w:rPr>
          <w:snapToGrid/>
          <w:lang w:val="en-US" w:eastAsia="zh-CN"/>
        </w:rPr>
        <w:drawing>
          <wp:anchor distT="0" distB="0" distL="114300" distR="114300" simplePos="0" relativeHeight="251893248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67310</wp:posOffset>
            </wp:positionV>
            <wp:extent cx="1917700" cy="1739900"/>
            <wp:effectExtent l="19050" t="0" r="6350" b="0"/>
            <wp:wrapTight wrapText="bothSides">
              <wp:wrapPolygon edited="0">
                <wp:start x="-215" y="0"/>
                <wp:lineTo x="-215" y="21285"/>
                <wp:lineTo x="21672" y="21285"/>
                <wp:lineTo x="21672" y="0"/>
                <wp:lineTo x="-215" y="0"/>
              </wp:wrapPolygon>
            </wp:wrapTight>
            <wp:docPr id="19" name="Bild 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1838" t="6479" r="63966" b="58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berschrift2"/>
        <w:numPr>
          <w:ilvl w:val="1"/>
          <w:numId w:val="6"/>
        </w:numPr>
        <w:overflowPunct/>
        <w:autoSpaceDE/>
        <w:autoSpaceDN/>
        <w:adjustRightInd/>
        <w:spacing w:before="240" w:after="60"/>
        <w:ind w:hanging="668"/>
        <w:textAlignment w:val="auto"/>
      </w:pPr>
      <w:r>
        <w:br w:type="page"/>
      </w:r>
      <w:bookmarkStart w:id="18" w:name="_Toc239563903"/>
      <w:bookmarkStart w:id="19" w:name="_Toc242927229"/>
      <w:r>
        <w:lastRenderedPageBreak/>
        <w:t>Die NICHT-Verknüpfung (Negation)</w:t>
      </w:r>
      <w:bookmarkEnd w:id="18"/>
      <w:bookmarkEnd w:id="19"/>
    </w:p>
    <w:p w:rsidR="009454EE" w:rsidRPr="00CA0F40" w:rsidRDefault="009454EE" w:rsidP="009454EE">
      <w:pPr>
        <w:pStyle w:val="Textkrper-Zeileneinzug"/>
      </w:pPr>
      <w:r>
        <w:rPr>
          <w:lang w:val="de-DE"/>
        </w:rPr>
        <w:t xml:space="preserve">Die NICHT – Verknüpfung ist einfach, jedoch unentbehrlich. Die Schaltung heisst auch </w:t>
      </w:r>
      <w:r>
        <w:rPr>
          <w:b/>
          <w:bCs w:val="0"/>
          <w:lang w:val="de-DE"/>
        </w:rPr>
        <w:t>INVERTER</w:t>
      </w:r>
      <w:r>
        <w:rPr>
          <w:lang w:val="de-DE"/>
        </w:rPr>
        <w:t>.</w:t>
      </w: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berschrift3"/>
      </w:pPr>
      <w:r>
        <w:t>Funktionsbeschreibung</w:t>
      </w:r>
    </w:p>
    <w:p w:rsidR="009454EE" w:rsidRDefault="009454EE" w:rsidP="009454EE">
      <w:pPr>
        <w:pStyle w:val="Textkrper-Zeileneinzug"/>
      </w:pPr>
      <w:r>
        <w:t xml:space="preserve">Der Ausgang führt 1-Signal, wenn der Eingang 0-Signal führt und umgekehrt.  </w:t>
      </w:r>
    </w:p>
    <w:p w:rsidR="009454EE" w:rsidRDefault="003A1CA5" w:rsidP="009454EE">
      <w:pPr>
        <w:pStyle w:val="berschrift3"/>
      </w:pPr>
      <w:r>
        <w:t>Schaltzeichen</w:t>
      </w:r>
    </w:p>
    <w:p w:rsidR="009454EE" w:rsidRDefault="009454EE" w:rsidP="009454EE"/>
    <w:p w:rsidR="009454EE" w:rsidRDefault="009454EE" w:rsidP="009454EE"/>
    <w:p w:rsidR="009454EE" w:rsidRDefault="00CD7D93" w:rsidP="009454EE">
      <w:r>
        <w:rPr>
          <w:noProof/>
          <w:lang w:val="de-CH" w:eastAsia="de-CH"/>
        </w:rPr>
        <w:pict>
          <v:group id="_x0000_s4817" style="position:absolute;margin-left:100.85pt;margin-top:4.8pt;width:126.45pt;height:56pt;z-index:251897344" coordorigin="3435,5169" coordsize="2529,1120">
            <v:shape id="_x0000_s4818" type="#_x0000_t202" style="position:absolute;left:4281;top:5169;width:850;height:1120">
              <v:textbox style="mso-next-textbox:#_x0000_s4818">
                <w:txbxContent>
                  <w:p w:rsidR="00AC67D8" w:rsidRPr="008B106A" w:rsidRDefault="00AC67D8" w:rsidP="009454EE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1</w:t>
                    </w:r>
                  </w:p>
                  <w:p w:rsidR="00AC67D8" w:rsidRPr="000D452E" w:rsidRDefault="00AC67D8" w:rsidP="009454EE"/>
                </w:txbxContent>
              </v:textbox>
            </v:shape>
            <v:shape id="_x0000_s4819" type="#_x0000_t32" style="position:absolute;left:3613;top:5725;width:668;height:0;flip:x" o:connectortype="straight"/>
            <v:shape id="_x0000_s4820" type="#_x0000_t32" style="position:absolute;left:5254;top:5729;width:545;height:0;flip:x" o:connectortype="straight"/>
            <v:shape id="_x0000_s4821" type="#_x0000_t202" style="position:absolute;left:5377;top:5393;width:587;height:439" strokecolor="white">
              <v:fill opacity="0"/>
              <v:textbox style="mso-next-textbox:#_x0000_s4821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822" type="#_x0000_t202" style="position:absolute;left:3435;top:5380;width:595;height:439" strokecolor="white">
              <v:fill opacity="0"/>
              <v:textbox style="mso-next-textbox:#_x0000_s4822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oval id="_x0000_s4823" style="position:absolute;left:5135;top:5657;width:143;height:143"/>
          </v:group>
        </w:pict>
      </w:r>
    </w:p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Pr="006F6884" w:rsidRDefault="009454EE" w:rsidP="009454EE"/>
    <w:p w:rsidR="009454EE" w:rsidRDefault="009454EE" w:rsidP="009454EE">
      <w:pPr>
        <w:pStyle w:val="berschrift3"/>
      </w:pPr>
      <w:r>
        <w:t>Funktionsgleichung</w:t>
      </w:r>
    </w:p>
    <w:p w:rsidR="009454EE" w:rsidRDefault="009454EE" w:rsidP="009454EE">
      <w:pPr>
        <w:pStyle w:val="Textkrper-Zeileneinzug"/>
        <w:rPr>
          <w:b/>
          <w:bCs w:val="0"/>
          <w:lang w:val="de-DE"/>
        </w:rPr>
      </w:pPr>
      <m:oMath>
        <m:r>
          <m:rPr>
            <m:sty m:val="bi"/>
          </m:rPr>
          <w:rPr>
            <w:rFonts w:ascii="Cambria Math" w:hAnsi="Cambria Math"/>
            <w:lang w:val="de-DE"/>
          </w:rPr>
          <m:t>Q</m:t>
        </m:r>
        <m:r>
          <m:rPr>
            <m:sty m:val="bi"/>
          </m:rPr>
          <w:rPr>
            <w:rFonts w:ascii="Cambria Math" w:hAnsi="Cambria Math"/>
            <w:lang w:val="de-DE"/>
          </w:rPr>
          <m:t>1=</m:t>
        </m:r>
        <m:acc>
          <m:accPr>
            <m:chr m:val="̅"/>
            <m:ctrlPr>
              <w:rPr>
                <w:rFonts w:ascii="Cambria Math" w:hAnsi="Cambria Math"/>
                <w:b/>
                <w:bCs w:val="0"/>
                <w:i/>
                <w:lang w:val="de-D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1</m:t>
            </m:r>
          </m:e>
        </m:acc>
      </m:oMath>
      <w:r>
        <w:rPr>
          <w:b/>
          <w:bCs w:val="0"/>
          <w:lang w:val="de-DE"/>
        </w:rPr>
        <w:t xml:space="preserve"> </w:t>
      </w:r>
      <w:r w:rsidRPr="00547407">
        <w:rPr>
          <w:bCs w:val="0"/>
          <w:i/>
          <w:lang w:val="de-DE"/>
        </w:rPr>
        <w:t xml:space="preserve">(lies: </w:t>
      </w:r>
      <w:r>
        <w:rPr>
          <w:bCs w:val="0"/>
          <w:i/>
          <w:lang w:val="de-DE"/>
        </w:rPr>
        <w:t>Q1</w:t>
      </w:r>
      <w:r w:rsidRPr="00547407">
        <w:rPr>
          <w:bCs w:val="0"/>
          <w:i/>
          <w:lang w:val="de-DE"/>
        </w:rPr>
        <w:t xml:space="preserve"> gleich </w:t>
      </w:r>
      <w:r w:rsidR="003A1CA5">
        <w:rPr>
          <w:bCs w:val="0"/>
          <w:i/>
          <w:lang w:val="de-DE"/>
        </w:rPr>
        <w:t>NICHT</w:t>
      </w:r>
      <w:r>
        <w:rPr>
          <w:bCs w:val="0"/>
          <w:i/>
          <w:lang w:val="de-DE"/>
        </w:rPr>
        <w:t xml:space="preserve"> I1</w:t>
      </w:r>
      <w:r w:rsidRPr="00547407">
        <w:rPr>
          <w:bCs w:val="0"/>
          <w:i/>
          <w:lang w:val="de-DE"/>
        </w:rPr>
        <w:t>)</w:t>
      </w:r>
    </w:p>
    <w:p w:rsidR="009454EE" w:rsidRDefault="00747FD7" w:rsidP="009454EE">
      <w:pPr>
        <w:pStyle w:val="Textkrper-Zeileneinzug"/>
      </w:pPr>
      <w:r>
        <w:rPr>
          <w:bCs w:val="0"/>
        </w:rPr>
        <w:t>Der Strich bedeutet: Variable</w:t>
      </w:r>
      <w:r w:rsidR="009454EE">
        <w:rPr>
          <w:bCs w:val="0"/>
        </w:rPr>
        <w:t xml:space="preserve"> wird invertiert</w:t>
      </w:r>
      <w:r>
        <w:rPr>
          <w:bCs w:val="0"/>
        </w:rPr>
        <w:t>.</w:t>
      </w:r>
    </w:p>
    <w:p w:rsidR="009454EE" w:rsidRDefault="009454EE" w:rsidP="009454EE">
      <w:pPr>
        <w:rPr>
          <w:lang w:val="de-CH"/>
        </w:rPr>
      </w:pPr>
    </w:p>
    <w:p w:rsidR="009454EE" w:rsidRDefault="009454EE" w:rsidP="009454EE">
      <w:pPr>
        <w:pStyle w:val="berschrift3"/>
      </w:pPr>
      <w:r>
        <w:t>Zeitablaufdiagramm</w:t>
      </w:r>
    </w:p>
    <w:p w:rsidR="009454EE" w:rsidRDefault="009454EE" w:rsidP="009454EE">
      <w:pPr>
        <w:pStyle w:val="berschrift3"/>
        <w:numPr>
          <w:ilvl w:val="0"/>
          <w:numId w:val="0"/>
        </w:numPr>
      </w:pPr>
    </w:p>
    <w:tbl>
      <w:tblPr>
        <w:tblStyle w:val="Tabellenraster"/>
        <w:tblW w:w="0" w:type="auto"/>
        <w:tblInd w:w="1647" w:type="dxa"/>
        <w:tblLook w:val="04A0" w:firstRow="1" w:lastRow="0" w:firstColumn="1" w:lastColumn="0" w:noHBand="0" w:noVBand="1"/>
      </w:tblPr>
      <w:tblGrid>
        <w:gridCol w:w="570"/>
        <w:gridCol w:w="571"/>
        <w:gridCol w:w="570"/>
        <w:gridCol w:w="571"/>
      </w:tblGrid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b w:val="0"/>
              </w:rPr>
            </w:pPr>
            <w:r w:rsidRPr="001E0CCF">
              <w:rPr>
                <w:b w:val="0"/>
              </w:rPr>
              <w:t>I1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>
              <w:rPr>
                <w:b w:val="0"/>
              </w:rPr>
              <w:t>Q</w:t>
            </w:r>
            <w:r w:rsidRPr="001E0CCF">
              <w:rPr>
                <w:b w:val="0"/>
              </w:rPr>
              <w:t>1</w:t>
            </w:r>
          </w:p>
        </w:tc>
        <w:tc>
          <w:tcPr>
            <w:tcW w:w="571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single" w:sz="24" w:space="0" w:color="FF0000"/>
              <w:bottom w:val="single" w:sz="24" w:space="0" w:color="FF0000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</w:tbl>
    <w:p w:rsidR="009454EE" w:rsidRPr="00DD1BF8" w:rsidRDefault="009454EE" w:rsidP="009454EE"/>
    <w:p w:rsidR="009454EE" w:rsidRPr="00567014" w:rsidRDefault="009454EE" w:rsidP="009454EE">
      <w:pPr>
        <w:pStyle w:val="berschrift3"/>
      </w:pPr>
      <w:r w:rsidRPr="00567014">
        <w:t>Experimentelle Überprüfung</w:t>
      </w:r>
    </w:p>
    <w:p w:rsidR="009454EE" w:rsidRDefault="009454EE" w:rsidP="009454EE">
      <w:pPr>
        <w:pStyle w:val="Textkrper-Zeileneinzug"/>
      </w:pPr>
      <w:r>
        <w:t>Programmieren Sie</w:t>
      </w:r>
      <w:r w:rsidR="003A1CA5">
        <w:t xml:space="preserve"> mit LOGO!Soft Comfort einen Inverter</w:t>
      </w:r>
      <w:r>
        <w:t xml:space="preserve">. Prüfen Sie durch Simulation nach, </w:t>
      </w:r>
      <w:r w:rsidR="003A1CA5">
        <w:t xml:space="preserve">ob die Funktionsbeschreibung des Inverters </w:t>
      </w:r>
      <w:r>
        <w:t>stimmt. Erarbeiten Sie die vollständige Wahrheitstabelle, indem alle möglichen Eingangskombinationen eingestellt werden und die Reaktion des Ausganges beobachtet wird.</w:t>
      </w:r>
    </w:p>
    <w:p w:rsidR="009454EE" w:rsidRDefault="009454EE" w:rsidP="009454EE">
      <w:pPr>
        <w:pStyle w:val="Textkrper-Zeileneinzug"/>
        <w:spacing w:before="240"/>
      </w:pPr>
      <w:r>
        <w:t>Ergänzen Sie die Wahrheitstabelle:</w:t>
      </w:r>
    </w:p>
    <w:tbl>
      <w:tblPr>
        <w:tblpPr w:leftFromText="141" w:rightFromText="141" w:vertAnchor="text" w:horzAnchor="page" w:tblpX="8493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</w:tblGrid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055CCC" w:rsidTr="004A262E">
        <w:trPr>
          <w:trHeight w:val="387"/>
        </w:trPr>
        <w:tc>
          <w:tcPr>
            <w:tcW w:w="614" w:type="dxa"/>
            <w:shd w:val="clear" w:color="auto" w:fill="FFFFFF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shd w:val="clear" w:color="auto" w:fill="FFFFFF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929532627" w:edGrp="everyone"/>
            <w:r>
              <w:rPr>
                <w:color w:val="548DD4" w:themeColor="text2" w:themeTint="99"/>
              </w:rPr>
              <w:t xml:space="preserve">1 </w:t>
            </w:r>
            <w:permEnd w:id="1929532627"/>
          </w:p>
        </w:tc>
      </w:tr>
      <w:tr w:rsidR="00055CCC" w:rsidTr="004A262E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745054963" w:edGrp="everyone"/>
            <w:r>
              <w:rPr>
                <w:color w:val="548DD4" w:themeColor="text2" w:themeTint="99"/>
              </w:rPr>
              <w:t xml:space="preserve">0 </w:t>
            </w:r>
            <w:permEnd w:id="1745054963"/>
          </w:p>
        </w:tc>
      </w:tr>
    </w:tbl>
    <w:p w:rsidR="009454EE" w:rsidRDefault="009454EE" w:rsidP="009454EE">
      <w:pPr>
        <w:pStyle w:val="Textkrper-Zeileneinzug"/>
      </w:pPr>
      <w:r>
        <w:rPr>
          <w:bCs w:val="0"/>
          <w:snapToGrid/>
          <w:lang w:val="en-US" w:eastAsia="zh-CN"/>
        </w:rPr>
        <w:drawing>
          <wp:inline distT="0" distB="0" distL="0" distR="0">
            <wp:extent cx="1712595" cy="1668145"/>
            <wp:effectExtent l="19050" t="0" r="1905" b="0"/>
            <wp:docPr id="20" name="Bild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11874" t="6476" r="65628" b="58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EE" w:rsidRDefault="009454EE" w:rsidP="009454EE">
      <w:pPr>
        <w:pStyle w:val="Textkrper-Zeileneinzug"/>
      </w:pPr>
    </w:p>
    <w:p w:rsidR="009454EE" w:rsidRPr="0053591D" w:rsidRDefault="009454EE" w:rsidP="00DE1C56">
      <w:pPr>
        <w:pStyle w:val="berschrift1"/>
        <w:overflowPunct w:val="0"/>
        <w:autoSpaceDE w:val="0"/>
        <w:autoSpaceDN w:val="0"/>
        <w:adjustRightInd w:val="0"/>
        <w:spacing w:before="0" w:after="120"/>
        <w:ind w:left="1276" w:hanging="566"/>
        <w:textAlignment w:val="baseline"/>
        <w:rPr>
          <w:lang w:val="en-GB"/>
        </w:rPr>
      </w:pPr>
      <w:r w:rsidRPr="0053591D">
        <w:rPr>
          <w:lang w:val="en-GB"/>
        </w:rPr>
        <w:br w:type="page"/>
      </w:r>
      <w:bookmarkStart w:id="20" w:name="_Toc239563904"/>
      <w:bookmarkStart w:id="21" w:name="_Toc242927230"/>
      <w:r w:rsidR="00F6236F" w:rsidRPr="0053591D">
        <w:rPr>
          <w:lang w:val="en-GB"/>
        </w:rPr>
        <w:lastRenderedPageBreak/>
        <w:t>Binary logic operations with more than 2 inputs</w:t>
      </w:r>
      <w:bookmarkEnd w:id="20"/>
      <w:bookmarkEnd w:id="21"/>
    </w:p>
    <w:p w:rsidR="009454EE" w:rsidRDefault="00F6236F" w:rsidP="009454EE">
      <w:pPr>
        <w:pStyle w:val="berschrift2"/>
        <w:numPr>
          <w:ilvl w:val="1"/>
          <w:numId w:val="8"/>
        </w:numPr>
        <w:overflowPunct/>
        <w:autoSpaceDE/>
        <w:autoSpaceDN/>
        <w:adjustRightInd/>
        <w:spacing w:before="240" w:after="60"/>
        <w:ind w:left="1418" w:hanging="709"/>
        <w:textAlignment w:val="auto"/>
      </w:pPr>
      <w:bookmarkStart w:id="22" w:name="_Toc239563905"/>
      <w:bookmarkStart w:id="23" w:name="_Toc242927231"/>
      <w:r>
        <w:t>The AND function (conjunc</w:t>
      </w:r>
      <w:r w:rsidR="009454EE">
        <w:t>tion)</w:t>
      </w:r>
      <w:bookmarkEnd w:id="22"/>
      <w:bookmarkEnd w:id="23"/>
    </w:p>
    <w:p w:rsidR="009454EE" w:rsidRPr="008770C2" w:rsidRDefault="00BE7DC2" w:rsidP="009454EE">
      <w:pPr>
        <w:pStyle w:val="berschrift3"/>
      </w:pPr>
      <w:r>
        <w:t>Functional description</w:t>
      </w:r>
    </w:p>
    <w:p w:rsidR="009454EE" w:rsidRPr="0053591D" w:rsidRDefault="00A95D2D" w:rsidP="009454EE">
      <w:pPr>
        <w:pStyle w:val="Textkrper-Zeileneinzug"/>
        <w:rPr>
          <w:lang w:val="en-GB"/>
        </w:rPr>
      </w:pPr>
      <w:r w:rsidRPr="0053591D">
        <w:rPr>
          <w:lang w:val="en-GB"/>
        </w:rPr>
        <w:t>If we examine the truth table for the AND</w:t>
      </w:r>
      <w:r w:rsidR="00D852C0" w:rsidRPr="0053591D">
        <w:rPr>
          <w:lang w:val="en-GB"/>
        </w:rPr>
        <w:t xml:space="preserve"> function</w:t>
      </w:r>
      <w:r w:rsidR="00E120CC" w:rsidRPr="0053591D">
        <w:rPr>
          <w:lang w:val="en-GB"/>
        </w:rPr>
        <w:t>,</w:t>
      </w:r>
      <w:r w:rsidR="00D852C0" w:rsidRPr="0053591D">
        <w:rPr>
          <w:lang w:val="en-GB"/>
        </w:rPr>
        <w:t xml:space="preserve"> we </w:t>
      </w:r>
      <w:r w:rsidR="00E120CC" w:rsidRPr="0053591D">
        <w:rPr>
          <w:lang w:val="en-GB"/>
        </w:rPr>
        <w:t>can see that the</w:t>
      </w:r>
      <w:r w:rsidR="00D852C0" w:rsidRPr="0053591D">
        <w:rPr>
          <w:lang w:val="en-GB"/>
        </w:rPr>
        <w:t xml:space="preserve"> output of logic 1 is obtained</w:t>
      </w:r>
      <w:r w:rsidR="00E120CC" w:rsidRPr="0053591D">
        <w:rPr>
          <w:lang w:val="en-GB"/>
        </w:rPr>
        <w:t xml:space="preserve"> only</w:t>
      </w:r>
      <w:r w:rsidR="00D852C0" w:rsidRPr="0053591D">
        <w:rPr>
          <w:lang w:val="en-GB"/>
        </w:rPr>
        <w:t xml:space="preserve"> wh</w:t>
      </w:r>
      <w:r w:rsidR="00E120CC" w:rsidRPr="0053591D">
        <w:rPr>
          <w:lang w:val="en-GB"/>
        </w:rPr>
        <w:t>en all the inputs are</w:t>
      </w:r>
      <w:r w:rsidR="00D852C0" w:rsidRPr="0053591D">
        <w:rPr>
          <w:lang w:val="en-GB"/>
        </w:rPr>
        <w:t xml:space="preserve"> logic 1.</w:t>
      </w:r>
    </w:p>
    <w:p w:rsidR="009454EE" w:rsidRDefault="002D38A6" w:rsidP="009454EE">
      <w:pPr>
        <w:pStyle w:val="berschrift3"/>
      </w:pPr>
      <w:r>
        <w:t xml:space="preserve">Circuit </w:t>
      </w:r>
      <w:r w:rsidR="00D852C0">
        <w:t>s</w:t>
      </w:r>
      <w:r w:rsidR="009454EE">
        <w:t>ymbol</w:t>
      </w:r>
    </w:p>
    <w:p w:rsidR="009454EE" w:rsidRPr="0053591D" w:rsidRDefault="00BF34FA" w:rsidP="009454EE">
      <w:pPr>
        <w:pStyle w:val="Textkrper-Zeileneinzug"/>
        <w:rPr>
          <w:lang w:val="en-GB"/>
        </w:rPr>
      </w:pPr>
      <w:r w:rsidRPr="0053591D">
        <w:rPr>
          <w:lang w:val="en-GB"/>
        </w:rPr>
        <w:t xml:space="preserve">Common symbol used for </w:t>
      </w:r>
      <w:r w:rsidR="002D38A6" w:rsidRPr="0053591D">
        <w:rPr>
          <w:lang w:val="en-GB"/>
        </w:rPr>
        <w:t>AND gate</w:t>
      </w:r>
      <w:r w:rsidRPr="0053591D">
        <w:rPr>
          <w:lang w:val="en-GB"/>
        </w:rPr>
        <w:t>s</w:t>
      </w:r>
      <w:r w:rsidR="009454EE" w:rsidRPr="0053591D">
        <w:rPr>
          <w:lang w:val="en-GB"/>
        </w:rPr>
        <w:t>:</w:t>
      </w:r>
    </w:p>
    <w:p w:rsidR="009454EE" w:rsidRPr="0053591D" w:rsidRDefault="00CD7D93" w:rsidP="009454EE">
      <w:pPr>
        <w:pStyle w:val="Textkrper-Zeileneinzug"/>
        <w:rPr>
          <w:lang w:val="en-GB"/>
        </w:rPr>
      </w:pPr>
      <w:r>
        <w:rPr>
          <w:snapToGrid/>
          <w:lang w:eastAsia="de-CH"/>
        </w:rPr>
        <w:pict>
          <v:group id="_x0000_s4858" style="position:absolute;left:0;text-align:left;margin-left:106.85pt;margin-top:8pt;width:131.2pt;height:62.1pt;z-index:251902464" coordorigin="3555,4906" coordsize="2624,1242">
            <v:shape id="_x0000_s4859" type="#_x0000_t202" style="position:absolute;left:4401;top:5028;width:850;height:1120">
              <v:textbox style="mso-next-textbox:#_x0000_s4859">
                <w:txbxContent>
                  <w:p w:rsidR="00AC67D8" w:rsidRPr="008B106A" w:rsidRDefault="00AC67D8" w:rsidP="009454EE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 w:rsidRPr="008B106A"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&amp;</w:t>
                    </w:r>
                  </w:p>
                </w:txbxContent>
              </v:textbox>
            </v:shape>
            <v:shape id="_x0000_s4860" type="#_x0000_t32" style="position:absolute;left:3733;top:5251;width:668;height:0;flip:x" o:connectortype="straight"/>
            <v:shape id="_x0000_s4861" type="#_x0000_t32" style="position:absolute;left:3733;top:5935;width:668;height:0;flip:x" o:connectortype="straight"/>
            <v:shape id="_x0000_s4862" type="#_x0000_t32" style="position:absolute;left:5251;top:5588;width:668;height:0;flip:x" o:connectortype="straight"/>
            <v:shape id="_x0000_s4863" type="#_x0000_t202" style="position:absolute;left:5463;top:5252;width:716;height:439" strokecolor="white">
              <v:fill opacity="0"/>
              <v:textbox style="mso-next-textbox:#_x0000_s4863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864" type="#_x0000_t202" style="position:absolute;left:3555;top:4906;width:595;height:439" strokecolor="white">
              <v:fill opacity="0"/>
              <v:textbox style="mso-next-textbox:#_x0000_s4864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shape id="_x0000_s4865" type="#_x0000_t202" style="position:absolute;left:3561;top:5616;width:595;height:439" strokecolor="white">
              <v:fill opacity="0"/>
              <v:textbox style="mso-next-textbox:#_x0000_s4865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I3</w:t>
                    </w:r>
                  </w:p>
                </w:txbxContent>
              </v:textbox>
            </v:shape>
            <v:shape id="_x0000_s4866" type="#_x0000_t32" style="position:absolute;left:3730;top:5590;width:668;height:0;flip:x" o:connectortype="straight"/>
            <v:shape id="_x0000_s4867" type="#_x0000_t202" style="position:absolute;left:3558;top:5271;width:595;height:439" strokecolor="white">
              <v:fill opacity="0"/>
              <v:textbox style="mso-next-textbox:#_x0000_s4867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I2</w:t>
                    </w:r>
                  </w:p>
                </w:txbxContent>
              </v:textbox>
            </v:shape>
          </v:group>
        </w:pict>
      </w:r>
    </w:p>
    <w:p w:rsidR="009454EE" w:rsidRPr="0053591D" w:rsidRDefault="009454EE" w:rsidP="009454EE">
      <w:pPr>
        <w:pStyle w:val="Textkrper-Zeileneinzug"/>
        <w:rPr>
          <w:lang w:val="en-GB"/>
        </w:rPr>
      </w:pPr>
    </w:p>
    <w:p w:rsidR="009454EE" w:rsidRPr="0053591D" w:rsidRDefault="009454EE" w:rsidP="009454EE">
      <w:pPr>
        <w:pStyle w:val="Textkrper-Zeileneinzug"/>
        <w:rPr>
          <w:lang w:val="en-GB"/>
        </w:rPr>
      </w:pPr>
    </w:p>
    <w:p w:rsidR="009454EE" w:rsidRPr="0053591D" w:rsidRDefault="009454EE" w:rsidP="00FC3300">
      <w:pPr>
        <w:pStyle w:val="Textkrper-Zeileneinzug"/>
        <w:spacing w:before="0"/>
        <w:rPr>
          <w:lang w:val="en-GB"/>
        </w:rPr>
      </w:pPr>
    </w:p>
    <w:p w:rsidR="009454EE" w:rsidRDefault="00410406" w:rsidP="009454EE">
      <w:pPr>
        <w:pStyle w:val="berschrift3"/>
      </w:pPr>
      <w:r>
        <w:t>Boolean expression</w:t>
      </w:r>
    </w:p>
    <w:p w:rsidR="009454EE" w:rsidRPr="0053591D" w:rsidRDefault="009454EE" w:rsidP="009454EE">
      <w:pPr>
        <w:pStyle w:val="Textkrper-Zeileneinzug"/>
        <w:rPr>
          <w:b/>
          <w:bCs w:val="0"/>
          <w:lang w:val="en-GB"/>
        </w:rPr>
      </w:pPr>
      <m:oMath>
        <m:r>
          <m:rPr>
            <m:sty m:val="bi"/>
          </m:rPr>
          <w:rPr>
            <w:rFonts w:ascii="Cambria Math" w:hAnsi="Cambria Math"/>
            <w:lang w:val="de-DE"/>
          </w:rPr>
          <m:t>Q</m:t>
        </m:r>
        <m:r>
          <m:rPr>
            <m:sty m:val="bi"/>
          </m:rPr>
          <w:rPr>
            <w:rFonts w:ascii="Cambria Math" w:hAnsi="Cambria Math"/>
            <w:lang w:val="de-DE"/>
          </w:rPr>
          <m:t>1</m:t>
        </m:r>
        <m:r>
          <m:rPr>
            <m:sty m:val="bi"/>
          </m:rPr>
          <w:rPr>
            <w:rFonts w:ascii="Cambria Math" w:hAnsi="Cambria Math"/>
            <w:lang w:val="en-GB"/>
          </w:rPr>
          <m:t>=</m:t>
        </m:r>
        <m:r>
          <m:rPr>
            <m:sty m:val="bi"/>
          </m:rPr>
          <w:rPr>
            <w:rFonts w:ascii="Cambria Math" w:hAnsi="Cambria Math"/>
            <w:lang w:val="de-DE"/>
          </w:rPr>
          <m:t>I</m:t>
        </m:r>
        <m:r>
          <m:rPr>
            <m:sty m:val="bi"/>
          </m:rPr>
          <w:rPr>
            <w:rFonts w:ascii="Cambria Math" w:hAnsi="Cambria Math"/>
            <w:lang w:val="de-DE"/>
          </w:rPr>
          <m:t>1</m:t>
        </m:r>
        <m:r>
          <m:rPr>
            <m:sty m:val="bi"/>
          </m:rPr>
          <w:rPr>
            <w:rFonts w:ascii="Cambria Math" w:hAnsi="Cambria Math"/>
            <w:lang w:val="en-GB"/>
          </w:rPr>
          <m:t>∧</m:t>
        </m:r>
        <m:r>
          <m:rPr>
            <m:sty m:val="bi"/>
          </m:rPr>
          <w:rPr>
            <w:rFonts w:ascii="Cambria Math" w:hAnsi="Cambria Math"/>
            <w:lang w:val="de-DE"/>
          </w:rPr>
          <m:t>I</m:t>
        </m:r>
        <m:r>
          <m:rPr>
            <m:sty m:val="bi"/>
          </m:rPr>
          <w:rPr>
            <w:rFonts w:ascii="Cambria Math" w:hAnsi="Cambria Math"/>
            <w:lang w:val="de-DE"/>
          </w:rPr>
          <m:t>2</m:t>
        </m:r>
        <m:r>
          <m:rPr>
            <m:sty m:val="bi"/>
          </m:rPr>
          <w:rPr>
            <w:rFonts w:ascii="Cambria Math" w:hAnsi="Cambria Math"/>
            <w:lang w:val="en-GB"/>
          </w:rPr>
          <m:t>∧</m:t>
        </m:r>
        <m:r>
          <m:rPr>
            <m:sty m:val="bi"/>
          </m:rPr>
          <w:rPr>
            <w:rFonts w:ascii="Cambria Math" w:hAnsi="Cambria Math"/>
            <w:lang w:val="de-DE"/>
          </w:rPr>
          <m:t>I</m:t>
        </m:r>
        <m:r>
          <m:rPr>
            <m:sty m:val="bi"/>
          </m:rPr>
          <w:rPr>
            <w:rFonts w:ascii="Cambria Math" w:hAnsi="Cambria Math"/>
            <w:lang w:val="de-DE"/>
          </w:rPr>
          <m:t>3</m:t>
        </m:r>
      </m:oMath>
      <w:r w:rsidRPr="0053591D">
        <w:rPr>
          <w:b/>
          <w:bCs w:val="0"/>
          <w:lang w:val="en-GB"/>
        </w:rPr>
        <w:t xml:space="preserve"> </w:t>
      </w:r>
      <w:r w:rsidR="00410406" w:rsidRPr="0053591D">
        <w:rPr>
          <w:bCs w:val="0"/>
          <w:i/>
          <w:lang w:val="en-GB"/>
        </w:rPr>
        <w:t>(read</w:t>
      </w:r>
      <w:r w:rsidRPr="0053591D">
        <w:rPr>
          <w:bCs w:val="0"/>
          <w:i/>
          <w:lang w:val="en-GB"/>
        </w:rPr>
        <w:t>: Q1</w:t>
      </w:r>
      <w:r w:rsidR="00410406" w:rsidRPr="0053591D">
        <w:rPr>
          <w:bCs w:val="0"/>
          <w:i/>
          <w:lang w:val="en-GB"/>
        </w:rPr>
        <w:t xml:space="preserve"> equal</w:t>
      </w:r>
      <w:r w:rsidRPr="0053591D">
        <w:rPr>
          <w:bCs w:val="0"/>
          <w:i/>
          <w:lang w:val="en-GB"/>
        </w:rPr>
        <w:t xml:space="preserve"> I1 </w:t>
      </w:r>
      <w:r w:rsidR="00410406" w:rsidRPr="0053591D">
        <w:rPr>
          <w:bCs w:val="0"/>
          <w:i/>
          <w:lang w:val="en-GB"/>
        </w:rPr>
        <w:t>AND</w:t>
      </w:r>
      <w:r w:rsidRPr="0053591D">
        <w:rPr>
          <w:bCs w:val="0"/>
          <w:i/>
          <w:lang w:val="en-GB"/>
        </w:rPr>
        <w:t xml:space="preserve"> I2</w:t>
      </w:r>
      <w:r w:rsidR="00410406" w:rsidRPr="0053591D">
        <w:rPr>
          <w:bCs w:val="0"/>
          <w:i/>
          <w:lang w:val="en-GB"/>
        </w:rPr>
        <w:t xml:space="preserve"> AND</w:t>
      </w:r>
      <w:r w:rsidRPr="0053591D">
        <w:rPr>
          <w:bCs w:val="0"/>
          <w:i/>
          <w:lang w:val="en-GB"/>
        </w:rPr>
        <w:t xml:space="preserve"> I3)</w:t>
      </w:r>
    </w:p>
    <w:p w:rsidR="009454EE" w:rsidRPr="0053591D" w:rsidRDefault="00410406" w:rsidP="009454EE">
      <w:pPr>
        <w:pStyle w:val="Textkrper-Zeileneinzug"/>
        <w:rPr>
          <w:lang w:val="en-GB"/>
        </w:rPr>
      </w:pPr>
      <w:r>
        <w:rPr>
          <w:lang w:val="it-IT"/>
        </w:rPr>
        <w:t xml:space="preserve">AND is denoted in Boolean algebra by a </w:t>
      </w:r>
      <w:r w:rsidR="009454EE" w:rsidRPr="00410406">
        <w:rPr>
          <w:b/>
          <w:lang w:val="it-IT"/>
        </w:rPr>
        <w:sym w:font="Symbol" w:char="F0D9"/>
      </w:r>
      <w:r w:rsidRPr="0053591D">
        <w:rPr>
          <w:lang w:val="en-GB"/>
        </w:rPr>
        <w:t xml:space="preserve"> </w:t>
      </w:r>
      <w:r w:rsidR="00BF1CDB" w:rsidRPr="0053591D">
        <w:rPr>
          <w:lang w:val="en-GB"/>
        </w:rPr>
        <w:t xml:space="preserve">between the </w:t>
      </w:r>
      <w:r w:rsidRPr="0053591D">
        <w:rPr>
          <w:lang w:val="en-GB"/>
        </w:rPr>
        <w:t>relevant variables</w:t>
      </w:r>
      <w:r w:rsidR="009454EE" w:rsidRPr="0053591D">
        <w:rPr>
          <w:lang w:val="en-GB"/>
        </w:rPr>
        <w:t>.</w:t>
      </w:r>
    </w:p>
    <w:p w:rsidR="009454EE" w:rsidRDefault="00BF34FA" w:rsidP="003E52E4">
      <w:pPr>
        <w:pStyle w:val="berschrift3"/>
        <w:spacing w:before="240"/>
      </w:pPr>
      <w:r>
        <w:t>Time sequence chart</w:t>
      </w:r>
    </w:p>
    <w:p w:rsidR="009454EE" w:rsidRDefault="009454EE" w:rsidP="003E52E4">
      <w:pPr>
        <w:pStyle w:val="berschrift3"/>
        <w:numPr>
          <w:ilvl w:val="0"/>
          <w:numId w:val="0"/>
        </w:numPr>
        <w:spacing w:before="0" w:after="0"/>
      </w:pPr>
    </w:p>
    <w:tbl>
      <w:tblPr>
        <w:tblStyle w:val="Tabellenraster"/>
        <w:tblW w:w="0" w:type="auto"/>
        <w:tblInd w:w="1647" w:type="dxa"/>
        <w:tblLook w:val="04A0" w:firstRow="1" w:lastRow="0" w:firstColumn="1" w:lastColumn="0" w:noHBand="0" w:noVBand="1"/>
      </w:tblPr>
      <w:tblGrid>
        <w:gridCol w:w="570"/>
        <w:gridCol w:w="571"/>
        <w:gridCol w:w="570"/>
        <w:gridCol w:w="570"/>
        <w:gridCol w:w="570"/>
        <w:gridCol w:w="570"/>
        <w:gridCol w:w="570"/>
        <w:gridCol w:w="571"/>
        <w:gridCol w:w="570"/>
        <w:gridCol w:w="571"/>
      </w:tblGrid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b w:val="0"/>
              </w:rPr>
            </w:pPr>
            <w:r w:rsidRPr="001E0CCF">
              <w:rPr>
                <w:b w:val="0"/>
              </w:rPr>
              <w:t>I1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2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3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>
              <w:rPr>
                <w:b w:val="0"/>
              </w:rPr>
              <w:t>Q</w:t>
            </w:r>
            <w:r w:rsidRPr="001E0CCF">
              <w:rPr>
                <w:b w:val="0"/>
              </w:rPr>
              <w:t>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FF0000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</w:tbl>
    <w:p w:rsidR="009454EE" w:rsidRPr="003E52E4" w:rsidRDefault="009454EE" w:rsidP="009454EE">
      <w:pPr>
        <w:rPr>
          <w:rFonts w:ascii="Verdana" w:hAnsi="Verdana"/>
          <w:b/>
          <w:bCs/>
          <w:sz w:val="8"/>
          <w:szCs w:val="8"/>
        </w:rPr>
      </w:pPr>
    </w:p>
    <w:p w:rsidR="009454EE" w:rsidRPr="00567014" w:rsidRDefault="00055105" w:rsidP="009454EE">
      <w:pPr>
        <w:pStyle w:val="berschrift3"/>
      </w:pPr>
      <w:r>
        <w:t xml:space="preserve">Experimental </w:t>
      </w:r>
      <w:r w:rsidR="0039632B">
        <w:t>check</w:t>
      </w:r>
    </w:p>
    <w:p w:rsidR="009454EE" w:rsidRPr="0053591D" w:rsidRDefault="00E120CC" w:rsidP="009454EE">
      <w:pPr>
        <w:pStyle w:val="Textkrper-Zeileneinzug"/>
        <w:rPr>
          <w:lang w:val="en-GB"/>
        </w:rPr>
      </w:pPr>
      <w:r w:rsidRPr="0053591D">
        <w:rPr>
          <w:lang w:val="en-GB"/>
        </w:rPr>
        <w:t>Use LOGO!Soft Comfort and</w:t>
      </w:r>
      <w:r w:rsidR="00651E0E" w:rsidRPr="0053591D">
        <w:rPr>
          <w:lang w:val="en-GB"/>
        </w:rPr>
        <w:t xml:space="preserve"> d</w:t>
      </w:r>
      <w:r w:rsidR="00A12A5F" w:rsidRPr="0053591D">
        <w:rPr>
          <w:lang w:val="en-GB"/>
        </w:rPr>
        <w:t>raw the circuit of an AND function with 3 inputs. Use I1, I2 and I3 to simulate 0 or</w:t>
      </w:r>
      <w:r w:rsidRPr="0053591D">
        <w:rPr>
          <w:lang w:val="en-GB"/>
        </w:rPr>
        <w:t xml:space="preserve"> 1 at the input and</w:t>
      </w:r>
      <w:r w:rsidR="00A12A5F" w:rsidRPr="0053591D">
        <w:rPr>
          <w:lang w:val="en-GB"/>
        </w:rPr>
        <w:t xml:space="preserve"> complete the truth t</w:t>
      </w:r>
      <w:r w:rsidR="00651E0E" w:rsidRPr="0053591D">
        <w:rPr>
          <w:lang w:val="en-GB"/>
        </w:rPr>
        <w:t>able!</w:t>
      </w:r>
    </w:p>
    <w:p w:rsidR="009454EE" w:rsidRDefault="003E52E4" w:rsidP="003E52E4">
      <w:pPr>
        <w:pStyle w:val="Textkrper-Zeileneinzug"/>
      </w:pPr>
      <w:r>
        <w:rPr>
          <w:snapToGrid/>
          <w:lang w:val="en-US" w:eastAsia="zh-CN"/>
        </w:rPr>
        <w:drawing>
          <wp:anchor distT="0" distB="0" distL="114300" distR="114300" simplePos="0" relativeHeight="251918848" behindDoc="1" locked="0" layoutInCell="1" allowOverlap="1">
            <wp:simplePos x="0" y="0"/>
            <wp:positionH relativeFrom="column">
              <wp:posOffset>478790</wp:posOffset>
            </wp:positionH>
            <wp:positionV relativeFrom="paragraph">
              <wp:posOffset>274320</wp:posOffset>
            </wp:positionV>
            <wp:extent cx="1852930" cy="2066290"/>
            <wp:effectExtent l="19050" t="0" r="0" b="0"/>
            <wp:wrapTight wrapText="bothSides">
              <wp:wrapPolygon edited="0">
                <wp:start x="-222" y="0"/>
                <wp:lineTo x="-222" y="21308"/>
                <wp:lineTo x="21541" y="21308"/>
                <wp:lineTo x="21541" y="0"/>
                <wp:lineTo x="-222" y="0"/>
              </wp:wrapPolygon>
            </wp:wrapTight>
            <wp:docPr id="22" name="Bild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3540" t="8116" r="56170" b="37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3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6193">
        <w:t>Circuit:</w:t>
      </w:r>
      <w:r w:rsidR="007D6193">
        <w:tab/>
      </w:r>
      <w:r w:rsidR="007D6193">
        <w:tab/>
      </w:r>
      <w:r w:rsidR="007D6193">
        <w:tab/>
      </w:r>
      <w:r w:rsidR="007D6193">
        <w:tab/>
      </w:r>
      <w:r w:rsidR="007D6193">
        <w:tab/>
        <w:t xml:space="preserve">       Truth table:</w:t>
      </w:r>
      <w:r w:rsidR="007D6193">
        <w:tab/>
      </w:r>
    </w:p>
    <w:tbl>
      <w:tblPr>
        <w:tblpPr w:leftFromText="141" w:rightFromText="141" w:vertAnchor="text" w:horzAnchor="page" w:tblpX="7014" w:tblpY="10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5"/>
        <w:gridCol w:w="615"/>
      </w:tblGrid>
      <w:tr w:rsidR="007D6193" w:rsidTr="007D6193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7D6193" w:rsidRDefault="007D6193" w:rsidP="007D6193">
            <w:pPr>
              <w:pStyle w:val="Textkrper-Zeileneinzug"/>
              <w:spacing w:before="40" w:after="40"/>
              <w:ind w:left="0" w:right="0"/>
              <w:jc w:val="center"/>
            </w:pPr>
            <w:r>
              <w:t>I3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7D6193" w:rsidRDefault="007D6193" w:rsidP="007D6193">
            <w:pPr>
              <w:pStyle w:val="Textkrper-Zeileneinzug"/>
              <w:spacing w:before="40" w:after="40"/>
              <w:ind w:left="0" w:right="0"/>
              <w:jc w:val="center"/>
            </w:pPr>
            <w:r>
              <w:t>I2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7D6193" w:rsidRDefault="007D6193" w:rsidP="007D6193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7D6193" w:rsidRDefault="007D6193" w:rsidP="007D6193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055CCC" w:rsidTr="007D6193">
        <w:trPr>
          <w:trHeight w:val="387"/>
        </w:trPr>
        <w:tc>
          <w:tcPr>
            <w:tcW w:w="614" w:type="dxa"/>
            <w:shd w:val="clear" w:color="auto" w:fill="FFFFFF" w:themeFill="background1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shd w:val="clear" w:color="auto" w:fill="FFFFFF" w:themeFill="background1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shd w:val="clear" w:color="auto" w:fill="FFFFFF" w:themeFill="background1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shd w:val="clear" w:color="auto" w:fill="FFFFFF" w:themeFill="background1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205456243" w:edGrp="everyone"/>
            <w:r>
              <w:rPr>
                <w:color w:val="548DD4" w:themeColor="text2" w:themeTint="99"/>
              </w:rPr>
              <w:t>0</w:t>
            </w:r>
            <w:permEnd w:id="205456243"/>
          </w:p>
        </w:tc>
      </w:tr>
      <w:tr w:rsidR="00055CCC" w:rsidTr="007D6193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239810512" w:edGrp="everyone"/>
            <w:r>
              <w:rPr>
                <w:color w:val="548DD4" w:themeColor="text2" w:themeTint="99"/>
              </w:rPr>
              <w:t>0</w:t>
            </w:r>
            <w:permEnd w:id="1239810512"/>
          </w:p>
        </w:tc>
      </w:tr>
      <w:tr w:rsidR="00055CCC" w:rsidTr="007D6193">
        <w:trPr>
          <w:trHeight w:val="387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100823046" w:edGrp="everyone"/>
            <w:r>
              <w:rPr>
                <w:color w:val="548DD4" w:themeColor="text2" w:themeTint="99"/>
              </w:rPr>
              <w:t>0</w:t>
            </w:r>
            <w:permEnd w:id="1100823046"/>
          </w:p>
        </w:tc>
      </w:tr>
      <w:tr w:rsidR="00055CCC" w:rsidTr="007D6193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825920745" w:edGrp="everyone"/>
            <w:r>
              <w:rPr>
                <w:color w:val="548DD4" w:themeColor="text2" w:themeTint="99"/>
              </w:rPr>
              <w:t>0</w:t>
            </w:r>
            <w:permEnd w:id="1825920745"/>
          </w:p>
        </w:tc>
      </w:tr>
      <w:tr w:rsidR="00055CCC" w:rsidTr="007D6193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566918543" w:edGrp="everyone"/>
            <w:r>
              <w:rPr>
                <w:color w:val="548DD4" w:themeColor="text2" w:themeTint="99"/>
              </w:rPr>
              <w:t>0</w:t>
            </w:r>
            <w:permEnd w:id="566918543"/>
          </w:p>
        </w:tc>
      </w:tr>
      <w:tr w:rsidR="00055CCC" w:rsidTr="007D6193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602252432" w:edGrp="everyone"/>
            <w:r>
              <w:rPr>
                <w:color w:val="548DD4" w:themeColor="text2" w:themeTint="99"/>
              </w:rPr>
              <w:t>0</w:t>
            </w:r>
            <w:permEnd w:id="1602252432"/>
          </w:p>
        </w:tc>
      </w:tr>
      <w:tr w:rsidR="00055CCC" w:rsidTr="007D6193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293865058" w:edGrp="everyone"/>
            <w:r>
              <w:rPr>
                <w:color w:val="548DD4" w:themeColor="text2" w:themeTint="99"/>
              </w:rPr>
              <w:t>0</w:t>
            </w:r>
            <w:permEnd w:id="293865058"/>
          </w:p>
        </w:tc>
      </w:tr>
      <w:tr w:rsidR="00055CCC" w:rsidTr="007D6193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839343694" w:edGrp="everyone"/>
            <w:r>
              <w:rPr>
                <w:color w:val="548DD4" w:themeColor="text2" w:themeTint="99"/>
              </w:rPr>
              <w:t>1</w:t>
            </w:r>
            <w:permEnd w:id="1839343694"/>
          </w:p>
        </w:tc>
      </w:tr>
    </w:tbl>
    <w:p w:rsidR="009454EE" w:rsidRDefault="009454EE" w:rsidP="009454EE">
      <w:pPr>
        <w:pStyle w:val="Textkrper-Zeileneinzug"/>
      </w:pPr>
      <w:r>
        <w:t xml:space="preserve"> </w:t>
      </w:r>
    </w:p>
    <w:p w:rsidR="009454EE" w:rsidRDefault="009454EE" w:rsidP="009454EE">
      <w:pPr>
        <w:pStyle w:val="Textkrper-Zeileneinzug"/>
      </w:pPr>
    </w:p>
    <w:p w:rsidR="009454EE" w:rsidRDefault="009454EE" w:rsidP="009454EE">
      <w:pPr>
        <w:rPr>
          <w:rFonts w:ascii="Verdana" w:hAnsi="Verdana"/>
          <w:bCs/>
          <w:noProof/>
          <w:snapToGrid w:val="0"/>
          <w:sz w:val="22"/>
          <w:lang w:val="de-CH"/>
        </w:rPr>
      </w:pPr>
      <w:r>
        <w:br w:type="page"/>
      </w:r>
    </w:p>
    <w:p w:rsidR="009454EE" w:rsidRPr="00743C56" w:rsidRDefault="00BF1CDB" w:rsidP="009454EE">
      <w:pPr>
        <w:pStyle w:val="berschrift2"/>
        <w:numPr>
          <w:ilvl w:val="1"/>
          <w:numId w:val="6"/>
        </w:numPr>
        <w:overflowPunct/>
        <w:autoSpaceDE/>
        <w:autoSpaceDN/>
        <w:adjustRightInd/>
        <w:spacing w:before="240" w:after="60"/>
        <w:ind w:hanging="668"/>
        <w:textAlignment w:val="auto"/>
      </w:pPr>
      <w:bookmarkStart w:id="24" w:name="_Toc239563906"/>
      <w:bookmarkStart w:id="25" w:name="_Toc242927232"/>
      <w:r>
        <w:lastRenderedPageBreak/>
        <w:t>The OR function</w:t>
      </w:r>
      <w:bookmarkEnd w:id="24"/>
      <w:r>
        <w:t xml:space="preserve"> (disjunction)</w:t>
      </w:r>
      <w:bookmarkEnd w:id="25"/>
    </w:p>
    <w:p w:rsidR="009454EE" w:rsidRDefault="00BF1CDB" w:rsidP="009454EE">
      <w:pPr>
        <w:pStyle w:val="berschrift3"/>
      </w:pPr>
      <w:r>
        <w:t>Functional description</w:t>
      </w:r>
    </w:p>
    <w:p w:rsidR="00BF1CDB" w:rsidRPr="0053591D" w:rsidRDefault="00BF1CDB" w:rsidP="00BF1CDB">
      <w:pPr>
        <w:pStyle w:val="Textkrper-Zeileneinzug"/>
        <w:rPr>
          <w:lang w:val="en-GB"/>
        </w:rPr>
      </w:pPr>
      <w:r w:rsidRPr="0053591D">
        <w:rPr>
          <w:lang w:val="en-GB"/>
        </w:rPr>
        <w:t>If we examine the truth table for the OR function</w:t>
      </w:r>
      <w:r w:rsidR="00E120CC" w:rsidRPr="0053591D">
        <w:rPr>
          <w:lang w:val="en-GB"/>
        </w:rPr>
        <w:t>,</w:t>
      </w:r>
      <w:r w:rsidRPr="0053591D">
        <w:rPr>
          <w:lang w:val="en-GB"/>
        </w:rPr>
        <w:t xml:space="preserve"> we </w:t>
      </w:r>
      <w:r w:rsidR="00E120CC" w:rsidRPr="0053591D">
        <w:rPr>
          <w:lang w:val="en-GB"/>
        </w:rPr>
        <w:t xml:space="preserve">can </w:t>
      </w:r>
      <w:r w:rsidRPr="0053591D">
        <w:rPr>
          <w:lang w:val="en-GB"/>
        </w:rPr>
        <w:t xml:space="preserve">see that an output of logic 1 is obtained when </w:t>
      </w:r>
      <w:r w:rsidR="00E120CC" w:rsidRPr="0053591D">
        <w:rPr>
          <w:lang w:val="en-GB"/>
        </w:rPr>
        <w:t>any of its inputs is</w:t>
      </w:r>
      <w:r w:rsidR="007E79D6" w:rsidRPr="0053591D">
        <w:rPr>
          <w:lang w:val="en-GB"/>
        </w:rPr>
        <w:t xml:space="preserve"> at logic 1</w:t>
      </w:r>
      <w:r w:rsidRPr="0053591D">
        <w:rPr>
          <w:lang w:val="en-GB"/>
        </w:rPr>
        <w:t>.</w:t>
      </w:r>
    </w:p>
    <w:p w:rsidR="009454EE" w:rsidRDefault="00BF1CDB" w:rsidP="009454EE">
      <w:pPr>
        <w:pStyle w:val="berschrift3"/>
      </w:pPr>
      <w:r>
        <w:t>Circuit s</w:t>
      </w:r>
      <w:r w:rsidR="009454EE">
        <w:t>ymbol</w:t>
      </w:r>
    </w:p>
    <w:p w:rsidR="009454EE" w:rsidRDefault="00CD7D93" w:rsidP="009454EE">
      <w:r>
        <w:rPr>
          <w:noProof/>
          <w:lang w:val="de-CH" w:eastAsia="de-CH"/>
        </w:rPr>
        <w:pict>
          <v:shape id="_x0000_s4868" type="#_x0000_t202" style="position:absolute;margin-left:121pt;margin-top:9.1pt;width:42.5pt;height:75.4pt;z-index:251903488">
            <v:textbox style="mso-next-textbox:#_x0000_s4868">
              <w:txbxContent>
                <w:p w:rsidR="00AC67D8" w:rsidRPr="008B106A" w:rsidRDefault="00AC67D8" w:rsidP="009454EE">
                  <w:pPr>
                    <w:jc w:val="center"/>
                    <w:rPr>
                      <w:rFonts w:ascii="Arial" w:hAnsi="Arial" w:cs="Arial"/>
                      <w:sz w:val="36"/>
                      <w:szCs w:val="36"/>
                      <w:lang w:val="de-CH"/>
                    </w:rPr>
                  </w:pPr>
                  <w:r>
                    <w:rPr>
                      <w:rFonts w:ascii="Arial" w:hAnsi="Arial" w:cs="Arial"/>
                      <w:sz w:val="36"/>
                      <w:szCs w:val="36"/>
                      <w:lang w:val="de-CH"/>
                    </w:rPr>
                    <w:t>≥1</w:t>
                  </w:r>
                </w:p>
              </w:txbxContent>
            </v:textbox>
          </v:shape>
        </w:pict>
      </w:r>
      <w:r>
        <w:rPr>
          <w:noProof/>
          <w:lang w:val="de-CH" w:eastAsia="de-CH"/>
        </w:rPr>
        <w:pict>
          <v:shape id="_x0000_s4873" type="#_x0000_t202" style="position:absolute;margin-left:78.7pt;margin-top:4.35pt;width:29.75pt;height:21.95pt;z-index:251908608" strokecolor="white">
            <v:fill opacity="0"/>
            <v:textbox style="mso-next-textbox:#_x0000_s4873">
              <w:txbxContent>
                <w:p w:rsidR="00AC67D8" w:rsidRPr="00F53119" w:rsidRDefault="00AC67D8" w:rsidP="009454EE">
                  <w:pPr>
                    <w:jc w:val="center"/>
                    <w:rPr>
                      <w:rFonts w:ascii="Arial" w:hAnsi="Arial" w:cs="Arial"/>
                      <w:lang w:val="de-CH"/>
                    </w:rPr>
                  </w:pPr>
                  <w:r>
                    <w:rPr>
                      <w:rFonts w:ascii="Arial" w:hAnsi="Arial" w:cs="Arial"/>
                      <w:lang w:val="de-CH"/>
                    </w:rPr>
                    <w:t>I1</w:t>
                  </w:r>
                </w:p>
              </w:txbxContent>
            </v:textbox>
          </v:shape>
        </w:pict>
      </w:r>
    </w:p>
    <w:p w:rsidR="009454EE" w:rsidRDefault="00CD7D93" w:rsidP="009454EE">
      <w:r>
        <w:rPr>
          <w:noProof/>
          <w:lang w:val="de-CH" w:eastAsia="de-CH"/>
        </w:rPr>
        <w:pict>
          <v:shape id="_x0000_s4876" type="#_x0000_t202" style="position:absolute;margin-left:78.85pt;margin-top:11.1pt;width:29.75pt;height:21.95pt;z-index:251911680" strokecolor="white">
            <v:fill opacity="0"/>
            <v:textbox style="mso-next-textbox:#_x0000_s4876">
              <w:txbxContent>
                <w:p w:rsidR="00AC67D8" w:rsidRPr="00F53119" w:rsidRDefault="00AC67D8" w:rsidP="009454EE">
                  <w:pPr>
                    <w:jc w:val="center"/>
                    <w:rPr>
                      <w:rFonts w:ascii="Arial" w:hAnsi="Arial" w:cs="Arial"/>
                      <w:lang w:val="de-CH"/>
                    </w:rPr>
                  </w:pPr>
                  <w:r>
                    <w:rPr>
                      <w:rFonts w:ascii="Arial" w:hAnsi="Arial" w:cs="Arial"/>
                      <w:lang w:val="de-CH"/>
                    </w:rPr>
                    <w:t>I2</w:t>
                  </w:r>
                </w:p>
              </w:txbxContent>
            </v:textbox>
          </v:shape>
        </w:pict>
      </w:r>
      <w:r>
        <w:rPr>
          <w:noProof/>
          <w:lang w:val="de-CH" w:eastAsia="de-CH"/>
        </w:rPr>
        <w:pict>
          <v:shape id="_x0000_s4869" type="#_x0000_t32" style="position:absolute;margin-left:87.6pt;margin-top:10.1pt;width:33.4pt;height:0;flip:x;z-index:251904512" o:connectortype="straight"/>
        </w:pict>
      </w:r>
    </w:p>
    <w:p w:rsidR="009454EE" w:rsidRDefault="00CD7D93" w:rsidP="009454EE">
      <w:r>
        <w:rPr>
          <w:noProof/>
          <w:lang w:val="de-CH" w:eastAsia="de-CH"/>
        </w:rPr>
        <w:pict>
          <v:shape id="_x0000_s4872" type="#_x0000_t202" style="position:absolute;margin-left:175.3pt;margin-top:8.1pt;width:31.2pt;height:21.95pt;z-index:251907584" strokecolor="white">
            <v:fill opacity="0"/>
            <v:textbox style="mso-next-textbox:#_x0000_s4872">
              <w:txbxContent>
                <w:p w:rsidR="00AC67D8" w:rsidRPr="00F53119" w:rsidRDefault="00AC67D8" w:rsidP="009454EE">
                  <w:pPr>
                    <w:jc w:val="center"/>
                    <w:rPr>
                      <w:rFonts w:ascii="Arial" w:hAnsi="Arial" w:cs="Arial"/>
                      <w:lang w:val="de-CH"/>
                    </w:rPr>
                  </w:pPr>
                  <w:r>
                    <w:rPr>
                      <w:rFonts w:ascii="Arial" w:hAnsi="Arial" w:cs="Arial"/>
                      <w:lang w:val="de-CH"/>
                    </w:rPr>
                    <w:t>Q1</w:t>
                  </w:r>
                </w:p>
              </w:txbxContent>
            </v:textbox>
          </v:shape>
        </w:pict>
      </w:r>
    </w:p>
    <w:p w:rsidR="009454EE" w:rsidRDefault="00CD7D93" w:rsidP="009454EE">
      <w:r>
        <w:rPr>
          <w:noProof/>
          <w:lang w:val="de-CH" w:eastAsia="de-CH"/>
        </w:rPr>
        <w:pict>
          <v:shape id="_x0000_s4874" type="#_x0000_t202" style="position:absolute;margin-left:79pt;margin-top:4.95pt;width:29.75pt;height:21.95pt;z-index:251909632" strokecolor="white">
            <v:fill opacity="0"/>
            <v:textbox style="mso-next-textbox:#_x0000_s4874">
              <w:txbxContent>
                <w:p w:rsidR="00AC67D8" w:rsidRPr="00F53119" w:rsidRDefault="00AC67D8" w:rsidP="009454EE">
                  <w:pPr>
                    <w:jc w:val="center"/>
                    <w:rPr>
                      <w:rFonts w:ascii="Arial" w:hAnsi="Arial" w:cs="Arial"/>
                      <w:lang w:val="de-CH"/>
                    </w:rPr>
                  </w:pPr>
                  <w:r>
                    <w:rPr>
                      <w:rFonts w:ascii="Arial" w:hAnsi="Arial" w:cs="Arial"/>
                      <w:lang w:val="de-CH"/>
                    </w:rPr>
                    <w:t>I3</w:t>
                  </w:r>
                </w:p>
              </w:txbxContent>
            </v:textbox>
          </v:shape>
        </w:pict>
      </w:r>
      <w:r>
        <w:rPr>
          <w:noProof/>
          <w:lang w:val="de-CH" w:eastAsia="de-CH"/>
        </w:rPr>
        <w:pict>
          <v:shape id="_x0000_s4875" type="#_x0000_t32" style="position:absolute;margin-left:87.45pt;margin-top:4.1pt;width:33.4pt;height:0;flip:x;z-index:251910656" o:connectortype="straight"/>
        </w:pict>
      </w:r>
    </w:p>
    <w:p w:rsidR="009454EE" w:rsidRDefault="00CD7D93" w:rsidP="009454EE">
      <w:r>
        <w:rPr>
          <w:noProof/>
          <w:lang w:val="de-CH" w:eastAsia="de-CH"/>
        </w:rPr>
        <w:pict>
          <v:shape id="_x0000_s4871" type="#_x0000_t32" style="position:absolute;margin-left:163.5pt;margin-top:1.95pt;width:33.4pt;height:0;flip:x;z-index:251906560" o:connectortype="straight"/>
        </w:pict>
      </w:r>
      <w:r>
        <w:rPr>
          <w:noProof/>
          <w:lang w:val="de-CH" w:eastAsia="de-CH"/>
        </w:rPr>
        <w:pict>
          <v:shape id="_x0000_s4870" type="#_x0000_t32" style="position:absolute;margin-left:87.6pt;margin-top:9.4pt;width:33.4pt;height:0;flip:x;z-index:251905536" o:connectortype="straight"/>
        </w:pict>
      </w:r>
    </w:p>
    <w:p w:rsidR="009454EE" w:rsidRDefault="00CD7D93" w:rsidP="009454EE">
      <w:r>
        <w:rPr>
          <w:noProof/>
          <w:lang w:val="de-CH" w:eastAsia="de-CH"/>
        </w:rPr>
        <w:pict>
          <v:shape id="_x0000_s4878" type="#_x0000_t202" style="position:absolute;margin-left:78.85pt;margin-top:-.2pt;width:29.75pt;height:21.95pt;z-index:251913728" strokecolor="white">
            <v:fill opacity="0"/>
            <v:textbox style="mso-next-textbox:#_x0000_s4878">
              <w:txbxContent>
                <w:p w:rsidR="00AC67D8" w:rsidRPr="00F53119" w:rsidRDefault="00AC67D8" w:rsidP="009454EE">
                  <w:pPr>
                    <w:jc w:val="center"/>
                    <w:rPr>
                      <w:rFonts w:ascii="Arial" w:hAnsi="Arial" w:cs="Arial"/>
                      <w:lang w:val="de-CH"/>
                    </w:rPr>
                  </w:pPr>
                  <w:r>
                    <w:rPr>
                      <w:rFonts w:ascii="Arial" w:hAnsi="Arial" w:cs="Arial"/>
                      <w:lang w:val="de-CH"/>
                    </w:rPr>
                    <w:t>I4</w:t>
                  </w:r>
                </w:p>
              </w:txbxContent>
            </v:textbox>
          </v:shape>
        </w:pict>
      </w:r>
    </w:p>
    <w:p w:rsidR="009454EE" w:rsidRDefault="00CD7D93" w:rsidP="009454EE">
      <w:r>
        <w:rPr>
          <w:noProof/>
          <w:lang w:val="de-CH" w:eastAsia="de-CH"/>
        </w:rPr>
        <w:pict>
          <v:shape id="_x0000_s4877" type="#_x0000_t32" style="position:absolute;margin-left:87.45pt;margin-top:4.25pt;width:33.4pt;height:0;flip:x;z-index:251912704" o:connectortype="straight"/>
        </w:pict>
      </w:r>
    </w:p>
    <w:p w:rsidR="009454EE" w:rsidRDefault="009454EE" w:rsidP="009454EE"/>
    <w:p w:rsidR="009454EE" w:rsidRDefault="00BF1CDB" w:rsidP="009454EE">
      <w:pPr>
        <w:pStyle w:val="berschrift3"/>
      </w:pPr>
      <w:r>
        <w:t>Boolean expression</w:t>
      </w:r>
    </w:p>
    <w:p w:rsidR="009454EE" w:rsidRPr="0053591D" w:rsidRDefault="009454EE" w:rsidP="009454EE">
      <w:pPr>
        <w:pStyle w:val="Textkrper-Zeileneinzug"/>
        <w:rPr>
          <w:b/>
          <w:bCs w:val="0"/>
          <w:lang w:val="en-GB"/>
        </w:rPr>
      </w:pPr>
      <m:oMath>
        <m:r>
          <m:rPr>
            <m:sty m:val="bi"/>
          </m:rPr>
          <w:rPr>
            <w:rFonts w:ascii="Cambria Math" w:hAnsi="Cambria Math"/>
            <w:lang w:val="de-DE"/>
          </w:rPr>
          <m:t>Q</m:t>
        </m:r>
        <m:r>
          <m:rPr>
            <m:sty m:val="bi"/>
          </m:rPr>
          <w:rPr>
            <w:rFonts w:ascii="Cambria Math" w:hAnsi="Cambria Math"/>
            <w:lang w:val="de-DE"/>
          </w:rPr>
          <m:t>1</m:t>
        </m:r>
        <m:r>
          <m:rPr>
            <m:sty m:val="bi"/>
          </m:rPr>
          <w:rPr>
            <w:rFonts w:ascii="Cambria Math" w:hAnsi="Cambria Math"/>
            <w:lang w:val="en-GB"/>
          </w:rPr>
          <m:t>=</m:t>
        </m:r>
        <m:r>
          <m:rPr>
            <m:sty m:val="bi"/>
          </m:rPr>
          <w:rPr>
            <w:rFonts w:ascii="Cambria Math" w:hAnsi="Cambria Math"/>
            <w:lang w:val="de-DE"/>
          </w:rPr>
          <m:t>I</m:t>
        </m:r>
        <m:r>
          <m:rPr>
            <m:sty m:val="bi"/>
          </m:rPr>
          <w:rPr>
            <w:rFonts w:ascii="Cambria Math" w:hAnsi="Cambria Math"/>
            <w:lang w:val="de-DE"/>
          </w:rPr>
          <m:t>1</m:t>
        </m:r>
        <m:r>
          <m:rPr>
            <m:sty m:val="bi"/>
          </m:rPr>
          <w:rPr>
            <w:rFonts w:ascii="Cambria Math" w:hAnsi="Cambria Math"/>
            <w:lang w:val="en-GB"/>
          </w:rPr>
          <m:t>∨</m:t>
        </m:r>
        <m:r>
          <m:rPr>
            <m:sty m:val="bi"/>
          </m:rPr>
          <w:rPr>
            <w:rFonts w:ascii="Cambria Math" w:hAnsi="Cambria Math"/>
            <w:lang w:val="de-DE"/>
          </w:rPr>
          <m:t>I</m:t>
        </m:r>
        <m:r>
          <m:rPr>
            <m:sty m:val="bi"/>
          </m:rPr>
          <w:rPr>
            <w:rFonts w:ascii="Cambria Math" w:hAnsi="Cambria Math"/>
            <w:lang w:val="de-DE"/>
          </w:rPr>
          <m:t>2</m:t>
        </m:r>
        <m:r>
          <m:rPr>
            <m:sty m:val="bi"/>
          </m:rPr>
          <w:rPr>
            <w:rFonts w:ascii="Cambria Math" w:hAnsi="Cambria Math"/>
            <w:lang w:val="en-GB"/>
          </w:rPr>
          <m:t>∨</m:t>
        </m:r>
        <m:r>
          <m:rPr>
            <m:sty m:val="bi"/>
          </m:rPr>
          <w:rPr>
            <w:rFonts w:ascii="Cambria Math" w:hAnsi="Cambria Math"/>
            <w:lang w:val="de-DE"/>
          </w:rPr>
          <m:t>I</m:t>
        </m:r>
        <m:r>
          <m:rPr>
            <m:sty m:val="bi"/>
          </m:rPr>
          <w:rPr>
            <w:rFonts w:ascii="Cambria Math" w:hAnsi="Cambria Math"/>
            <w:lang w:val="de-DE"/>
          </w:rPr>
          <m:t>3</m:t>
        </m:r>
        <m:r>
          <m:rPr>
            <m:sty m:val="bi"/>
          </m:rPr>
          <w:rPr>
            <w:rFonts w:ascii="Cambria Math" w:hAnsi="Cambria Math"/>
            <w:lang w:val="en-GB"/>
          </w:rPr>
          <m:t>∨</m:t>
        </m:r>
        <m:r>
          <m:rPr>
            <m:sty m:val="bi"/>
          </m:rPr>
          <w:rPr>
            <w:rFonts w:ascii="Cambria Math" w:hAnsi="Cambria Math"/>
            <w:lang w:val="de-DE"/>
          </w:rPr>
          <m:t>I</m:t>
        </m:r>
        <m:r>
          <m:rPr>
            <m:sty m:val="bi"/>
          </m:rPr>
          <w:rPr>
            <w:rFonts w:ascii="Cambria Math" w:hAnsi="Cambria Math"/>
            <w:lang w:val="de-DE"/>
          </w:rPr>
          <m:t>4</m:t>
        </m:r>
      </m:oMath>
      <w:r w:rsidRPr="0053591D">
        <w:rPr>
          <w:b/>
          <w:bCs w:val="0"/>
          <w:lang w:val="en-GB"/>
        </w:rPr>
        <w:t xml:space="preserve"> </w:t>
      </w:r>
      <w:r w:rsidRPr="0053591D">
        <w:rPr>
          <w:bCs w:val="0"/>
          <w:i/>
          <w:lang w:val="en-GB"/>
        </w:rPr>
        <w:t>(</w:t>
      </w:r>
      <w:r w:rsidR="00BF1CDB" w:rsidRPr="0053591D">
        <w:rPr>
          <w:bCs w:val="0"/>
          <w:i/>
          <w:lang w:val="en-GB"/>
        </w:rPr>
        <w:t>read</w:t>
      </w:r>
      <w:r w:rsidRPr="0053591D">
        <w:rPr>
          <w:bCs w:val="0"/>
          <w:i/>
          <w:lang w:val="en-GB"/>
        </w:rPr>
        <w:t>: Q1</w:t>
      </w:r>
      <w:r w:rsidR="00BF1CDB" w:rsidRPr="0053591D">
        <w:rPr>
          <w:bCs w:val="0"/>
          <w:i/>
          <w:lang w:val="en-GB"/>
        </w:rPr>
        <w:t xml:space="preserve"> equal</w:t>
      </w:r>
      <w:r w:rsidRPr="0053591D">
        <w:rPr>
          <w:bCs w:val="0"/>
          <w:i/>
          <w:lang w:val="en-GB"/>
        </w:rPr>
        <w:t xml:space="preserve"> I1 </w:t>
      </w:r>
      <w:r w:rsidR="00BF1CDB" w:rsidRPr="0053591D">
        <w:rPr>
          <w:bCs w:val="0"/>
          <w:i/>
          <w:lang w:val="en-GB"/>
        </w:rPr>
        <w:t>OR</w:t>
      </w:r>
      <w:r w:rsidRPr="0053591D">
        <w:rPr>
          <w:bCs w:val="0"/>
          <w:i/>
          <w:lang w:val="en-GB"/>
        </w:rPr>
        <w:t xml:space="preserve"> I2</w:t>
      </w:r>
      <w:r w:rsidR="00BF1CDB" w:rsidRPr="0053591D">
        <w:rPr>
          <w:bCs w:val="0"/>
          <w:i/>
          <w:lang w:val="en-GB"/>
        </w:rPr>
        <w:t xml:space="preserve"> OR I3 OR</w:t>
      </w:r>
      <w:r w:rsidRPr="0053591D">
        <w:rPr>
          <w:bCs w:val="0"/>
          <w:i/>
          <w:lang w:val="en-GB"/>
        </w:rPr>
        <w:t xml:space="preserve"> I4)</w:t>
      </w:r>
    </w:p>
    <w:p w:rsidR="00BF1CDB" w:rsidRPr="0053591D" w:rsidRDefault="00BF1CDB" w:rsidP="00BF1CDB">
      <w:pPr>
        <w:pStyle w:val="Textkrper-Zeileneinzug"/>
        <w:rPr>
          <w:lang w:val="en-GB"/>
        </w:rPr>
      </w:pPr>
      <w:r>
        <w:rPr>
          <w:lang w:val="it-IT"/>
        </w:rPr>
        <w:t xml:space="preserve">OR is denoted in Boolean algebra by a </w:t>
      </w:r>
      <w:r w:rsidRPr="0053591D">
        <w:rPr>
          <w:b/>
          <w:bCs w:val="0"/>
          <w:lang w:val="en-GB"/>
        </w:rPr>
        <w:t>v</w:t>
      </w:r>
      <w:r w:rsidRPr="0053591D">
        <w:rPr>
          <w:lang w:val="en-GB"/>
        </w:rPr>
        <w:t xml:space="preserve"> between the relevant variables.</w:t>
      </w:r>
    </w:p>
    <w:p w:rsidR="009454EE" w:rsidRPr="0053591D" w:rsidRDefault="009454EE" w:rsidP="009454EE">
      <w:pPr>
        <w:rPr>
          <w:lang w:val="en-GB"/>
        </w:rPr>
      </w:pPr>
    </w:p>
    <w:p w:rsidR="009454EE" w:rsidRDefault="00BF1CDB" w:rsidP="009454EE">
      <w:pPr>
        <w:pStyle w:val="berschrift3"/>
      </w:pPr>
      <w:r>
        <w:t>Time sequence chart</w:t>
      </w:r>
    </w:p>
    <w:p w:rsidR="009454EE" w:rsidRDefault="009454EE" w:rsidP="009454EE">
      <w:pPr>
        <w:pStyle w:val="berschrift3"/>
        <w:numPr>
          <w:ilvl w:val="0"/>
          <w:numId w:val="0"/>
        </w:numPr>
      </w:pPr>
    </w:p>
    <w:tbl>
      <w:tblPr>
        <w:tblStyle w:val="Tabellenraster"/>
        <w:tblW w:w="0" w:type="auto"/>
        <w:tblInd w:w="1647" w:type="dxa"/>
        <w:tblLook w:val="04A0" w:firstRow="1" w:lastRow="0" w:firstColumn="1" w:lastColumn="0" w:noHBand="0" w:noVBand="1"/>
      </w:tblPr>
      <w:tblGrid>
        <w:gridCol w:w="570"/>
        <w:gridCol w:w="395"/>
        <w:gridCol w:w="396"/>
        <w:gridCol w:w="396"/>
        <w:gridCol w:w="395"/>
        <w:gridCol w:w="396"/>
        <w:gridCol w:w="396"/>
        <w:gridCol w:w="395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</w:tblGrid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b w:val="0"/>
              </w:rPr>
            </w:pPr>
            <w:r w:rsidRPr="001E0CCF">
              <w:rPr>
                <w:b w:val="0"/>
              </w:rPr>
              <w:t>I1</w:t>
            </w: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5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5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2</w:t>
            </w: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5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5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3</w:t>
            </w: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5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4</w:t>
            </w: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5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>
              <w:rPr>
                <w:b w:val="0"/>
              </w:rPr>
              <w:t>Q</w:t>
            </w:r>
            <w:r w:rsidRPr="001E0CCF">
              <w:rPr>
                <w:b w:val="0"/>
              </w:rPr>
              <w:t>1</w:t>
            </w:r>
          </w:p>
        </w:tc>
        <w:tc>
          <w:tcPr>
            <w:tcW w:w="395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5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5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396" w:type="dxa"/>
            <w:tcBorders>
              <w:top w:val="dotted" w:sz="4" w:space="0" w:color="auto"/>
              <w:left w:val="single" w:sz="24" w:space="0" w:color="FF0000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</w:tbl>
    <w:p w:rsidR="009454EE" w:rsidRDefault="009454EE" w:rsidP="009454EE">
      <w:pPr>
        <w:rPr>
          <w:rFonts w:ascii="Verdana" w:hAnsi="Verdana"/>
          <w:b/>
          <w:bCs/>
        </w:rPr>
      </w:pPr>
    </w:p>
    <w:p w:rsidR="009454EE" w:rsidRDefault="009454EE" w:rsidP="009454EE">
      <w:pPr>
        <w:rPr>
          <w:rFonts w:ascii="Verdana" w:hAnsi="Verdana"/>
          <w:b/>
          <w:bCs/>
        </w:rPr>
      </w:pPr>
      <w:r>
        <w:br w:type="page"/>
      </w:r>
    </w:p>
    <w:p w:rsidR="009454EE" w:rsidRPr="00567014" w:rsidRDefault="00603411" w:rsidP="009454EE">
      <w:pPr>
        <w:pStyle w:val="berschrift3"/>
      </w:pPr>
      <w:r>
        <w:lastRenderedPageBreak/>
        <w:t>Experimental check</w:t>
      </w:r>
    </w:p>
    <w:p w:rsidR="00603411" w:rsidRPr="0053591D" w:rsidRDefault="00E120CC" w:rsidP="00603411">
      <w:pPr>
        <w:pStyle w:val="Textkrper-Zeileneinzug"/>
        <w:rPr>
          <w:lang w:val="en-GB"/>
        </w:rPr>
      </w:pPr>
      <w:r w:rsidRPr="0053591D">
        <w:rPr>
          <w:lang w:val="en-GB"/>
        </w:rPr>
        <w:t>Use LOGO!Soft Comfort and</w:t>
      </w:r>
      <w:r w:rsidR="00603411" w:rsidRPr="0053591D">
        <w:rPr>
          <w:lang w:val="en-GB"/>
        </w:rPr>
        <w:t xml:space="preserve"> draw the circuit of an OR function with 4 inputs. Use I1, I2, I3 and I4 to simul</w:t>
      </w:r>
      <w:r w:rsidRPr="0053591D">
        <w:rPr>
          <w:lang w:val="en-GB"/>
        </w:rPr>
        <w:t>ate 0 or 1 at the input and</w:t>
      </w:r>
      <w:r w:rsidR="00603411" w:rsidRPr="0053591D">
        <w:rPr>
          <w:lang w:val="en-GB"/>
        </w:rPr>
        <w:t xml:space="preserve"> complete the truth table!</w:t>
      </w:r>
    </w:p>
    <w:p w:rsidR="00603411" w:rsidRDefault="00603411" w:rsidP="00603411">
      <w:pPr>
        <w:pStyle w:val="Textkrper-Zeileneinzug"/>
        <w:spacing w:before="240"/>
      </w:pPr>
      <w:r>
        <w:t>Circuit:</w:t>
      </w:r>
      <w:r>
        <w:tab/>
      </w:r>
      <w:r>
        <w:tab/>
      </w:r>
      <w:r>
        <w:tab/>
      </w:r>
      <w:r>
        <w:tab/>
      </w:r>
      <w:r>
        <w:tab/>
        <w:t xml:space="preserve">   Truth table:</w:t>
      </w:r>
      <w:r>
        <w:tab/>
      </w:r>
    </w:p>
    <w:tbl>
      <w:tblPr>
        <w:tblpPr w:leftFromText="141" w:rightFromText="141" w:vertAnchor="text" w:horzAnchor="page" w:tblpX="6708" w:tblpY="13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4"/>
        <w:gridCol w:w="615"/>
        <w:gridCol w:w="615"/>
      </w:tblGrid>
      <w:tr w:rsidR="00603411" w:rsidTr="00603411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603411" w:rsidRDefault="00603411" w:rsidP="00603411">
            <w:pPr>
              <w:pStyle w:val="Textkrper-Zeileneinzug"/>
              <w:spacing w:before="40" w:after="40"/>
              <w:ind w:left="0" w:right="0"/>
              <w:jc w:val="center"/>
            </w:pPr>
            <w:r>
              <w:t>I4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603411" w:rsidRDefault="00603411" w:rsidP="00603411">
            <w:pPr>
              <w:pStyle w:val="Textkrper-Zeileneinzug"/>
              <w:spacing w:before="40" w:after="40"/>
              <w:ind w:left="0" w:right="0"/>
              <w:jc w:val="center"/>
            </w:pPr>
            <w:r>
              <w:t>I3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603411" w:rsidRDefault="00603411" w:rsidP="00603411">
            <w:pPr>
              <w:pStyle w:val="Textkrper-Zeileneinzug"/>
              <w:spacing w:before="40" w:after="40"/>
              <w:ind w:left="0" w:right="0"/>
              <w:jc w:val="center"/>
            </w:pPr>
            <w:r>
              <w:t>I2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603411" w:rsidRDefault="00603411" w:rsidP="00603411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603411" w:rsidRDefault="00603411" w:rsidP="00603411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055CCC" w:rsidTr="00603411">
        <w:trPr>
          <w:trHeight w:val="387"/>
        </w:trPr>
        <w:tc>
          <w:tcPr>
            <w:tcW w:w="614" w:type="dxa"/>
            <w:shd w:val="clear" w:color="auto" w:fill="FFFFFF" w:themeFill="background1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shd w:val="clear" w:color="auto" w:fill="FFFFFF" w:themeFill="background1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shd w:val="clear" w:color="auto" w:fill="FFFFFF" w:themeFill="background1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shd w:val="clear" w:color="auto" w:fill="FFFFFF" w:themeFill="background1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shd w:val="clear" w:color="auto" w:fill="FFFFFF" w:themeFill="background1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886404181" w:edGrp="everyone"/>
            <w:r>
              <w:rPr>
                <w:color w:val="548DD4" w:themeColor="text2" w:themeTint="99"/>
              </w:rPr>
              <w:t>0</w:t>
            </w:r>
            <w:permEnd w:id="886404181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155758820" w:edGrp="everyone"/>
            <w:r>
              <w:rPr>
                <w:color w:val="548DD4" w:themeColor="text2" w:themeTint="99"/>
              </w:rPr>
              <w:t>1</w:t>
            </w:r>
            <w:permEnd w:id="1155758820"/>
          </w:p>
        </w:tc>
      </w:tr>
      <w:tr w:rsidR="00055CCC" w:rsidTr="00603411">
        <w:trPr>
          <w:trHeight w:val="387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487785272" w:edGrp="everyone"/>
            <w:r>
              <w:rPr>
                <w:color w:val="548DD4" w:themeColor="text2" w:themeTint="99"/>
              </w:rPr>
              <w:t>1</w:t>
            </w:r>
            <w:permEnd w:id="487785272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133453742" w:edGrp="everyone"/>
            <w:r>
              <w:rPr>
                <w:color w:val="548DD4" w:themeColor="text2" w:themeTint="99"/>
              </w:rPr>
              <w:t>1</w:t>
            </w:r>
            <w:permEnd w:id="1133453742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2106918998" w:edGrp="everyone"/>
            <w:r>
              <w:rPr>
                <w:color w:val="548DD4" w:themeColor="text2" w:themeTint="99"/>
              </w:rPr>
              <w:t>1</w:t>
            </w:r>
            <w:permEnd w:id="2106918998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581514990" w:edGrp="everyone"/>
            <w:r>
              <w:rPr>
                <w:color w:val="548DD4" w:themeColor="text2" w:themeTint="99"/>
              </w:rPr>
              <w:t>1</w:t>
            </w:r>
            <w:permEnd w:id="1581514990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459345944" w:edGrp="everyone"/>
            <w:r>
              <w:rPr>
                <w:color w:val="548DD4" w:themeColor="text2" w:themeTint="99"/>
              </w:rPr>
              <w:t>1</w:t>
            </w:r>
            <w:permEnd w:id="459345944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842676531" w:edGrp="everyone"/>
            <w:r>
              <w:rPr>
                <w:color w:val="548DD4" w:themeColor="text2" w:themeTint="99"/>
              </w:rPr>
              <w:t>1</w:t>
            </w:r>
            <w:permEnd w:id="1842676531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468355261" w:edGrp="everyone"/>
            <w:r>
              <w:rPr>
                <w:color w:val="548DD4" w:themeColor="text2" w:themeTint="99"/>
              </w:rPr>
              <w:t>1</w:t>
            </w:r>
            <w:permEnd w:id="1468355261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366298096" w:edGrp="everyone"/>
            <w:r>
              <w:rPr>
                <w:color w:val="548DD4" w:themeColor="text2" w:themeTint="99"/>
              </w:rPr>
              <w:t>1</w:t>
            </w:r>
            <w:permEnd w:id="366298096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76102175" w:edGrp="everyone"/>
            <w:r>
              <w:rPr>
                <w:color w:val="548DD4" w:themeColor="text2" w:themeTint="99"/>
              </w:rPr>
              <w:t>1</w:t>
            </w:r>
            <w:permEnd w:id="76102175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477258618" w:edGrp="everyone"/>
            <w:r>
              <w:rPr>
                <w:color w:val="548DD4" w:themeColor="text2" w:themeTint="99"/>
              </w:rPr>
              <w:t>1</w:t>
            </w:r>
            <w:permEnd w:id="1477258618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180057125" w:edGrp="everyone"/>
            <w:r>
              <w:rPr>
                <w:color w:val="548DD4" w:themeColor="text2" w:themeTint="99"/>
              </w:rPr>
              <w:t>1</w:t>
            </w:r>
            <w:permEnd w:id="1180057125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906777018" w:edGrp="everyone"/>
            <w:r>
              <w:rPr>
                <w:color w:val="548DD4" w:themeColor="text2" w:themeTint="99"/>
              </w:rPr>
              <w:t>1</w:t>
            </w:r>
            <w:permEnd w:id="1906777018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417635174" w:edGrp="everyone"/>
            <w:r>
              <w:rPr>
                <w:color w:val="548DD4" w:themeColor="text2" w:themeTint="99"/>
              </w:rPr>
              <w:t>1</w:t>
            </w:r>
            <w:permEnd w:id="1417635174"/>
          </w:p>
        </w:tc>
      </w:tr>
      <w:tr w:rsidR="00055CCC" w:rsidTr="00603411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2147310858" w:edGrp="everyone"/>
            <w:r>
              <w:rPr>
                <w:color w:val="548DD4" w:themeColor="text2" w:themeTint="99"/>
              </w:rPr>
              <w:t>1</w:t>
            </w:r>
            <w:permEnd w:id="2147310858"/>
          </w:p>
        </w:tc>
      </w:tr>
    </w:tbl>
    <w:p w:rsidR="009454EE" w:rsidRDefault="009454EE" w:rsidP="009454EE">
      <w:pPr>
        <w:pStyle w:val="Textkrper-Zeileneinzug"/>
      </w:pPr>
      <w:r>
        <w:t xml:space="preserve"> </w:t>
      </w:r>
      <w:r>
        <w:rPr>
          <w:bCs w:val="0"/>
          <w:snapToGrid/>
          <w:lang w:val="en-US" w:eastAsia="zh-CN"/>
        </w:rPr>
        <w:drawing>
          <wp:inline distT="0" distB="0" distL="0" distR="0">
            <wp:extent cx="1942753" cy="2687781"/>
            <wp:effectExtent l="19050" t="0" r="347" b="0"/>
            <wp:docPr id="23" name="Bild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13721" t="7971" r="54527" b="21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753" cy="268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0F1553" w:rsidRDefault="000F1553">
      <w:pPr>
        <w:rPr>
          <w:rFonts w:ascii="Verdana" w:hAnsi="Verdana"/>
          <w:i/>
          <w:sz w:val="24"/>
        </w:rPr>
      </w:pPr>
      <w:bookmarkStart w:id="26" w:name="_Toc239563907"/>
    </w:p>
    <w:p w:rsidR="000F1553" w:rsidRDefault="000F1553">
      <w:pPr>
        <w:rPr>
          <w:rFonts w:ascii="Verdana" w:hAnsi="Verdana"/>
          <w:i/>
          <w:sz w:val="24"/>
        </w:rPr>
      </w:pPr>
    </w:p>
    <w:p w:rsidR="000F1553" w:rsidRDefault="000F1553">
      <w:pPr>
        <w:rPr>
          <w:rFonts w:ascii="Verdana" w:hAnsi="Verdana"/>
          <w:i/>
          <w:sz w:val="24"/>
        </w:rPr>
      </w:pPr>
    </w:p>
    <w:p w:rsidR="009454EE" w:rsidRDefault="009454EE" w:rsidP="009454EE">
      <w:pPr>
        <w:pStyle w:val="berschrift2"/>
        <w:numPr>
          <w:ilvl w:val="1"/>
          <w:numId w:val="6"/>
        </w:numPr>
        <w:overflowPunct/>
        <w:autoSpaceDE/>
        <w:autoSpaceDN/>
        <w:adjustRightInd/>
        <w:spacing w:before="240" w:after="60"/>
        <w:ind w:hanging="668"/>
        <w:textAlignment w:val="auto"/>
      </w:pPr>
      <w:bookmarkStart w:id="27" w:name="_Toc242927233"/>
      <w:r>
        <w:t>Task</w:t>
      </w:r>
      <w:bookmarkEnd w:id="26"/>
      <w:bookmarkEnd w:id="27"/>
    </w:p>
    <w:p w:rsidR="009454EE" w:rsidRPr="0053591D" w:rsidRDefault="00796604" w:rsidP="009454EE">
      <w:pPr>
        <w:pStyle w:val="Textkrper-Zeileneinzug"/>
        <w:rPr>
          <w:lang w:val="en-GB"/>
        </w:rPr>
      </w:pPr>
      <w:r w:rsidRPr="0053591D">
        <w:rPr>
          <w:lang w:val="en-GB"/>
        </w:rPr>
        <w:t>A t</w:t>
      </w:r>
      <w:r w:rsidR="00A776F3" w:rsidRPr="0053591D">
        <w:rPr>
          <w:lang w:val="en-GB"/>
        </w:rPr>
        <w:t xml:space="preserve">ruth table </w:t>
      </w:r>
      <w:r w:rsidR="004A262E" w:rsidRPr="0053591D">
        <w:rPr>
          <w:lang w:val="en-GB"/>
        </w:rPr>
        <w:t>for a fu</w:t>
      </w:r>
      <w:r w:rsidR="00116486" w:rsidRPr="0053591D">
        <w:rPr>
          <w:lang w:val="en-GB"/>
        </w:rPr>
        <w:t xml:space="preserve">nction with two input variables </w:t>
      </w:r>
      <w:r w:rsidR="004A262E" w:rsidRPr="0053591D">
        <w:rPr>
          <w:lang w:val="en-GB"/>
        </w:rPr>
        <w:t>has 4 lines</w:t>
      </w:r>
      <w:r w:rsidR="00116486" w:rsidRPr="0053591D">
        <w:rPr>
          <w:lang w:val="en-GB"/>
        </w:rPr>
        <w:t xml:space="preserve"> because there are 4 possible combinations of the input variables</w:t>
      </w:r>
      <w:r w:rsidR="00A776F3" w:rsidRPr="0053591D">
        <w:rPr>
          <w:lang w:val="en-GB"/>
        </w:rPr>
        <w:t>. How many lines are</w:t>
      </w:r>
      <w:r w:rsidR="00E120CC" w:rsidRPr="0053591D">
        <w:rPr>
          <w:lang w:val="en-GB"/>
        </w:rPr>
        <w:t xml:space="preserve"> there </w:t>
      </w:r>
      <w:r w:rsidR="00A776F3" w:rsidRPr="0053591D">
        <w:rPr>
          <w:lang w:val="en-GB"/>
        </w:rPr>
        <w:t xml:space="preserve"> in a truth table</w:t>
      </w:r>
      <w:r w:rsidR="00665E5B" w:rsidRPr="0053591D">
        <w:rPr>
          <w:lang w:val="en-GB"/>
        </w:rPr>
        <w:t xml:space="preserve"> for a function with 3,4,5 and 6 input variables?</w:t>
      </w:r>
    </w:p>
    <w:p w:rsidR="009454EE" w:rsidRPr="0053591D" w:rsidRDefault="000F1553" w:rsidP="009454EE">
      <w:pPr>
        <w:pStyle w:val="Textkrper-Zeileneinzug"/>
        <w:rPr>
          <w:lang w:val="en-GB"/>
        </w:rPr>
      </w:pPr>
      <w:r>
        <w:rPr>
          <w:snapToGrid/>
          <w:lang w:val="en-US" w:eastAsia="zh-CN"/>
        </w:rPr>
        <w:drawing>
          <wp:anchor distT="0" distB="0" distL="114300" distR="114300" simplePos="0" relativeHeight="251915776" behindDoc="1" locked="0" layoutInCell="1" allowOverlap="1">
            <wp:simplePos x="0" y="0"/>
            <wp:positionH relativeFrom="column">
              <wp:posOffset>5187950</wp:posOffset>
            </wp:positionH>
            <wp:positionV relativeFrom="paragraph">
              <wp:posOffset>138430</wp:posOffset>
            </wp:positionV>
            <wp:extent cx="859155" cy="712470"/>
            <wp:effectExtent l="19050" t="0" r="0" b="0"/>
            <wp:wrapTight wrapText="bothSides">
              <wp:wrapPolygon edited="0">
                <wp:start x="-479" y="0"/>
                <wp:lineTo x="-479" y="20791"/>
                <wp:lineTo x="21552" y="20791"/>
                <wp:lineTo x="21552" y="0"/>
                <wp:lineTo x="-479" y="0"/>
              </wp:wrapPolygon>
            </wp:wrapTight>
            <wp:docPr id="2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Tabellenraster"/>
        <w:tblW w:w="0" w:type="auto"/>
        <w:tblInd w:w="817" w:type="dxa"/>
        <w:tblLayout w:type="fixed"/>
        <w:tblLook w:val="04A0" w:firstRow="1" w:lastRow="0" w:firstColumn="1" w:lastColumn="0" w:noHBand="0" w:noVBand="1"/>
      </w:tblPr>
      <w:tblGrid>
        <w:gridCol w:w="3250"/>
        <w:gridCol w:w="795"/>
        <w:gridCol w:w="796"/>
        <w:gridCol w:w="796"/>
        <w:gridCol w:w="796"/>
        <w:gridCol w:w="796"/>
      </w:tblGrid>
      <w:tr w:rsidR="00665E5B" w:rsidTr="00665E5B">
        <w:tc>
          <w:tcPr>
            <w:tcW w:w="3250" w:type="dxa"/>
          </w:tcPr>
          <w:p w:rsidR="00665E5B" w:rsidRDefault="00665E5B" w:rsidP="004A262E">
            <w:pPr>
              <w:pStyle w:val="Textkrper-Zeileneinzug"/>
              <w:spacing w:before="60" w:after="60"/>
              <w:ind w:left="0"/>
            </w:pPr>
            <w:r>
              <w:t>number of inputs</w:t>
            </w:r>
          </w:p>
        </w:tc>
        <w:tc>
          <w:tcPr>
            <w:tcW w:w="795" w:type="dxa"/>
          </w:tcPr>
          <w:p w:rsidR="00665E5B" w:rsidRPr="00FD1A05" w:rsidRDefault="00665E5B" w:rsidP="004A262E">
            <w:pPr>
              <w:pStyle w:val="Textkrper-Zeileneinzug"/>
              <w:spacing w:before="60" w:after="60"/>
              <w:ind w:left="0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2</w:t>
            </w:r>
          </w:p>
        </w:tc>
        <w:tc>
          <w:tcPr>
            <w:tcW w:w="796" w:type="dxa"/>
          </w:tcPr>
          <w:p w:rsidR="00665E5B" w:rsidRPr="00FD1A05" w:rsidRDefault="00665E5B" w:rsidP="004A262E">
            <w:pPr>
              <w:pStyle w:val="Textkrper-Zeileneinzug"/>
              <w:spacing w:before="60" w:after="60"/>
              <w:ind w:left="0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3</w:t>
            </w:r>
          </w:p>
        </w:tc>
        <w:tc>
          <w:tcPr>
            <w:tcW w:w="796" w:type="dxa"/>
          </w:tcPr>
          <w:p w:rsidR="00665E5B" w:rsidRPr="00FD1A05" w:rsidRDefault="00665E5B" w:rsidP="004A262E">
            <w:pPr>
              <w:pStyle w:val="Textkrper-Zeileneinzug"/>
              <w:spacing w:before="60" w:after="60"/>
              <w:ind w:left="0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4</w:t>
            </w:r>
          </w:p>
        </w:tc>
        <w:tc>
          <w:tcPr>
            <w:tcW w:w="796" w:type="dxa"/>
          </w:tcPr>
          <w:p w:rsidR="00665E5B" w:rsidRPr="00FD1A05" w:rsidRDefault="00665E5B" w:rsidP="004A262E">
            <w:pPr>
              <w:pStyle w:val="Textkrper-Zeileneinzug"/>
              <w:spacing w:before="60" w:after="60"/>
              <w:ind w:left="0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5</w:t>
            </w:r>
          </w:p>
        </w:tc>
        <w:tc>
          <w:tcPr>
            <w:tcW w:w="796" w:type="dxa"/>
          </w:tcPr>
          <w:p w:rsidR="00665E5B" w:rsidRPr="00FD1A05" w:rsidRDefault="00665E5B" w:rsidP="00665E5B">
            <w:pPr>
              <w:pStyle w:val="Textkrper-Zeileneinzug"/>
              <w:spacing w:before="60" w:after="60"/>
              <w:ind w:left="0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6</w:t>
            </w:r>
          </w:p>
        </w:tc>
      </w:tr>
      <w:tr w:rsidR="00055CCC" w:rsidTr="00665E5B">
        <w:tc>
          <w:tcPr>
            <w:tcW w:w="3250" w:type="dxa"/>
          </w:tcPr>
          <w:p w:rsidR="00055CCC" w:rsidRDefault="00055CCC" w:rsidP="004A262E">
            <w:pPr>
              <w:pStyle w:val="Textkrper-Zeileneinzug"/>
              <w:spacing w:before="60" w:after="60"/>
              <w:ind w:left="0"/>
            </w:pPr>
            <w:r>
              <w:t>number of combinations</w:t>
            </w:r>
          </w:p>
        </w:tc>
        <w:tc>
          <w:tcPr>
            <w:tcW w:w="795" w:type="dxa"/>
          </w:tcPr>
          <w:p w:rsidR="00055CCC" w:rsidRPr="00FD1A05" w:rsidRDefault="00055CCC" w:rsidP="004A262E">
            <w:pPr>
              <w:pStyle w:val="Textkrper-Zeileneinzug"/>
              <w:spacing w:before="60" w:after="60"/>
              <w:ind w:left="0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4</w:t>
            </w:r>
          </w:p>
        </w:tc>
        <w:tc>
          <w:tcPr>
            <w:tcW w:w="796" w:type="dxa"/>
          </w:tcPr>
          <w:p w:rsidR="00055CCC" w:rsidRPr="00665E5B" w:rsidRDefault="00863F91" w:rsidP="004A262E">
            <w:pPr>
              <w:pStyle w:val="Textkrper-Zeileneinzug"/>
              <w:spacing w:before="60" w:after="60"/>
              <w:ind w:left="0"/>
              <w:jc w:val="center"/>
              <w:rPr>
                <w:rFonts w:ascii="Comic Sans MS" w:hAnsi="Comic Sans MS"/>
                <w:color w:val="548DD4" w:themeColor="text2" w:themeTint="99"/>
              </w:rPr>
            </w:pPr>
            <w:permStart w:id="1872387427" w:edGrp="everyone"/>
            <w:r>
              <w:rPr>
                <w:rFonts w:ascii="Comic Sans MS" w:hAnsi="Comic Sans MS"/>
                <w:color w:val="548DD4" w:themeColor="text2" w:themeTint="99"/>
              </w:rPr>
              <w:t>8</w:t>
            </w:r>
            <w:r w:rsidR="00AC67D8">
              <w:rPr>
                <w:rFonts w:ascii="Comic Sans MS" w:hAnsi="Comic Sans MS"/>
                <w:color w:val="548DD4" w:themeColor="text2" w:themeTint="99"/>
              </w:rPr>
              <w:t>(2</w:t>
            </w:r>
            <w:r w:rsidR="00AC67D8">
              <w:rPr>
                <w:rFonts w:ascii="Comic Sans MS" w:hAnsi="Comic Sans MS"/>
                <w:color w:val="548DD4" w:themeColor="text2" w:themeTint="99"/>
                <w:vertAlign w:val="superscript"/>
              </w:rPr>
              <w:t>3</w:t>
            </w:r>
            <w:r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permEnd w:id="1872387427"/>
          </w:p>
        </w:tc>
        <w:tc>
          <w:tcPr>
            <w:tcW w:w="796" w:type="dxa"/>
          </w:tcPr>
          <w:p w:rsidR="00055CCC" w:rsidRPr="00665E5B" w:rsidRDefault="00863F91" w:rsidP="00374B3A">
            <w:pPr>
              <w:pStyle w:val="Textkrper-Zeileneinzug"/>
              <w:spacing w:before="60" w:after="60"/>
              <w:ind w:left="0"/>
              <w:jc w:val="center"/>
              <w:rPr>
                <w:rFonts w:ascii="Comic Sans MS" w:hAnsi="Comic Sans MS"/>
                <w:color w:val="548DD4" w:themeColor="text2" w:themeTint="99"/>
              </w:rPr>
            </w:pPr>
            <w:permStart w:id="1372597679" w:edGrp="everyone"/>
            <w:r>
              <w:rPr>
                <w:rFonts w:ascii="Comic Sans MS" w:hAnsi="Comic Sans MS"/>
                <w:color w:val="548DD4" w:themeColor="text2" w:themeTint="99"/>
              </w:rPr>
              <w:t>16</w:t>
            </w:r>
            <w:r w:rsidR="00AC67D8">
              <w:rPr>
                <w:rFonts w:ascii="Comic Sans MS" w:hAnsi="Comic Sans MS"/>
                <w:color w:val="548DD4" w:themeColor="text2" w:themeTint="99"/>
              </w:rPr>
              <w:t>2</w:t>
            </w:r>
            <w:r w:rsidR="00AC67D8">
              <w:rPr>
                <w:rFonts w:ascii="Comic Sans MS" w:hAnsi="Comic Sans MS"/>
                <w:color w:val="548DD4" w:themeColor="text2" w:themeTint="99"/>
                <w:vertAlign w:val="superscript"/>
              </w:rPr>
              <w:t>4</w:t>
            </w:r>
            <w:r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permEnd w:id="1372597679"/>
          </w:p>
        </w:tc>
        <w:tc>
          <w:tcPr>
            <w:tcW w:w="796" w:type="dxa"/>
          </w:tcPr>
          <w:p w:rsidR="00055CCC" w:rsidRPr="00665E5B" w:rsidRDefault="00863F91" w:rsidP="00374B3A">
            <w:pPr>
              <w:pStyle w:val="Textkrper-Zeileneinzug"/>
              <w:spacing w:before="60" w:after="60"/>
              <w:ind w:left="0"/>
              <w:jc w:val="center"/>
              <w:rPr>
                <w:rFonts w:ascii="Comic Sans MS" w:hAnsi="Comic Sans MS"/>
                <w:color w:val="548DD4" w:themeColor="text2" w:themeTint="99"/>
              </w:rPr>
            </w:pPr>
            <w:permStart w:id="1190228010" w:edGrp="everyone"/>
            <w:r>
              <w:rPr>
                <w:rFonts w:ascii="Comic Sans MS" w:hAnsi="Comic Sans MS"/>
                <w:color w:val="548DD4" w:themeColor="text2" w:themeTint="99"/>
              </w:rPr>
              <w:t>2</w:t>
            </w:r>
            <w:r w:rsidR="00AC67D8">
              <w:rPr>
                <w:rFonts w:ascii="Comic Sans MS" w:hAnsi="Comic Sans MS"/>
                <w:color w:val="548DD4" w:themeColor="text2" w:themeTint="99"/>
              </w:rPr>
              <w:t>22</w:t>
            </w:r>
            <w:r w:rsidR="00AC67D8">
              <w:rPr>
                <w:rFonts w:ascii="Comic Sans MS" w:hAnsi="Comic Sans MS"/>
                <w:color w:val="548DD4" w:themeColor="text2" w:themeTint="99"/>
                <w:vertAlign w:val="superscript"/>
              </w:rPr>
              <w:t>5</w:t>
            </w:r>
            <w:r w:rsidR="009F7B4A">
              <w:rPr>
                <w:rFonts w:ascii="Comic Sans MS" w:hAnsi="Comic Sans MS"/>
                <w:color w:val="548DD4" w:themeColor="text2" w:themeTint="99"/>
                <w:vertAlign w:val="superscript"/>
              </w:rPr>
              <w:t xml:space="preserve"> </w:t>
            </w:r>
            <w:r w:rsidR="00AC67D8">
              <w:rPr>
                <w:rFonts w:ascii="Comic Sans MS" w:hAnsi="Comic Sans MS"/>
                <w:color w:val="548DD4" w:themeColor="text2" w:themeTint="99"/>
                <w:vertAlign w:val="superscript"/>
              </w:rPr>
              <w:t xml:space="preserve"> </w:t>
            </w:r>
            <w:permEnd w:id="1190228010"/>
          </w:p>
        </w:tc>
        <w:tc>
          <w:tcPr>
            <w:tcW w:w="796" w:type="dxa"/>
          </w:tcPr>
          <w:p w:rsidR="00055CCC" w:rsidRPr="00665E5B" w:rsidRDefault="00AC67D8" w:rsidP="00374B3A">
            <w:pPr>
              <w:pStyle w:val="Textkrper-Zeileneinzug"/>
              <w:spacing w:before="60" w:after="60"/>
              <w:ind w:left="0"/>
              <w:jc w:val="center"/>
              <w:rPr>
                <w:rFonts w:ascii="Comic Sans MS" w:hAnsi="Comic Sans MS"/>
                <w:color w:val="548DD4" w:themeColor="text2" w:themeTint="99"/>
              </w:rPr>
            </w:pPr>
            <w:permStart w:id="1581407273" w:edGrp="everyone"/>
            <w:r>
              <w:rPr>
                <w:rFonts w:ascii="Comic Sans MS" w:hAnsi="Comic Sans MS"/>
                <w:color w:val="548DD4" w:themeColor="text2" w:themeTint="99"/>
              </w:rPr>
              <w:t>642</w:t>
            </w:r>
            <w:r>
              <w:rPr>
                <w:rFonts w:ascii="Comic Sans MS" w:hAnsi="Comic Sans MS"/>
                <w:color w:val="548DD4" w:themeColor="text2" w:themeTint="99"/>
                <w:vertAlign w:val="superscript"/>
              </w:rPr>
              <w:t>6</w:t>
            </w:r>
            <w:r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permEnd w:id="1581407273"/>
          </w:p>
        </w:tc>
      </w:tr>
    </w:tbl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berschrift1"/>
        <w:overflowPunct w:val="0"/>
        <w:autoSpaceDE w:val="0"/>
        <w:autoSpaceDN w:val="0"/>
        <w:adjustRightInd w:val="0"/>
        <w:spacing w:after="120"/>
        <w:ind w:left="1276" w:hanging="566"/>
        <w:textAlignment w:val="baseline"/>
      </w:pPr>
      <w:r>
        <w:br w:type="page"/>
      </w:r>
      <w:bookmarkStart w:id="28" w:name="_Toc242927234"/>
      <w:r w:rsidR="00E120CC">
        <w:lastRenderedPageBreak/>
        <w:t>Derived Basic Functions</w:t>
      </w:r>
      <w:bookmarkEnd w:id="28"/>
    </w:p>
    <w:p w:rsidR="009454EE" w:rsidRDefault="00D1539C" w:rsidP="009E5F75">
      <w:pPr>
        <w:pStyle w:val="berschrift2"/>
        <w:numPr>
          <w:ilvl w:val="1"/>
          <w:numId w:val="39"/>
        </w:numPr>
        <w:overflowPunct/>
        <w:autoSpaceDE/>
        <w:autoSpaceDN/>
        <w:adjustRightInd/>
        <w:spacing w:before="240" w:after="60"/>
        <w:ind w:hanging="668"/>
        <w:textAlignment w:val="auto"/>
      </w:pPr>
      <w:bookmarkStart w:id="29" w:name="_Toc239563909"/>
      <w:bookmarkStart w:id="30" w:name="_Toc242927235"/>
      <w:r>
        <w:t>The</w:t>
      </w:r>
      <w:r w:rsidR="009454EE">
        <w:t xml:space="preserve"> NAND</w:t>
      </w:r>
      <w:bookmarkEnd w:id="29"/>
      <w:r>
        <w:t xml:space="preserve"> function</w:t>
      </w:r>
      <w:bookmarkEnd w:id="30"/>
    </w:p>
    <w:p w:rsidR="009454EE" w:rsidRDefault="00D1539C" w:rsidP="009454EE">
      <w:pPr>
        <w:pStyle w:val="Textkrper-Zeileneinzug"/>
        <w:rPr>
          <w:lang w:val="de-DE"/>
        </w:rPr>
      </w:pPr>
      <w:r w:rsidRPr="0053591D">
        <w:rPr>
          <w:lang w:val="en-GB"/>
        </w:rPr>
        <w:t xml:space="preserve">The NAND function gives us a truth table which is the inverse of the AND function. </w:t>
      </w:r>
      <w:r>
        <w:rPr>
          <w:lang w:val="de-DE"/>
        </w:rPr>
        <w:t xml:space="preserve">The operation may be thought of as NOT AND. </w:t>
      </w:r>
      <w:r w:rsidR="009454EE">
        <w:rPr>
          <w:lang w:val="de-DE"/>
        </w:rPr>
        <w:t xml:space="preserve"> </w:t>
      </w:r>
    </w:p>
    <w:p w:rsidR="009454EE" w:rsidRDefault="009454EE" w:rsidP="0071163B">
      <w:pPr>
        <w:pStyle w:val="Textkrper-Zeileneinzug"/>
        <w:spacing w:before="0"/>
      </w:pPr>
    </w:p>
    <w:p w:rsidR="009454EE" w:rsidRDefault="00D1539C" w:rsidP="009454EE">
      <w:pPr>
        <w:pStyle w:val="berschrift3"/>
      </w:pPr>
      <w:r>
        <w:t>Functional description</w:t>
      </w:r>
    </w:p>
    <w:p w:rsidR="0071163B" w:rsidRPr="0053591D" w:rsidRDefault="00D1539C" w:rsidP="009454EE">
      <w:pPr>
        <w:pStyle w:val="Textkrper-Zeileneinzug"/>
        <w:rPr>
          <w:lang w:val="en-GB"/>
        </w:rPr>
      </w:pPr>
      <w:r w:rsidRPr="0053591D">
        <w:rPr>
          <w:lang w:val="en-GB"/>
        </w:rPr>
        <w:t>AND function with inverse output.</w:t>
      </w:r>
    </w:p>
    <w:p w:rsidR="009454EE" w:rsidRPr="0053591D" w:rsidRDefault="00D1539C" w:rsidP="009454EE">
      <w:pPr>
        <w:pStyle w:val="Textkrper-Zeileneinzug"/>
        <w:rPr>
          <w:lang w:val="en-GB"/>
        </w:rPr>
      </w:pPr>
      <w:r w:rsidRPr="0053591D">
        <w:rPr>
          <w:lang w:val="en-GB"/>
        </w:rPr>
        <w:t xml:space="preserve"> </w:t>
      </w:r>
      <w:r w:rsidR="009454EE" w:rsidRPr="0053591D">
        <w:rPr>
          <w:lang w:val="en-GB"/>
        </w:rPr>
        <w:t xml:space="preserve">  </w:t>
      </w:r>
    </w:p>
    <w:p w:rsidR="009454EE" w:rsidRDefault="00D1539C" w:rsidP="009454EE">
      <w:pPr>
        <w:pStyle w:val="berschrift3"/>
      </w:pPr>
      <w:r>
        <w:t>Circuit s</w:t>
      </w:r>
      <w:r w:rsidR="009454EE">
        <w:t>ymbol</w:t>
      </w:r>
    </w:p>
    <w:p w:rsidR="009454EE" w:rsidRPr="00274986" w:rsidRDefault="009454EE" w:rsidP="009454EE"/>
    <w:p w:rsidR="009454EE" w:rsidRDefault="00CD7D93" w:rsidP="009454EE">
      <w:r>
        <w:rPr>
          <w:noProof/>
          <w:lang w:val="de-CH" w:eastAsia="de-CH"/>
        </w:rPr>
        <w:pict>
          <v:group id="_x0000_s4824" style="position:absolute;margin-left:76.85pt;margin-top:.95pt;width:127.8pt;height:60.75pt;z-index:251898368" coordorigin="2955,4595" coordsize="2556,1215">
            <v:shape id="_x0000_s4825" type="#_x0000_t202" style="position:absolute;left:3801;top:4690;width:850;height:1120">
              <v:textbox style="mso-next-textbox:#_x0000_s4825">
                <w:txbxContent>
                  <w:p w:rsidR="00AC67D8" w:rsidRPr="008B106A" w:rsidRDefault="00AC67D8" w:rsidP="009454EE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&amp;</w:t>
                    </w:r>
                  </w:p>
                </w:txbxContent>
              </v:textbox>
            </v:shape>
            <v:shape id="_x0000_s4826" type="#_x0000_t32" style="position:absolute;left:3133;top:4940;width:668;height:0;flip:x" o:connectortype="straight"/>
            <v:shape id="_x0000_s4827" type="#_x0000_t32" style="position:absolute;left:3133;top:5570;width:668;height:0;flip:x" o:connectortype="straight"/>
            <v:shape id="_x0000_s4828" type="#_x0000_t32" style="position:absolute;left:4774;top:5250;width:545;height:0;flip:x" o:connectortype="straight"/>
            <v:shape id="_x0000_s4829" type="#_x0000_t202" style="position:absolute;left:4932;top:4914;width:579;height:439" strokecolor="white">
              <v:fill opacity="0"/>
              <v:textbox style="mso-next-textbox:#_x0000_s4829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830" type="#_x0000_t202" style="position:absolute;left:2955;top:4595;width:595;height:439" strokecolor="white">
              <v:fill opacity="0"/>
              <v:textbox style="mso-next-textbox:#_x0000_s4830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shape id="_x0000_s4831" type="#_x0000_t202" style="position:absolute;left:2961;top:5251;width:595;height:439" strokecolor="white">
              <v:fill opacity="0"/>
              <v:textbox style="mso-next-textbox:#_x0000_s4831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I2</w:t>
                    </w:r>
                  </w:p>
                </w:txbxContent>
              </v:textbox>
            </v:shape>
            <v:oval id="_x0000_s4832" style="position:absolute;left:4655;top:5178;width:143;height:143"/>
          </v:group>
        </w:pict>
      </w:r>
    </w:p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Default="00D1539C" w:rsidP="009454EE">
      <w:pPr>
        <w:pStyle w:val="berschrift3"/>
      </w:pPr>
      <w:r>
        <w:t>Boolean expression</w:t>
      </w:r>
    </w:p>
    <w:p w:rsidR="009454EE" w:rsidRPr="0053591D" w:rsidRDefault="009454EE" w:rsidP="009454EE">
      <w:pPr>
        <w:pStyle w:val="Textkrper-Zeileneinzug"/>
        <w:rPr>
          <w:b/>
          <w:bCs w:val="0"/>
          <w:lang w:val="en-GB"/>
        </w:rPr>
      </w:pPr>
      <m:oMath>
        <m:r>
          <m:rPr>
            <m:sty m:val="bi"/>
          </m:rPr>
          <w:rPr>
            <w:rFonts w:ascii="Cambria Math" w:hAnsi="Cambria Math"/>
            <w:lang w:val="de-DE"/>
          </w:rPr>
          <m:t>Q</m:t>
        </m:r>
        <m:r>
          <m:rPr>
            <m:sty m:val="bi"/>
          </m:rPr>
          <w:rPr>
            <w:rFonts w:ascii="Cambria Math" w:hAnsi="Cambria Math"/>
            <w:lang w:val="de-DE"/>
          </w:rPr>
          <m:t>1</m:t>
        </m:r>
        <m:r>
          <m:rPr>
            <m:sty m:val="bi"/>
          </m:rPr>
          <w:rPr>
            <w:rFonts w:ascii="Cambria Math" w:hAnsi="Cambria Math"/>
            <w:lang w:val="en-GB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bCs w:val="0"/>
                <w:i/>
                <w:lang w:val="de-D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  <w:lang w:val="en-GB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2</m:t>
            </m:r>
          </m:e>
        </m:acc>
      </m:oMath>
      <w:r w:rsidRPr="0053591D">
        <w:rPr>
          <w:b/>
          <w:bCs w:val="0"/>
          <w:lang w:val="en-GB"/>
        </w:rPr>
        <w:t xml:space="preserve"> </w:t>
      </w:r>
      <w:r w:rsidRPr="0053591D">
        <w:rPr>
          <w:bCs w:val="0"/>
          <w:i/>
          <w:lang w:val="en-GB"/>
        </w:rPr>
        <w:t>(</w:t>
      </w:r>
      <w:r w:rsidR="00D1539C" w:rsidRPr="0053591D">
        <w:rPr>
          <w:bCs w:val="0"/>
          <w:i/>
          <w:lang w:val="en-GB"/>
        </w:rPr>
        <w:t>read</w:t>
      </w:r>
      <w:r w:rsidRPr="0053591D">
        <w:rPr>
          <w:bCs w:val="0"/>
          <w:i/>
          <w:lang w:val="en-GB"/>
        </w:rPr>
        <w:t xml:space="preserve">: Q1 </w:t>
      </w:r>
      <w:r w:rsidR="00D1539C" w:rsidRPr="0053591D">
        <w:rPr>
          <w:bCs w:val="0"/>
          <w:i/>
          <w:lang w:val="en-GB"/>
        </w:rPr>
        <w:t>equal</w:t>
      </w:r>
      <w:r w:rsidRPr="0053591D">
        <w:rPr>
          <w:bCs w:val="0"/>
          <w:i/>
          <w:lang w:val="en-GB"/>
        </w:rPr>
        <w:t xml:space="preserve"> I1</w:t>
      </w:r>
      <w:r w:rsidRPr="0053591D">
        <w:rPr>
          <w:bCs w:val="0"/>
          <w:i/>
          <w:vertAlign w:val="subscript"/>
          <w:lang w:val="en-GB"/>
        </w:rPr>
        <w:t xml:space="preserve"> </w:t>
      </w:r>
      <w:r w:rsidR="00D1539C" w:rsidRPr="0053591D">
        <w:rPr>
          <w:bCs w:val="0"/>
          <w:i/>
          <w:lang w:val="en-GB"/>
        </w:rPr>
        <w:t>NAND</w:t>
      </w:r>
      <w:r w:rsidRPr="0053591D">
        <w:rPr>
          <w:bCs w:val="0"/>
          <w:i/>
          <w:lang w:val="en-GB"/>
        </w:rPr>
        <w:t xml:space="preserve"> I2)</w:t>
      </w:r>
    </w:p>
    <w:p w:rsidR="009454EE" w:rsidRPr="0053591D" w:rsidRDefault="009454EE" w:rsidP="009454EE">
      <w:pPr>
        <w:rPr>
          <w:lang w:val="en-GB"/>
        </w:rPr>
      </w:pPr>
    </w:p>
    <w:p w:rsidR="009454EE" w:rsidRDefault="00D1539C" w:rsidP="009454EE">
      <w:pPr>
        <w:pStyle w:val="berschrift3"/>
      </w:pPr>
      <w:r>
        <w:t>Time sequence chart</w:t>
      </w:r>
    </w:p>
    <w:p w:rsidR="009454EE" w:rsidRDefault="009454EE" w:rsidP="009454EE">
      <w:pPr>
        <w:pStyle w:val="berschrift3"/>
        <w:numPr>
          <w:ilvl w:val="0"/>
          <w:numId w:val="0"/>
        </w:numPr>
      </w:pPr>
    </w:p>
    <w:tbl>
      <w:tblPr>
        <w:tblStyle w:val="Tabellenraster"/>
        <w:tblW w:w="0" w:type="auto"/>
        <w:tblInd w:w="1647" w:type="dxa"/>
        <w:tblLook w:val="04A0" w:firstRow="1" w:lastRow="0" w:firstColumn="1" w:lastColumn="0" w:noHBand="0" w:noVBand="1"/>
      </w:tblPr>
      <w:tblGrid>
        <w:gridCol w:w="570"/>
        <w:gridCol w:w="571"/>
        <w:gridCol w:w="570"/>
        <w:gridCol w:w="571"/>
        <w:gridCol w:w="570"/>
        <w:gridCol w:w="571"/>
      </w:tblGrid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b w:val="0"/>
              </w:rPr>
            </w:pPr>
            <w:r w:rsidRPr="001E0CCF">
              <w:rPr>
                <w:b w:val="0"/>
              </w:rPr>
              <w:t>I1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2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>
              <w:rPr>
                <w:b w:val="0"/>
              </w:rPr>
              <w:t>Q</w:t>
            </w:r>
            <w:r w:rsidRPr="001E0CCF">
              <w:rPr>
                <w:b w:val="0"/>
              </w:rPr>
              <w:t>1</w:t>
            </w:r>
          </w:p>
        </w:tc>
        <w:tc>
          <w:tcPr>
            <w:tcW w:w="571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single" w:sz="24" w:space="0" w:color="FF0000"/>
              <w:bottom w:val="single" w:sz="24" w:space="0" w:color="FF0000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</w:tbl>
    <w:p w:rsidR="009454EE" w:rsidRPr="00DD1BF8" w:rsidRDefault="009454EE" w:rsidP="009454EE"/>
    <w:p w:rsidR="00D1539C" w:rsidRPr="00567014" w:rsidRDefault="00D1539C" w:rsidP="00D1539C">
      <w:pPr>
        <w:pStyle w:val="berschrift3"/>
      </w:pPr>
      <w:r>
        <w:t>Experimental check</w:t>
      </w:r>
    </w:p>
    <w:p w:rsidR="00D1539C" w:rsidRPr="0053591D" w:rsidRDefault="00E120CC" w:rsidP="00D1539C">
      <w:pPr>
        <w:pStyle w:val="Textkrper-Zeileneinzug"/>
        <w:rPr>
          <w:lang w:val="en-GB"/>
        </w:rPr>
      </w:pPr>
      <w:r w:rsidRPr="0053591D">
        <w:rPr>
          <w:lang w:val="en-GB"/>
        </w:rPr>
        <w:t>Use LOGO!Soft Comfort and</w:t>
      </w:r>
      <w:r w:rsidR="00D1539C" w:rsidRPr="0053591D">
        <w:rPr>
          <w:lang w:val="en-GB"/>
        </w:rPr>
        <w:t xml:space="preserve"> draw the circuit of a NAND function with 2 inputs. Use I1 and I2 to simul</w:t>
      </w:r>
      <w:r w:rsidRPr="0053591D">
        <w:rPr>
          <w:lang w:val="en-GB"/>
        </w:rPr>
        <w:t>ate 0 or 1 at the input and</w:t>
      </w:r>
      <w:r w:rsidR="00D1539C" w:rsidRPr="0053591D">
        <w:rPr>
          <w:lang w:val="en-GB"/>
        </w:rPr>
        <w:t xml:space="preserve"> complete the truth table!</w:t>
      </w:r>
    </w:p>
    <w:p w:rsidR="00D1539C" w:rsidRPr="00D1539C" w:rsidRDefault="00D1539C" w:rsidP="00D1539C">
      <w:pPr>
        <w:pStyle w:val="Textkrper-Zeileneinzug"/>
        <w:rPr>
          <w:lang w:val="fr-CH"/>
        </w:rPr>
      </w:pPr>
      <w:r w:rsidRPr="00D1539C">
        <w:rPr>
          <w:lang w:val="fr-CH"/>
        </w:rPr>
        <w:t>Circuit:</w:t>
      </w:r>
      <w:r w:rsidRPr="00D1539C">
        <w:rPr>
          <w:lang w:val="fr-CH"/>
        </w:rPr>
        <w:tab/>
      </w:r>
      <w:r w:rsidRPr="00D1539C">
        <w:rPr>
          <w:lang w:val="fr-CH"/>
        </w:rPr>
        <w:tab/>
      </w:r>
      <w:r w:rsidRPr="00D1539C">
        <w:rPr>
          <w:lang w:val="fr-CH"/>
        </w:rPr>
        <w:tab/>
      </w:r>
      <w:r w:rsidRPr="00D1539C">
        <w:rPr>
          <w:lang w:val="fr-CH"/>
        </w:rPr>
        <w:tab/>
      </w:r>
      <w:r>
        <w:rPr>
          <w:lang w:val="fr-CH"/>
        </w:rPr>
        <w:t xml:space="preserve">       </w:t>
      </w:r>
      <w:r w:rsidRPr="00D1539C">
        <w:rPr>
          <w:lang w:val="fr-CH"/>
        </w:rPr>
        <w:t>Truth table:</w:t>
      </w:r>
    </w:p>
    <w:tbl>
      <w:tblPr>
        <w:tblpPr w:leftFromText="141" w:rightFromText="141" w:vertAnchor="text" w:horzAnchor="page" w:tblpX="6357" w:tblpY="24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5"/>
      </w:tblGrid>
      <w:tr w:rsidR="00D1539C" w:rsidRPr="00D1539C" w:rsidTr="00D1539C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D1539C" w:rsidRPr="00D1539C" w:rsidRDefault="00D1539C" w:rsidP="00D1539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I2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D1539C" w:rsidRPr="00D1539C" w:rsidRDefault="00D1539C" w:rsidP="00D1539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D1539C" w:rsidRPr="00D1539C" w:rsidRDefault="00D1539C" w:rsidP="00D1539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Q1</w:t>
            </w:r>
          </w:p>
        </w:tc>
      </w:tr>
      <w:tr w:rsidR="00055CCC" w:rsidRPr="00D1539C" w:rsidTr="00D1539C">
        <w:trPr>
          <w:trHeight w:val="387"/>
        </w:trPr>
        <w:tc>
          <w:tcPr>
            <w:tcW w:w="614" w:type="dxa"/>
            <w:shd w:val="clear" w:color="auto" w:fill="FFFFFF"/>
          </w:tcPr>
          <w:p w:rsidR="00055CCC" w:rsidRPr="00D1539C" w:rsidRDefault="00055CCC" w:rsidP="00055CC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0</w:t>
            </w:r>
          </w:p>
        </w:tc>
        <w:tc>
          <w:tcPr>
            <w:tcW w:w="614" w:type="dxa"/>
            <w:shd w:val="clear" w:color="auto" w:fill="FFFFFF"/>
          </w:tcPr>
          <w:p w:rsidR="00055CCC" w:rsidRPr="00D1539C" w:rsidRDefault="00055CCC" w:rsidP="00055CC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0</w:t>
            </w:r>
          </w:p>
        </w:tc>
        <w:tc>
          <w:tcPr>
            <w:tcW w:w="615" w:type="dxa"/>
            <w:shd w:val="clear" w:color="auto" w:fill="FFFFFF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849313511" w:edGrp="everyone"/>
            <w:r>
              <w:rPr>
                <w:color w:val="548DD4" w:themeColor="text2" w:themeTint="99"/>
              </w:rPr>
              <w:t>1</w:t>
            </w:r>
            <w:permEnd w:id="849313511"/>
          </w:p>
        </w:tc>
      </w:tr>
      <w:tr w:rsidR="00055CCC" w:rsidRPr="00D1539C" w:rsidTr="00D1539C">
        <w:trPr>
          <w:trHeight w:val="388"/>
        </w:trPr>
        <w:tc>
          <w:tcPr>
            <w:tcW w:w="614" w:type="dxa"/>
          </w:tcPr>
          <w:p w:rsidR="00055CCC" w:rsidRPr="00D1539C" w:rsidRDefault="00055CCC" w:rsidP="00055CC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0</w:t>
            </w:r>
          </w:p>
        </w:tc>
        <w:tc>
          <w:tcPr>
            <w:tcW w:w="614" w:type="dxa"/>
          </w:tcPr>
          <w:p w:rsidR="00055CCC" w:rsidRPr="00D1539C" w:rsidRDefault="00055CCC" w:rsidP="00055CC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444939244" w:edGrp="everyone"/>
            <w:r>
              <w:rPr>
                <w:color w:val="548DD4" w:themeColor="text2" w:themeTint="99"/>
              </w:rPr>
              <w:t>1</w:t>
            </w:r>
            <w:permEnd w:id="444939244"/>
          </w:p>
        </w:tc>
      </w:tr>
      <w:tr w:rsidR="00055CCC" w:rsidRPr="00D1539C" w:rsidTr="00D1539C">
        <w:trPr>
          <w:trHeight w:val="387"/>
        </w:trPr>
        <w:tc>
          <w:tcPr>
            <w:tcW w:w="614" w:type="dxa"/>
          </w:tcPr>
          <w:p w:rsidR="00055CCC" w:rsidRPr="00D1539C" w:rsidRDefault="00055CCC" w:rsidP="00055CC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1</w:t>
            </w:r>
          </w:p>
        </w:tc>
        <w:tc>
          <w:tcPr>
            <w:tcW w:w="614" w:type="dxa"/>
          </w:tcPr>
          <w:p w:rsidR="00055CCC" w:rsidRPr="00D1539C" w:rsidRDefault="00055CCC" w:rsidP="00055CC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0</w:t>
            </w:r>
          </w:p>
        </w:tc>
        <w:tc>
          <w:tcPr>
            <w:tcW w:w="615" w:type="dxa"/>
          </w:tcPr>
          <w:p w:rsidR="00055CCC" w:rsidRPr="00737A84" w:rsidRDefault="009F7B4A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298001653" w:edGrp="everyone"/>
            <w:r>
              <w:rPr>
                <w:color w:val="548DD4" w:themeColor="text2" w:themeTint="99"/>
              </w:rPr>
              <w:t>1</w:t>
            </w:r>
            <w:permEnd w:id="298001653"/>
          </w:p>
        </w:tc>
      </w:tr>
      <w:tr w:rsidR="00055CCC" w:rsidRPr="00D1539C" w:rsidTr="00D1539C">
        <w:trPr>
          <w:trHeight w:val="388"/>
        </w:trPr>
        <w:tc>
          <w:tcPr>
            <w:tcW w:w="614" w:type="dxa"/>
          </w:tcPr>
          <w:p w:rsidR="00055CCC" w:rsidRPr="00D1539C" w:rsidRDefault="00055CCC" w:rsidP="00055CC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1</w:t>
            </w:r>
          </w:p>
        </w:tc>
        <w:tc>
          <w:tcPr>
            <w:tcW w:w="614" w:type="dxa"/>
          </w:tcPr>
          <w:p w:rsidR="00055CCC" w:rsidRPr="00D1539C" w:rsidRDefault="00055CCC" w:rsidP="00055CC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D1539C">
              <w:rPr>
                <w:lang w:val="fr-CH"/>
              </w:rP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597957804" w:edGrp="everyone"/>
            <w:r>
              <w:rPr>
                <w:color w:val="548DD4" w:themeColor="text2" w:themeTint="99"/>
              </w:rPr>
              <w:t>0</w:t>
            </w:r>
            <w:permEnd w:id="597957804"/>
          </w:p>
        </w:tc>
      </w:tr>
    </w:tbl>
    <w:p w:rsidR="009454EE" w:rsidRPr="00D1539C" w:rsidRDefault="00D1539C" w:rsidP="009454EE">
      <w:pPr>
        <w:pStyle w:val="Textkrper-Zeileneinzug"/>
        <w:spacing w:before="240"/>
        <w:rPr>
          <w:lang w:val="fr-CH"/>
        </w:rPr>
      </w:pPr>
      <w:r>
        <w:rPr>
          <w:bCs w:val="0"/>
          <w:snapToGrid/>
          <w:lang w:val="en-US" w:eastAsia="zh-CN"/>
        </w:rPr>
        <w:drawing>
          <wp:inline distT="0" distB="0" distL="0" distR="0">
            <wp:extent cx="1823085" cy="1662430"/>
            <wp:effectExtent l="19050" t="0" r="5715" b="0"/>
            <wp:docPr id="3" name="Bild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11734" t="6653" r="63863" b="58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EE" w:rsidRPr="00D1539C" w:rsidRDefault="009454EE" w:rsidP="009454EE">
      <w:pPr>
        <w:pStyle w:val="Textkrper-Zeileneinzug"/>
        <w:rPr>
          <w:lang w:val="fr-CH"/>
        </w:rPr>
      </w:pPr>
      <w:r w:rsidRPr="00D1539C">
        <w:rPr>
          <w:lang w:val="fr-CH"/>
        </w:rPr>
        <w:t xml:space="preserve"> </w:t>
      </w:r>
    </w:p>
    <w:p w:rsidR="009454EE" w:rsidRPr="00D1539C" w:rsidRDefault="009454EE" w:rsidP="009454EE">
      <w:pPr>
        <w:pStyle w:val="berschrift2"/>
        <w:numPr>
          <w:ilvl w:val="1"/>
          <w:numId w:val="6"/>
        </w:numPr>
        <w:overflowPunct/>
        <w:autoSpaceDE/>
        <w:autoSpaceDN/>
        <w:adjustRightInd/>
        <w:spacing w:before="240" w:after="60"/>
        <w:ind w:hanging="668"/>
        <w:textAlignment w:val="auto"/>
        <w:rPr>
          <w:lang w:val="fr-CH"/>
        </w:rPr>
      </w:pPr>
      <w:r w:rsidRPr="00D1539C">
        <w:rPr>
          <w:lang w:val="fr-CH"/>
        </w:rPr>
        <w:br w:type="page"/>
      </w:r>
      <w:bookmarkStart w:id="31" w:name="_Toc242927236"/>
      <w:r w:rsidR="007433C6" w:rsidRPr="00D1539C">
        <w:rPr>
          <w:lang w:val="fr-CH"/>
        </w:rPr>
        <w:lastRenderedPageBreak/>
        <w:t>The NOR function</w:t>
      </w:r>
      <w:bookmarkEnd w:id="31"/>
    </w:p>
    <w:p w:rsidR="009454EE" w:rsidRPr="0053591D" w:rsidRDefault="007433C6" w:rsidP="009454EE">
      <w:pPr>
        <w:pStyle w:val="Textkrper-Zeileneinzug"/>
        <w:rPr>
          <w:lang w:val="en-GB"/>
        </w:rPr>
      </w:pPr>
      <w:r w:rsidRPr="0053591D">
        <w:rPr>
          <w:lang w:val="en-GB"/>
        </w:rPr>
        <w:t>The</w:t>
      </w:r>
      <w:r w:rsidR="009454EE" w:rsidRPr="0053591D">
        <w:rPr>
          <w:lang w:val="en-GB"/>
        </w:rPr>
        <w:t xml:space="preserve"> NO</w:t>
      </w:r>
      <w:r w:rsidRPr="0053591D">
        <w:rPr>
          <w:lang w:val="en-GB"/>
        </w:rPr>
        <w:t>R function is the inverse of the OR function</w:t>
      </w:r>
      <w:r w:rsidR="009454EE" w:rsidRPr="0053591D">
        <w:rPr>
          <w:lang w:val="en-GB"/>
        </w:rPr>
        <w:t xml:space="preserve">. </w:t>
      </w:r>
    </w:p>
    <w:p w:rsidR="009454EE" w:rsidRPr="0053591D" w:rsidRDefault="009454EE" w:rsidP="009454EE">
      <w:pPr>
        <w:pStyle w:val="Textkrper-Zeileneinzug"/>
        <w:rPr>
          <w:lang w:val="en-GB"/>
        </w:rPr>
      </w:pPr>
    </w:p>
    <w:p w:rsidR="009454EE" w:rsidRDefault="007433C6" w:rsidP="009454EE">
      <w:pPr>
        <w:pStyle w:val="berschrift3"/>
      </w:pPr>
      <w:r w:rsidRPr="00D1539C">
        <w:rPr>
          <w:lang w:val="fr-CH"/>
        </w:rPr>
        <w:t>F</w:t>
      </w:r>
      <w:r>
        <w:t>unctional description</w:t>
      </w:r>
    </w:p>
    <w:p w:rsidR="00885436" w:rsidRPr="0053591D" w:rsidRDefault="007433C6" w:rsidP="009454EE">
      <w:pPr>
        <w:pStyle w:val="Textkrper-Zeileneinzug"/>
        <w:rPr>
          <w:lang w:val="en-GB"/>
        </w:rPr>
      </w:pPr>
      <w:r w:rsidRPr="0053591D">
        <w:rPr>
          <w:lang w:val="en-GB"/>
        </w:rPr>
        <w:t>OR function with inverse output</w:t>
      </w:r>
      <w:r w:rsidR="009454EE" w:rsidRPr="0053591D">
        <w:rPr>
          <w:lang w:val="en-GB"/>
        </w:rPr>
        <w:t>.</w:t>
      </w:r>
    </w:p>
    <w:p w:rsidR="009454EE" w:rsidRPr="0053591D" w:rsidRDefault="009454EE" w:rsidP="009454EE">
      <w:pPr>
        <w:pStyle w:val="Textkrper-Zeileneinzug"/>
        <w:rPr>
          <w:lang w:val="en-GB"/>
        </w:rPr>
      </w:pPr>
      <w:r w:rsidRPr="0053591D">
        <w:rPr>
          <w:lang w:val="en-GB"/>
        </w:rPr>
        <w:t xml:space="preserve">  </w:t>
      </w:r>
    </w:p>
    <w:p w:rsidR="009454EE" w:rsidRDefault="007433C6" w:rsidP="009454EE">
      <w:pPr>
        <w:pStyle w:val="berschrift3"/>
      </w:pPr>
      <w:r>
        <w:t>Circuit s</w:t>
      </w:r>
      <w:r w:rsidR="009454EE">
        <w:t>ymbol</w:t>
      </w:r>
    </w:p>
    <w:p w:rsidR="009454EE" w:rsidRDefault="009454EE" w:rsidP="009454EE"/>
    <w:p w:rsidR="009454EE" w:rsidRDefault="00CD7D93" w:rsidP="009454EE">
      <w:r>
        <w:rPr>
          <w:noProof/>
          <w:lang w:val="de-CH" w:eastAsia="de-CH"/>
        </w:rPr>
        <w:pict>
          <v:group id="_x0000_s4833" style="position:absolute;margin-left:88.85pt;margin-top:1.45pt;width:126.9pt;height:60.75pt;z-index:251899392" coordorigin="3195,4605" coordsize="2538,1215">
            <v:shape id="_x0000_s4834" type="#_x0000_t202" style="position:absolute;left:4041;top:4700;width:850;height:1120">
              <v:textbox style="mso-next-textbox:#_x0000_s4834">
                <w:txbxContent>
                  <w:p w:rsidR="00AC67D8" w:rsidRPr="008B106A" w:rsidRDefault="00AC67D8" w:rsidP="009454EE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≥1</w:t>
                    </w:r>
                  </w:p>
                  <w:p w:rsidR="00AC67D8" w:rsidRPr="000D452E" w:rsidRDefault="00AC67D8" w:rsidP="009454EE"/>
                </w:txbxContent>
              </v:textbox>
            </v:shape>
            <v:shape id="_x0000_s4835" type="#_x0000_t32" style="position:absolute;left:3373;top:4950;width:668;height:0;flip:x" o:connectortype="straight"/>
            <v:shape id="_x0000_s4836" type="#_x0000_t32" style="position:absolute;left:3373;top:5580;width:668;height:0;flip:x" o:connectortype="straight"/>
            <v:shape id="_x0000_s4837" type="#_x0000_t32" style="position:absolute;left:5014;top:5260;width:545;height:0;flip:x" o:connectortype="straight"/>
            <v:shape id="_x0000_s4838" type="#_x0000_t202" style="position:absolute;left:5124;top:4924;width:609;height:439" strokecolor="white">
              <v:fill opacity="0"/>
              <v:textbox style="mso-next-textbox:#_x0000_s4838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839" type="#_x0000_t202" style="position:absolute;left:3195;top:4605;width:595;height:439" strokecolor="white">
              <v:fill opacity="0"/>
              <v:textbox style="mso-next-textbox:#_x0000_s4839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shape id="_x0000_s4840" type="#_x0000_t202" style="position:absolute;left:3201;top:5261;width:595;height:439" strokecolor="white">
              <v:fill opacity="0"/>
              <v:textbox style="mso-next-textbox:#_x0000_s4840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I2</w:t>
                    </w:r>
                  </w:p>
                </w:txbxContent>
              </v:textbox>
            </v:shape>
            <v:oval id="_x0000_s4841" style="position:absolute;left:4895;top:5188;width:143;height:143"/>
          </v:group>
        </w:pict>
      </w:r>
    </w:p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Pr="006F6884" w:rsidRDefault="009454EE" w:rsidP="009454EE"/>
    <w:p w:rsidR="009454EE" w:rsidRDefault="007433C6" w:rsidP="009454EE">
      <w:pPr>
        <w:pStyle w:val="berschrift3"/>
      </w:pPr>
      <w:r>
        <w:t>Boolean expression</w:t>
      </w:r>
    </w:p>
    <w:p w:rsidR="009454EE" w:rsidRPr="0053591D" w:rsidRDefault="009454EE" w:rsidP="009454EE">
      <w:pPr>
        <w:pStyle w:val="Textkrper-Zeileneinzug"/>
        <w:rPr>
          <w:b/>
          <w:bCs w:val="0"/>
          <w:lang w:val="en-GB"/>
        </w:rPr>
      </w:pPr>
      <m:oMath>
        <m:r>
          <m:rPr>
            <m:sty m:val="bi"/>
          </m:rPr>
          <w:rPr>
            <w:rFonts w:ascii="Cambria Math" w:hAnsi="Cambria Math"/>
            <w:lang w:val="de-DE"/>
          </w:rPr>
          <m:t>Q</m:t>
        </m:r>
        <m:r>
          <m:rPr>
            <m:sty m:val="bi"/>
          </m:rPr>
          <w:rPr>
            <w:rFonts w:ascii="Cambria Math" w:hAnsi="Cambria Math"/>
            <w:lang w:val="de-DE"/>
          </w:rPr>
          <m:t>1</m:t>
        </m:r>
        <m:r>
          <m:rPr>
            <m:sty m:val="bi"/>
          </m:rPr>
          <w:rPr>
            <w:rFonts w:ascii="Cambria Math" w:hAnsi="Cambria Math"/>
            <w:lang w:val="en-GB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bCs w:val="0"/>
                <w:i/>
                <w:lang w:val="de-D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  <w:lang w:val="en-GB"/>
              </w:rPr>
              <m:t>∨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2</m:t>
            </m:r>
          </m:e>
        </m:acc>
      </m:oMath>
      <w:r w:rsidRPr="0053591D">
        <w:rPr>
          <w:b/>
          <w:bCs w:val="0"/>
          <w:lang w:val="en-GB"/>
        </w:rPr>
        <w:t xml:space="preserve"> </w:t>
      </w:r>
      <w:r w:rsidRPr="0053591D">
        <w:rPr>
          <w:bCs w:val="0"/>
          <w:i/>
          <w:lang w:val="en-GB"/>
        </w:rPr>
        <w:t>(</w:t>
      </w:r>
      <w:r w:rsidR="007433C6" w:rsidRPr="0053591D">
        <w:rPr>
          <w:bCs w:val="0"/>
          <w:i/>
          <w:lang w:val="en-GB"/>
        </w:rPr>
        <w:t>read</w:t>
      </w:r>
      <w:r w:rsidRPr="0053591D">
        <w:rPr>
          <w:bCs w:val="0"/>
          <w:i/>
          <w:lang w:val="en-GB"/>
        </w:rPr>
        <w:t>: Q1</w:t>
      </w:r>
      <w:r w:rsidR="007433C6" w:rsidRPr="0053591D">
        <w:rPr>
          <w:bCs w:val="0"/>
          <w:i/>
          <w:lang w:val="en-GB"/>
        </w:rPr>
        <w:t xml:space="preserve"> equal</w:t>
      </w:r>
      <w:r w:rsidRPr="0053591D">
        <w:rPr>
          <w:bCs w:val="0"/>
          <w:i/>
          <w:lang w:val="en-GB"/>
        </w:rPr>
        <w:t xml:space="preserve"> I1</w:t>
      </w:r>
      <w:r w:rsidRPr="0053591D">
        <w:rPr>
          <w:bCs w:val="0"/>
          <w:i/>
          <w:vertAlign w:val="subscript"/>
          <w:lang w:val="en-GB"/>
        </w:rPr>
        <w:t xml:space="preserve"> </w:t>
      </w:r>
      <w:r w:rsidR="007433C6" w:rsidRPr="0053591D">
        <w:rPr>
          <w:bCs w:val="0"/>
          <w:i/>
          <w:lang w:val="en-GB"/>
        </w:rPr>
        <w:t>NOR</w:t>
      </w:r>
      <w:r w:rsidRPr="0053591D">
        <w:rPr>
          <w:bCs w:val="0"/>
          <w:i/>
          <w:lang w:val="en-GB"/>
        </w:rPr>
        <w:t xml:space="preserve"> I2)</w:t>
      </w:r>
    </w:p>
    <w:p w:rsidR="009454EE" w:rsidRPr="0053591D" w:rsidRDefault="009454EE" w:rsidP="009454EE">
      <w:pPr>
        <w:rPr>
          <w:lang w:val="en-GB"/>
        </w:rPr>
      </w:pPr>
    </w:p>
    <w:p w:rsidR="009454EE" w:rsidRDefault="007433C6" w:rsidP="009454EE">
      <w:pPr>
        <w:pStyle w:val="berschrift3"/>
      </w:pPr>
      <w:r>
        <w:t>Time sequence chart</w:t>
      </w:r>
    </w:p>
    <w:p w:rsidR="009454EE" w:rsidRDefault="009454EE" w:rsidP="009454EE">
      <w:pPr>
        <w:pStyle w:val="berschrift3"/>
        <w:numPr>
          <w:ilvl w:val="0"/>
          <w:numId w:val="0"/>
        </w:numPr>
      </w:pPr>
    </w:p>
    <w:tbl>
      <w:tblPr>
        <w:tblStyle w:val="Tabellenraster"/>
        <w:tblW w:w="0" w:type="auto"/>
        <w:tblInd w:w="1647" w:type="dxa"/>
        <w:tblLook w:val="04A0" w:firstRow="1" w:lastRow="0" w:firstColumn="1" w:lastColumn="0" w:noHBand="0" w:noVBand="1"/>
      </w:tblPr>
      <w:tblGrid>
        <w:gridCol w:w="570"/>
        <w:gridCol w:w="571"/>
        <w:gridCol w:w="570"/>
        <w:gridCol w:w="571"/>
        <w:gridCol w:w="570"/>
        <w:gridCol w:w="571"/>
      </w:tblGrid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b w:val="0"/>
              </w:rPr>
            </w:pPr>
            <w:r w:rsidRPr="001E0CCF">
              <w:rPr>
                <w:b w:val="0"/>
              </w:rPr>
              <w:t>I1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2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>
              <w:rPr>
                <w:b w:val="0"/>
              </w:rPr>
              <w:t>Q</w:t>
            </w:r>
            <w:r w:rsidRPr="001E0CCF">
              <w:rPr>
                <w:b w:val="0"/>
              </w:rPr>
              <w:t>1</w:t>
            </w:r>
          </w:p>
        </w:tc>
        <w:tc>
          <w:tcPr>
            <w:tcW w:w="571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single" w:sz="24" w:space="0" w:color="FF0000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</w:tbl>
    <w:p w:rsidR="009454EE" w:rsidRPr="00DD1BF8" w:rsidRDefault="009454EE" w:rsidP="009454EE"/>
    <w:p w:rsidR="009454EE" w:rsidRPr="00DD1BF8" w:rsidRDefault="009454EE" w:rsidP="009454EE"/>
    <w:p w:rsidR="007433C6" w:rsidRPr="00567014" w:rsidRDefault="007433C6" w:rsidP="007433C6">
      <w:pPr>
        <w:pStyle w:val="berschrift3"/>
      </w:pPr>
      <w:r>
        <w:t>Experimental check</w:t>
      </w:r>
    </w:p>
    <w:p w:rsidR="007433C6" w:rsidRPr="0053591D" w:rsidRDefault="00E120CC" w:rsidP="007433C6">
      <w:pPr>
        <w:pStyle w:val="Textkrper-Zeileneinzug"/>
        <w:rPr>
          <w:lang w:val="en-GB"/>
        </w:rPr>
      </w:pPr>
      <w:r w:rsidRPr="0053591D">
        <w:rPr>
          <w:lang w:val="en-GB"/>
        </w:rPr>
        <w:t>Use LOGO!Soft Comfort and</w:t>
      </w:r>
      <w:r w:rsidR="007433C6" w:rsidRPr="0053591D">
        <w:rPr>
          <w:lang w:val="en-GB"/>
        </w:rPr>
        <w:t xml:space="preserve"> draw the circuit of a NOR function with 2 inputs. Use I1 and I2 to simu</w:t>
      </w:r>
      <w:r w:rsidRPr="0053591D">
        <w:rPr>
          <w:lang w:val="en-GB"/>
        </w:rPr>
        <w:t>late 0 or 1 at the input and</w:t>
      </w:r>
      <w:r w:rsidR="007433C6" w:rsidRPr="0053591D">
        <w:rPr>
          <w:lang w:val="en-GB"/>
        </w:rPr>
        <w:t xml:space="preserve"> complete the truth table!</w:t>
      </w:r>
    </w:p>
    <w:p w:rsidR="00E120CC" w:rsidRPr="0053591D" w:rsidRDefault="00E120CC" w:rsidP="007433C6">
      <w:pPr>
        <w:pStyle w:val="Textkrper-Zeileneinzug"/>
        <w:rPr>
          <w:lang w:val="en-GB"/>
        </w:rPr>
      </w:pPr>
    </w:p>
    <w:p w:rsidR="007433C6" w:rsidRDefault="007433C6" w:rsidP="007433C6">
      <w:pPr>
        <w:pStyle w:val="Textkrper-Zeileneinzug"/>
      </w:pPr>
      <w:r>
        <w:t>Circuit:</w:t>
      </w:r>
      <w:r>
        <w:tab/>
      </w:r>
      <w:r>
        <w:tab/>
      </w:r>
      <w:r>
        <w:tab/>
      </w:r>
      <w:r>
        <w:tab/>
      </w:r>
      <w:r>
        <w:tab/>
        <w:t>Truth table:</w:t>
      </w:r>
    </w:p>
    <w:tbl>
      <w:tblPr>
        <w:tblpPr w:leftFromText="141" w:rightFromText="141" w:vertAnchor="text" w:horzAnchor="page" w:tblpX="6514" w:tblpY="10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5"/>
      </w:tblGrid>
      <w:tr w:rsidR="007433C6" w:rsidTr="007433C6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7433C6" w:rsidRDefault="007433C6" w:rsidP="007433C6">
            <w:pPr>
              <w:pStyle w:val="Textkrper-Zeileneinzug"/>
              <w:spacing w:before="40" w:after="40"/>
              <w:ind w:left="0" w:right="0"/>
              <w:jc w:val="center"/>
            </w:pPr>
            <w:r>
              <w:t>I2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7433C6" w:rsidRDefault="007433C6" w:rsidP="007433C6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7433C6" w:rsidRDefault="007433C6" w:rsidP="007433C6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055CCC" w:rsidTr="007433C6">
        <w:trPr>
          <w:trHeight w:val="387"/>
        </w:trPr>
        <w:tc>
          <w:tcPr>
            <w:tcW w:w="614" w:type="dxa"/>
            <w:shd w:val="clear" w:color="auto" w:fill="FFFFFF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shd w:val="clear" w:color="auto" w:fill="FFFFFF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shd w:val="clear" w:color="auto" w:fill="FFFFFF"/>
          </w:tcPr>
          <w:p w:rsidR="00055CCC" w:rsidRPr="00737A84" w:rsidRDefault="005D7052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519548946" w:edGrp="everyone"/>
            <w:r>
              <w:rPr>
                <w:color w:val="548DD4" w:themeColor="text2" w:themeTint="99"/>
              </w:rPr>
              <w:t>1</w:t>
            </w:r>
            <w:permEnd w:id="1519548946"/>
          </w:p>
        </w:tc>
      </w:tr>
      <w:tr w:rsidR="00055CCC" w:rsidTr="007433C6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5D7052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851741622" w:edGrp="everyone"/>
            <w:r>
              <w:rPr>
                <w:color w:val="548DD4" w:themeColor="text2" w:themeTint="99"/>
              </w:rPr>
              <w:t>0</w:t>
            </w:r>
            <w:permEnd w:id="1851741622"/>
          </w:p>
        </w:tc>
      </w:tr>
      <w:tr w:rsidR="00055CCC" w:rsidTr="007433C6">
        <w:trPr>
          <w:trHeight w:val="387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5D7052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281365161" w:edGrp="everyone"/>
            <w:r>
              <w:rPr>
                <w:color w:val="548DD4" w:themeColor="text2" w:themeTint="99"/>
              </w:rPr>
              <w:t>0</w:t>
            </w:r>
            <w:permEnd w:id="1281365161"/>
          </w:p>
        </w:tc>
      </w:tr>
      <w:tr w:rsidR="00055CCC" w:rsidTr="007433C6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5D7052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284460013" w:edGrp="everyone"/>
            <w:r>
              <w:rPr>
                <w:color w:val="548DD4" w:themeColor="text2" w:themeTint="99"/>
              </w:rPr>
              <w:t>0</w:t>
            </w:r>
            <w:permEnd w:id="1284460013"/>
          </w:p>
        </w:tc>
      </w:tr>
    </w:tbl>
    <w:p w:rsidR="009454EE" w:rsidRDefault="009454EE" w:rsidP="009454EE">
      <w:pPr>
        <w:pStyle w:val="Textkrper-Zeileneinzug"/>
      </w:pPr>
      <w:r>
        <w:t xml:space="preserve"> </w:t>
      </w:r>
      <w:r>
        <w:rPr>
          <w:bCs w:val="0"/>
          <w:snapToGrid/>
          <w:lang w:val="en-US" w:eastAsia="zh-CN"/>
        </w:rPr>
        <w:drawing>
          <wp:inline distT="0" distB="0" distL="0" distR="0">
            <wp:extent cx="1873250" cy="1712595"/>
            <wp:effectExtent l="19050" t="0" r="0" b="0"/>
            <wp:docPr id="25" name="Bild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11908" t="6313" r="63966" b="58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EE" w:rsidRDefault="009454EE" w:rsidP="009454EE">
      <w:pPr>
        <w:pStyle w:val="Textkrper-Zeileneinzug"/>
      </w:pPr>
    </w:p>
    <w:p w:rsidR="009454EE" w:rsidRPr="00D1539C" w:rsidRDefault="009454EE" w:rsidP="009454EE">
      <w:pPr>
        <w:pStyle w:val="berschrift2"/>
        <w:numPr>
          <w:ilvl w:val="1"/>
          <w:numId w:val="6"/>
        </w:numPr>
        <w:overflowPunct/>
        <w:autoSpaceDE/>
        <w:autoSpaceDN/>
        <w:adjustRightInd/>
        <w:spacing w:before="240" w:after="60"/>
        <w:ind w:hanging="668"/>
        <w:textAlignment w:val="auto"/>
        <w:rPr>
          <w:lang w:val="de-CH"/>
        </w:rPr>
      </w:pPr>
      <w:r w:rsidRPr="00D1539C">
        <w:rPr>
          <w:lang w:val="de-CH"/>
        </w:rPr>
        <w:br w:type="page"/>
      </w:r>
      <w:bookmarkStart w:id="32" w:name="_Toc239563911"/>
      <w:bookmarkStart w:id="33" w:name="_Toc242927237"/>
      <w:r>
        <w:lastRenderedPageBreak/>
        <w:t>Die XOR-Verknüpfung (Antivalenz oder Exklusiv-ODER</w:t>
      </w:r>
      <w:r w:rsidRPr="00D1539C">
        <w:rPr>
          <w:lang w:val="de-CH"/>
        </w:rPr>
        <w:t>)</w:t>
      </w:r>
      <w:bookmarkEnd w:id="32"/>
      <w:bookmarkEnd w:id="33"/>
    </w:p>
    <w:p w:rsidR="009454EE" w:rsidRDefault="009454EE" w:rsidP="009454EE">
      <w:pPr>
        <w:pStyle w:val="berschrift3"/>
      </w:pPr>
      <w:r>
        <w:t>Funktionsbeschreibung</w:t>
      </w:r>
    </w:p>
    <w:p w:rsidR="00885436" w:rsidRDefault="009454EE" w:rsidP="009454EE">
      <w:pPr>
        <w:pStyle w:val="Textkrper-Zeileneinzug"/>
      </w:pPr>
      <w:r>
        <w:t xml:space="preserve">Der Ausgang führt nur dann 1-Signal, wenn nur einer der beiden Eingänge </w:t>
      </w:r>
      <w:r w:rsidR="008C7EC4">
        <w:t xml:space="preserve"> </w:t>
      </w:r>
      <w:r>
        <w:t>1-Signal führt.</w:t>
      </w:r>
    </w:p>
    <w:p w:rsidR="009454EE" w:rsidRDefault="009454EE" w:rsidP="009454EE">
      <w:pPr>
        <w:pStyle w:val="Textkrper-Zeileneinzug"/>
      </w:pPr>
      <w:r>
        <w:t xml:space="preserve">    </w:t>
      </w:r>
    </w:p>
    <w:p w:rsidR="009454EE" w:rsidRDefault="00885436" w:rsidP="009454EE">
      <w:pPr>
        <w:pStyle w:val="berschrift3"/>
      </w:pPr>
      <w:r>
        <w:t>Schaltzeichen</w:t>
      </w:r>
    </w:p>
    <w:p w:rsidR="009454EE" w:rsidRDefault="00CD7D93" w:rsidP="009454EE">
      <w:r>
        <w:rPr>
          <w:noProof/>
          <w:lang w:val="de-CH" w:eastAsia="de-CH"/>
        </w:rPr>
        <w:pict>
          <v:group id="_x0000_s4842" style="position:absolute;margin-left:90.7pt;margin-top:4.3pt;width:126.9pt;height:60.75pt;z-index:251900416" coordorigin="3232,3925" coordsize="2538,1215">
            <v:shape id="_x0000_s4843" type="#_x0000_t202" style="position:absolute;left:4078;top:4020;width:850;height:1120">
              <v:textbox style="mso-next-textbox:#_x0000_s4843">
                <w:txbxContent>
                  <w:p w:rsidR="00AC67D8" w:rsidRPr="008B106A" w:rsidRDefault="00AC67D8" w:rsidP="009454EE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=1</w:t>
                    </w:r>
                  </w:p>
                </w:txbxContent>
              </v:textbox>
            </v:shape>
            <v:shape id="_x0000_s4844" type="#_x0000_t32" style="position:absolute;left:3410;top:4270;width:668;height:0;flip:x" o:connectortype="straight"/>
            <v:shape id="_x0000_s4845" type="#_x0000_t32" style="position:absolute;left:3410;top:4900;width:668;height:0;flip:x" o:connectortype="straight"/>
            <v:shape id="_x0000_s4846" type="#_x0000_t32" style="position:absolute;left:4928;top:4580;width:668;height:0;flip:x" o:connectortype="straight"/>
            <v:shape id="_x0000_s4847" type="#_x0000_t202" style="position:absolute;left:5176;top:4244;width:594;height:439" strokecolor="white">
              <v:fill opacity="0"/>
              <v:textbox style="mso-next-textbox:#_x0000_s4847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848" type="#_x0000_t202" style="position:absolute;left:3232;top:3925;width:595;height:439" strokecolor="white">
              <v:fill opacity="0"/>
              <v:textbox style="mso-next-textbox:#_x0000_s4848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shape id="_x0000_s4849" type="#_x0000_t202" style="position:absolute;left:3238;top:4581;width:595;height:439" strokecolor="white">
              <v:fill opacity="0"/>
              <v:textbox style="mso-next-textbox:#_x0000_s4849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I2</w:t>
                    </w:r>
                  </w:p>
                </w:txbxContent>
              </v:textbox>
            </v:shape>
          </v:group>
        </w:pict>
      </w:r>
    </w:p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>
      <w:pPr>
        <w:pStyle w:val="berschrift3"/>
      </w:pPr>
      <w:r>
        <w:t>Funktionsgleichung</w:t>
      </w:r>
    </w:p>
    <w:p w:rsidR="009454EE" w:rsidRPr="0053591D" w:rsidRDefault="009454EE" w:rsidP="009454EE">
      <w:pPr>
        <w:pStyle w:val="Textkrper-Zeileneinzug"/>
        <w:rPr>
          <w:b/>
          <w:bCs w:val="0"/>
          <w:lang w:val="en-GB"/>
        </w:rPr>
      </w:pPr>
      <m:oMath>
        <m:r>
          <m:rPr>
            <m:sty m:val="bi"/>
          </m:rPr>
          <w:rPr>
            <w:rFonts w:ascii="Cambria Math" w:hAnsi="Cambria Math"/>
            <w:lang w:val="de-DE"/>
          </w:rPr>
          <m:t>Q</m:t>
        </m:r>
        <m:r>
          <m:rPr>
            <m:sty m:val="bi"/>
          </m:rPr>
          <w:rPr>
            <w:rFonts w:ascii="Cambria Math" w:hAnsi="Cambria Math"/>
            <w:lang w:val="de-DE"/>
          </w:rPr>
          <m:t>1</m:t>
        </m:r>
        <m:r>
          <m:rPr>
            <m:sty m:val="bi"/>
          </m:rPr>
          <w:rPr>
            <w:rFonts w:ascii="Cambria Math" w:hAnsi="Cambria Math"/>
            <w:lang w:val="en-GB"/>
          </w:rPr>
          <m:t>=</m:t>
        </m:r>
        <m:d>
          <m:dPr>
            <m:ctrlPr>
              <w:rPr>
                <w:rFonts w:ascii="Cambria Math" w:hAnsi="Cambria Math"/>
                <w:b/>
                <w:bCs w:val="0"/>
                <w:i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  <w:lang w:val="en-GB"/>
              </w:rPr>
              <m:t>∧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 w:val="0"/>
                    <w:i/>
                    <w:lang w:val="de-D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2</m:t>
                </m:r>
              </m:e>
            </m:acc>
          </m:e>
        </m:d>
        <m:r>
          <m:rPr>
            <m:sty m:val="bi"/>
          </m:rPr>
          <w:rPr>
            <w:rFonts w:ascii="Cambria Math" w:hAnsi="Cambria Math"/>
            <w:lang w:val="en-GB"/>
          </w:rPr>
          <m:t>∨</m:t>
        </m:r>
        <m:d>
          <m:dPr>
            <m:ctrlPr>
              <w:rPr>
                <w:rFonts w:ascii="Cambria Math" w:hAnsi="Cambria Math"/>
                <w:b/>
                <w:bCs w:val="0"/>
                <w:i/>
                <w:lang w:val="de-DE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bCs w:val="0"/>
                    <w:i/>
                    <w:lang w:val="de-D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1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lang w:val="en-GB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2</m:t>
            </m:r>
          </m:e>
        </m:d>
      </m:oMath>
      <w:r w:rsidRPr="0053591D">
        <w:rPr>
          <w:b/>
          <w:bCs w:val="0"/>
          <w:lang w:val="en-GB"/>
        </w:rPr>
        <w:t xml:space="preserve"> </w:t>
      </w:r>
      <w:r w:rsidRPr="0053591D">
        <w:rPr>
          <w:bCs w:val="0"/>
          <w:i/>
          <w:lang w:val="en-GB"/>
        </w:rPr>
        <w:t>(lies: Q1 gleich I1</w:t>
      </w:r>
      <w:r w:rsidRPr="0053591D">
        <w:rPr>
          <w:bCs w:val="0"/>
          <w:i/>
          <w:vertAlign w:val="subscript"/>
          <w:lang w:val="en-GB"/>
        </w:rPr>
        <w:t xml:space="preserve"> </w:t>
      </w:r>
      <w:r w:rsidR="00885436" w:rsidRPr="0053591D">
        <w:rPr>
          <w:bCs w:val="0"/>
          <w:i/>
          <w:lang w:val="en-GB"/>
        </w:rPr>
        <w:t>XOR</w:t>
      </w:r>
      <w:r w:rsidRPr="0053591D">
        <w:rPr>
          <w:bCs w:val="0"/>
          <w:i/>
          <w:lang w:val="en-GB"/>
        </w:rPr>
        <w:t xml:space="preserve"> I2)</w:t>
      </w:r>
    </w:p>
    <w:p w:rsidR="009454EE" w:rsidRPr="0053591D" w:rsidRDefault="009454EE" w:rsidP="009454EE">
      <w:pPr>
        <w:rPr>
          <w:lang w:val="en-GB"/>
        </w:rPr>
      </w:pPr>
    </w:p>
    <w:p w:rsidR="009454EE" w:rsidRDefault="009454EE" w:rsidP="009454EE">
      <w:pPr>
        <w:pStyle w:val="berschrift3"/>
      </w:pPr>
      <w:r>
        <w:t>Zeitablaufdiagramm</w:t>
      </w:r>
    </w:p>
    <w:p w:rsidR="009454EE" w:rsidRDefault="009454EE" w:rsidP="009454EE">
      <w:pPr>
        <w:pStyle w:val="berschrift3"/>
        <w:numPr>
          <w:ilvl w:val="0"/>
          <w:numId w:val="0"/>
        </w:numPr>
      </w:pPr>
    </w:p>
    <w:tbl>
      <w:tblPr>
        <w:tblStyle w:val="Tabellenraster"/>
        <w:tblW w:w="0" w:type="auto"/>
        <w:tblInd w:w="1647" w:type="dxa"/>
        <w:tblLook w:val="04A0" w:firstRow="1" w:lastRow="0" w:firstColumn="1" w:lastColumn="0" w:noHBand="0" w:noVBand="1"/>
      </w:tblPr>
      <w:tblGrid>
        <w:gridCol w:w="570"/>
        <w:gridCol w:w="571"/>
        <w:gridCol w:w="570"/>
        <w:gridCol w:w="571"/>
        <w:gridCol w:w="570"/>
        <w:gridCol w:w="571"/>
      </w:tblGrid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b w:val="0"/>
              </w:rPr>
            </w:pPr>
            <w:r w:rsidRPr="001E0CCF">
              <w:rPr>
                <w:b w:val="0"/>
              </w:rPr>
              <w:t>I1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2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>
              <w:rPr>
                <w:b w:val="0"/>
              </w:rPr>
              <w:t>Q</w:t>
            </w:r>
            <w:r w:rsidRPr="001E0CCF">
              <w:rPr>
                <w:b w:val="0"/>
              </w:rPr>
              <w:t>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single" w:sz="24" w:space="0" w:color="FF0000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</w:tbl>
    <w:p w:rsidR="009454EE" w:rsidRPr="00DD1BF8" w:rsidRDefault="009454EE" w:rsidP="009454EE"/>
    <w:p w:rsidR="009454EE" w:rsidRPr="00DD1BF8" w:rsidRDefault="009454EE" w:rsidP="009454EE"/>
    <w:p w:rsidR="009454EE" w:rsidRPr="00567014" w:rsidRDefault="009454EE" w:rsidP="009454EE">
      <w:pPr>
        <w:pStyle w:val="berschrift3"/>
      </w:pPr>
      <w:r w:rsidRPr="00567014">
        <w:t>Experimentelle Überprüfung</w:t>
      </w:r>
    </w:p>
    <w:p w:rsidR="009454EE" w:rsidRDefault="009454EE" w:rsidP="009454EE">
      <w:pPr>
        <w:pStyle w:val="Textkrper-Zeileneinzug"/>
      </w:pPr>
      <w:r>
        <w:t>Programmieren Sie</w:t>
      </w:r>
      <w:r w:rsidR="00885436">
        <w:t xml:space="preserve"> mit LOGO!Soft Comfort eine XOR</w:t>
      </w:r>
      <w:r>
        <w:t xml:space="preserve">-Verknüpfung mit 2 Eingängen. Prüfen Sie durch Simulation nach, ob die Funktionsbeschreibung der </w:t>
      </w:r>
      <w:r w:rsidR="00885436">
        <w:t>XOR</w:t>
      </w:r>
      <w:r>
        <w:t>-Verknüpfung stimmt. Erarbeiten Sie die vollständige Wahrheitstabelle, indem alle möglichen Eingangskombinationen eingestellt werden und die Reaktion des Ausganges beobachtet wird.</w:t>
      </w:r>
    </w:p>
    <w:p w:rsidR="009454EE" w:rsidRDefault="009454EE" w:rsidP="009454EE">
      <w:pPr>
        <w:pStyle w:val="Textkrper-Zeileneinzug"/>
        <w:spacing w:before="240"/>
      </w:pPr>
      <w:r>
        <w:t>Ergänzen Sie die Wahrheitstabelle:</w:t>
      </w:r>
    </w:p>
    <w:tbl>
      <w:tblPr>
        <w:tblpPr w:leftFromText="141" w:rightFromText="141" w:vertAnchor="text" w:horzAnchor="page" w:tblpX="8493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5"/>
      </w:tblGrid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I2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055CCC" w:rsidTr="004A262E">
        <w:trPr>
          <w:trHeight w:val="387"/>
        </w:trPr>
        <w:tc>
          <w:tcPr>
            <w:tcW w:w="614" w:type="dxa"/>
            <w:shd w:val="clear" w:color="auto" w:fill="FFFFFF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shd w:val="clear" w:color="auto" w:fill="FFFFFF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shd w:val="clear" w:color="auto" w:fill="FFFFFF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96898426" w:edGrp="everyone"/>
            <w:r>
              <w:rPr>
                <w:color w:val="548DD4" w:themeColor="text2" w:themeTint="99"/>
              </w:rPr>
              <w:t>0</w:t>
            </w:r>
            <w:permEnd w:id="196898426"/>
          </w:p>
        </w:tc>
      </w:tr>
      <w:tr w:rsidR="00055CCC" w:rsidTr="004A262E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2081247690" w:edGrp="everyone"/>
            <w:r>
              <w:rPr>
                <w:color w:val="548DD4" w:themeColor="text2" w:themeTint="99"/>
              </w:rPr>
              <w:t>1</w:t>
            </w:r>
            <w:permEnd w:id="2081247690"/>
          </w:p>
        </w:tc>
      </w:tr>
      <w:tr w:rsidR="00055CCC" w:rsidTr="004A262E">
        <w:trPr>
          <w:trHeight w:val="387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457608241" w:edGrp="everyone"/>
            <w:r>
              <w:rPr>
                <w:color w:val="548DD4" w:themeColor="text2" w:themeTint="99"/>
              </w:rPr>
              <w:t>1</w:t>
            </w:r>
            <w:permEnd w:id="1457608241"/>
          </w:p>
        </w:tc>
      </w:tr>
      <w:tr w:rsidR="00055CCC" w:rsidTr="004A262E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373702183" w:edGrp="everyone"/>
            <w:r>
              <w:rPr>
                <w:color w:val="548DD4" w:themeColor="text2" w:themeTint="99"/>
              </w:rPr>
              <w:t>0</w:t>
            </w:r>
            <w:permEnd w:id="373702183"/>
          </w:p>
        </w:tc>
      </w:tr>
    </w:tbl>
    <w:p w:rsidR="009454EE" w:rsidRDefault="009454EE" w:rsidP="009454EE">
      <w:pPr>
        <w:pStyle w:val="Textkrper-Zeileneinzug"/>
      </w:pPr>
      <w:r>
        <w:t xml:space="preserve"> </w:t>
      </w:r>
      <w:r>
        <w:rPr>
          <w:bCs w:val="0"/>
          <w:snapToGrid/>
          <w:lang w:val="en-US" w:eastAsia="zh-CN"/>
        </w:rPr>
        <w:drawing>
          <wp:inline distT="0" distB="0" distL="0" distR="0">
            <wp:extent cx="1873250" cy="1678940"/>
            <wp:effectExtent l="19050" t="0" r="0" b="0"/>
            <wp:docPr id="26" name="Bild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11699" t="6479" r="63937" b="58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Textkrper-Zeileneinzug"/>
      </w:pPr>
    </w:p>
    <w:p w:rsidR="009454EE" w:rsidRDefault="009454EE" w:rsidP="009454EE">
      <w:pPr>
        <w:pStyle w:val="berschrift2"/>
        <w:numPr>
          <w:ilvl w:val="1"/>
          <w:numId w:val="6"/>
        </w:numPr>
        <w:overflowPunct/>
        <w:autoSpaceDE/>
        <w:autoSpaceDN/>
        <w:adjustRightInd/>
        <w:spacing w:before="240" w:after="60"/>
        <w:ind w:hanging="668"/>
        <w:textAlignment w:val="auto"/>
      </w:pPr>
      <w:r>
        <w:br w:type="page"/>
      </w:r>
      <w:bookmarkStart w:id="34" w:name="_Toc239563912"/>
      <w:bookmarkStart w:id="35" w:name="_Toc242927238"/>
      <w:r>
        <w:lastRenderedPageBreak/>
        <w:t>Die XNOR-Verknüpfung (Äquivalenz oder Exklusiv-NOR)</w:t>
      </w:r>
      <w:bookmarkEnd w:id="34"/>
      <w:bookmarkEnd w:id="35"/>
    </w:p>
    <w:p w:rsidR="009454EE" w:rsidRDefault="009454EE" w:rsidP="009454EE">
      <w:pPr>
        <w:pStyle w:val="berschrift3"/>
      </w:pPr>
      <w:r>
        <w:t>Funktionsbeschreibung</w:t>
      </w:r>
    </w:p>
    <w:p w:rsidR="009454EE" w:rsidRDefault="009454EE" w:rsidP="009454EE">
      <w:pPr>
        <w:pStyle w:val="Textkrper-Zeileneinzug"/>
      </w:pPr>
      <w:r>
        <w:t xml:space="preserve">Der Ausgang führt nur dann 1-Signal, wenn sich alle Eingänge im gleichen Zustand befinden.    </w:t>
      </w:r>
    </w:p>
    <w:p w:rsidR="00885436" w:rsidRDefault="00885436" w:rsidP="009454EE">
      <w:pPr>
        <w:pStyle w:val="Textkrper-Zeileneinzug"/>
      </w:pPr>
    </w:p>
    <w:p w:rsidR="009454EE" w:rsidRDefault="00885436" w:rsidP="009454EE">
      <w:pPr>
        <w:pStyle w:val="berschrift3"/>
      </w:pPr>
      <w:r>
        <w:t>Schaltzeichen</w:t>
      </w:r>
    </w:p>
    <w:p w:rsidR="009454EE" w:rsidRDefault="009454EE" w:rsidP="009454EE"/>
    <w:p w:rsidR="009454EE" w:rsidRDefault="00CD7D93" w:rsidP="009454EE">
      <w:r>
        <w:rPr>
          <w:noProof/>
          <w:lang w:val="de-CH" w:eastAsia="de-CH"/>
        </w:rPr>
        <w:pict>
          <v:group id="_x0000_s4850" style="position:absolute;margin-left:102.7pt;margin-top:4.85pt;width:127.35pt;height:60.75pt;z-index:251901440" coordorigin="3472,4166" coordsize="2547,1215">
            <v:shape id="_x0000_s4851" type="#_x0000_t202" style="position:absolute;left:4318;top:4261;width:850;height:1120">
              <v:textbox style="mso-next-textbox:#_x0000_s4851">
                <w:txbxContent>
                  <w:p w:rsidR="00AC67D8" w:rsidRPr="008B106A" w:rsidRDefault="00AC67D8" w:rsidP="009454EE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=</w:t>
                    </w:r>
                  </w:p>
                </w:txbxContent>
              </v:textbox>
            </v:shape>
            <v:shape id="_x0000_s4852" type="#_x0000_t32" style="position:absolute;left:3650;top:4511;width:668;height:0;flip:x" o:connectortype="straight"/>
            <v:shape id="_x0000_s4853" type="#_x0000_t32" style="position:absolute;left:3650;top:5141;width:668;height:0;flip:x" o:connectortype="straight"/>
            <v:shape id="_x0000_s4854" type="#_x0000_t32" style="position:absolute;left:5168;top:4821;width:668;height:0;flip:x" o:connectortype="straight"/>
            <v:shape id="_x0000_s4855" type="#_x0000_t202" style="position:absolute;left:5447;top:4485;width:572;height:439" strokecolor="white">
              <v:fill opacity="0"/>
              <v:textbox style="mso-next-textbox:#_x0000_s4855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856" type="#_x0000_t202" style="position:absolute;left:3472;top:4166;width:595;height:439" strokecolor="white">
              <v:fill opacity="0"/>
              <v:textbox style="mso-next-textbox:#_x0000_s4856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shape id="_x0000_s4857" type="#_x0000_t202" style="position:absolute;left:3478;top:4822;width:595;height:439" strokecolor="white">
              <v:fill opacity="0"/>
              <v:textbox style="mso-next-textbox:#_x0000_s4857">
                <w:txbxContent>
                  <w:p w:rsidR="00AC67D8" w:rsidRPr="00F53119" w:rsidRDefault="00AC67D8" w:rsidP="009454EE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I2</w:t>
                    </w:r>
                  </w:p>
                </w:txbxContent>
              </v:textbox>
            </v:shape>
          </v:group>
        </w:pict>
      </w:r>
    </w:p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/>
    <w:p w:rsidR="009454EE" w:rsidRDefault="009454EE" w:rsidP="009454EE">
      <w:pPr>
        <w:pStyle w:val="berschrift3"/>
      </w:pPr>
      <w:r>
        <w:t>Funktionsgleichung</w:t>
      </w:r>
    </w:p>
    <w:p w:rsidR="009454EE" w:rsidRPr="0053591D" w:rsidRDefault="009454EE" w:rsidP="009454EE">
      <w:pPr>
        <w:pStyle w:val="Textkrper-Zeileneinzug"/>
        <w:rPr>
          <w:b/>
          <w:bCs w:val="0"/>
          <w:lang w:val="en-GB"/>
        </w:rPr>
      </w:pPr>
      <m:oMath>
        <m:r>
          <m:rPr>
            <m:sty m:val="bi"/>
          </m:rPr>
          <w:rPr>
            <w:rFonts w:ascii="Cambria Math" w:hAnsi="Cambria Math"/>
            <w:lang w:val="de-DE"/>
          </w:rPr>
          <m:t>Q</m:t>
        </m:r>
        <m:r>
          <m:rPr>
            <m:sty m:val="bi"/>
          </m:rPr>
          <w:rPr>
            <w:rFonts w:ascii="Cambria Math" w:hAnsi="Cambria Math"/>
            <w:lang w:val="de-DE"/>
          </w:rPr>
          <m:t>1</m:t>
        </m:r>
        <m:r>
          <m:rPr>
            <m:sty m:val="bi"/>
          </m:rPr>
          <w:rPr>
            <w:rFonts w:ascii="Cambria Math" w:hAnsi="Cambria Math"/>
            <w:lang w:val="en-GB"/>
          </w:rPr>
          <m:t>=</m:t>
        </m:r>
        <m:d>
          <m:dPr>
            <m:ctrlPr>
              <w:rPr>
                <w:rFonts w:ascii="Cambria Math" w:hAnsi="Cambria Math"/>
                <w:b/>
                <w:bCs w:val="0"/>
                <w:i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  <w:lang w:val="en-GB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2</m:t>
            </m:r>
          </m:e>
        </m:d>
        <m:r>
          <m:rPr>
            <m:sty m:val="bi"/>
          </m:rPr>
          <w:rPr>
            <w:rFonts w:ascii="Cambria Math" w:hAnsi="Cambria Math"/>
            <w:lang w:val="en-GB"/>
          </w:rPr>
          <m:t>∨</m:t>
        </m:r>
        <m:d>
          <m:dPr>
            <m:ctrlPr>
              <w:rPr>
                <w:rFonts w:ascii="Cambria Math" w:hAnsi="Cambria Math"/>
                <w:b/>
                <w:bCs w:val="0"/>
                <w:i/>
                <w:lang w:val="de-DE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bCs w:val="0"/>
                    <w:i/>
                    <w:lang w:val="de-D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1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lang w:val="en-GB"/>
              </w:rPr>
              <m:t>∧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 w:val="0"/>
                    <w:i/>
                    <w:lang w:val="de-D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2</m:t>
                </m:r>
              </m:e>
            </m:acc>
          </m:e>
        </m:d>
      </m:oMath>
      <w:r w:rsidRPr="0053591D">
        <w:rPr>
          <w:b/>
          <w:bCs w:val="0"/>
          <w:lang w:val="en-GB"/>
        </w:rPr>
        <w:t xml:space="preserve"> </w:t>
      </w:r>
      <w:r w:rsidRPr="0053591D">
        <w:rPr>
          <w:bCs w:val="0"/>
          <w:i/>
          <w:lang w:val="en-GB"/>
        </w:rPr>
        <w:t>(lies: Q1 gleich I1</w:t>
      </w:r>
      <w:r w:rsidRPr="0053591D">
        <w:rPr>
          <w:bCs w:val="0"/>
          <w:i/>
          <w:vertAlign w:val="subscript"/>
          <w:lang w:val="en-GB"/>
        </w:rPr>
        <w:t xml:space="preserve"> </w:t>
      </w:r>
      <w:r w:rsidR="00885436" w:rsidRPr="0053591D">
        <w:rPr>
          <w:bCs w:val="0"/>
          <w:i/>
          <w:lang w:val="en-GB"/>
        </w:rPr>
        <w:t>XNOR</w:t>
      </w:r>
      <w:r w:rsidRPr="0053591D">
        <w:rPr>
          <w:bCs w:val="0"/>
          <w:i/>
          <w:lang w:val="en-GB"/>
        </w:rPr>
        <w:t xml:space="preserve"> I2)</w:t>
      </w:r>
    </w:p>
    <w:p w:rsidR="009454EE" w:rsidRPr="0053591D" w:rsidRDefault="009454EE" w:rsidP="009454EE">
      <w:pPr>
        <w:rPr>
          <w:lang w:val="en-GB"/>
        </w:rPr>
      </w:pPr>
    </w:p>
    <w:p w:rsidR="009454EE" w:rsidRDefault="009454EE" w:rsidP="009454EE">
      <w:pPr>
        <w:pStyle w:val="berschrift3"/>
      </w:pPr>
      <w:r>
        <w:t>Zeitablaufdiagramm</w:t>
      </w:r>
    </w:p>
    <w:p w:rsidR="009454EE" w:rsidRDefault="009454EE" w:rsidP="009454EE">
      <w:pPr>
        <w:pStyle w:val="berschrift3"/>
        <w:numPr>
          <w:ilvl w:val="0"/>
          <w:numId w:val="0"/>
        </w:numPr>
      </w:pPr>
    </w:p>
    <w:tbl>
      <w:tblPr>
        <w:tblStyle w:val="Tabellenraster"/>
        <w:tblW w:w="0" w:type="auto"/>
        <w:tblInd w:w="1647" w:type="dxa"/>
        <w:tblLook w:val="04A0" w:firstRow="1" w:lastRow="0" w:firstColumn="1" w:lastColumn="0" w:noHBand="0" w:noVBand="1"/>
      </w:tblPr>
      <w:tblGrid>
        <w:gridCol w:w="570"/>
        <w:gridCol w:w="571"/>
        <w:gridCol w:w="570"/>
        <w:gridCol w:w="571"/>
        <w:gridCol w:w="570"/>
        <w:gridCol w:w="571"/>
      </w:tblGrid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b w:val="0"/>
              </w:rPr>
            </w:pPr>
            <w:r w:rsidRPr="001E0CCF">
              <w:rPr>
                <w:b w:val="0"/>
              </w:rPr>
              <w:t>I1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 w:rsidRPr="001E0CCF">
              <w:rPr>
                <w:b w:val="0"/>
              </w:rPr>
              <w:t>I</w:t>
            </w:r>
            <w:r>
              <w:rPr>
                <w:b w:val="0"/>
              </w:rPr>
              <w:t>2</w:t>
            </w: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auto"/>
              <w:left w:val="single" w:sz="2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single" w:sz="2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single" w:sz="24" w:space="0" w:color="auto"/>
              <w:bottom w:val="single" w:sz="2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  <w:tr w:rsidR="009454EE" w:rsidTr="004A262E">
        <w:trPr>
          <w:trHeight w:val="131"/>
        </w:trPr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24" w:space="0" w:color="auto"/>
              <w:left w:val="dotted" w:sz="4" w:space="0" w:color="auto"/>
              <w:bottom w:val="single" w:sz="24" w:space="0" w:color="FF0000"/>
              <w:right w:val="dotted" w:sz="4" w:space="0" w:color="auto"/>
            </w:tcBorders>
          </w:tcPr>
          <w:p w:rsidR="009454EE" w:rsidRPr="001E0CCF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  <w:rPr>
                <w:sz w:val="2"/>
                <w:szCs w:val="2"/>
              </w:rPr>
            </w:pPr>
          </w:p>
        </w:tc>
      </w:tr>
      <w:tr w:rsidR="009454EE" w:rsidTr="004A262E">
        <w:tc>
          <w:tcPr>
            <w:tcW w:w="570" w:type="dxa"/>
            <w:tcBorders>
              <w:top w:val="dotted" w:sz="4" w:space="0" w:color="auto"/>
              <w:left w:val="nil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  <w:r>
              <w:rPr>
                <w:b w:val="0"/>
              </w:rPr>
              <w:t>Q</w:t>
            </w:r>
            <w:r w:rsidRPr="001E0CCF">
              <w:rPr>
                <w:b w:val="0"/>
              </w:rPr>
              <w:t>1</w:t>
            </w:r>
          </w:p>
        </w:tc>
        <w:tc>
          <w:tcPr>
            <w:tcW w:w="571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dotted" w:sz="4" w:space="0" w:color="auto"/>
              <w:left w:val="single" w:sz="24" w:space="0" w:color="FF0000"/>
              <w:bottom w:val="single" w:sz="24" w:space="0" w:color="FF0000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dotted" w:sz="4" w:space="0" w:color="auto"/>
              <w:left w:val="dotted" w:sz="4" w:space="0" w:color="auto"/>
              <w:bottom w:val="single" w:sz="24" w:space="0" w:color="FF0000"/>
              <w:right w:val="single" w:sz="24" w:space="0" w:color="FF0000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0" w:type="dxa"/>
            <w:tcBorders>
              <w:top w:val="single" w:sz="24" w:space="0" w:color="FF0000"/>
              <w:left w:val="single" w:sz="24" w:space="0" w:color="FF0000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  <w:tc>
          <w:tcPr>
            <w:tcW w:w="571" w:type="dxa"/>
            <w:tcBorders>
              <w:top w:val="single" w:sz="24" w:space="0" w:color="FF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454EE" w:rsidRDefault="009454EE" w:rsidP="004A262E">
            <w:pPr>
              <w:pStyle w:val="berschrift3"/>
              <w:numPr>
                <w:ilvl w:val="0"/>
                <w:numId w:val="0"/>
              </w:numPr>
              <w:spacing w:before="60"/>
            </w:pPr>
          </w:p>
        </w:tc>
      </w:tr>
    </w:tbl>
    <w:p w:rsidR="009454EE" w:rsidRPr="00DD1BF8" w:rsidRDefault="009454EE" w:rsidP="009454EE"/>
    <w:p w:rsidR="009454EE" w:rsidRPr="00567014" w:rsidRDefault="009454EE" w:rsidP="009454EE">
      <w:pPr>
        <w:pStyle w:val="berschrift3"/>
      </w:pPr>
      <w:r w:rsidRPr="00567014">
        <w:t>Experimentelle Überprüfung</w:t>
      </w:r>
    </w:p>
    <w:p w:rsidR="009454EE" w:rsidRDefault="009454EE" w:rsidP="009454EE">
      <w:pPr>
        <w:pStyle w:val="Textkrper-Zeileneinzug"/>
      </w:pPr>
      <w:r>
        <w:t xml:space="preserve">Programmieren Sie mit LOGO!Soft Comfort </w:t>
      </w:r>
      <w:r w:rsidR="00885436">
        <w:t>die Funktion einer XNOR</w:t>
      </w:r>
      <w:r>
        <w:t>-Verknüpfung mit 2 Eingängen.</w:t>
      </w:r>
      <w:r w:rsidR="00885436">
        <w:t xml:space="preserve"> </w:t>
      </w:r>
      <w:r w:rsidR="00885436" w:rsidRPr="00885436">
        <w:rPr>
          <w:b/>
        </w:rPr>
        <w:t>Beachten Sie, dass diese Funktion nicht als „fertige Funktion“</w:t>
      </w:r>
      <w:r w:rsidR="00885436">
        <w:rPr>
          <w:b/>
        </w:rPr>
        <w:t xml:space="preserve"> in </w:t>
      </w:r>
      <w:r w:rsidR="00885436" w:rsidRPr="00885436">
        <w:rPr>
          <w:b/>
        </w:rPr>
        <w:t>LOGO!Soft Comfort vorliegt</w:t>
      </w:r>
      <w:r w:rsidR="00885436">
        <w:t xml:space="preserve">. </w:t>
      </w:r>
      <w:r>
        <w:t xml:space="preserve">Prüfen Sie durch Simulation nach, ob die Funktionsbeschreibung der </w:t>
      </w:r>
      <w:r w:rsidR="00885436">
        <w:t>XNOR</w:t>
      </w:r>
      <w:r>
        <w:t>-Verknüpfung stimmt. Erarbeiten Sie die vollständige Wahrheitstabelle, indem alle möglichen Eingangskombinationen eingestellt werden und die Reaktion des Ausganges beobachtet wird.</w:t>
      </w:r>
    </w:p>
    <w:p w:rsidR="009454EE" w:rsidRDefault="009454EE" w:rsidP="009454EE">
      <w:pPr>
        <w:pStyle w:val="Textkrper-Zeileneinzug"/>
        <w:spacing w:before="240"/>
      </w:pPr>
      <w:r>
        <w:t>Ergänzen Sie die Wahrheitstabelle:</w:t>
      </w:r>
    </w:p>
    <w:tbl>
      <w:tblPr>
        <w:tblpPr w:leftFromText="141" w:rightFromText="141" w:vertAnchor="text" w:horzAnchor="page" w:tblpX="8493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4"/>
        <w:gridCol w:w="614"/>
        <w:gridCol w:w="615"/>
      </w:tblGrid>
      <w:tr w:rsidR="009454EE" w:rsidTr="004A262E">
        <w:trPr>
          <w:trHeight w:val="387"/>
        </w:trPr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I2</w:t>
            </w:r>
          </w:p>
        </w:tc>
        <w:tc>
          <w:tcPr>
            <w:tcW w:w="614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I1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F2F2F2"/>
          </w:tcPr>
          <w:p w:rsidR="009454EE" w:rsidRDefault="009454EE" w:rsidP="004A262E">
            <w:pPr>
              <w:pStyle w:val="Textkrper-Zeileneinzug"/>
              <w:spacing w:before="40" w:after="40"/>
              <w:ind w:left="0" w:right="0"/>
              <w:jc w:val="center"/>
            </w:pPr>
            <w:r>
              <w:t>Q1</w:t>
            </w:r>
          </w:p>
        </w:tc>
      </w:tr>
      <w:tr w:rsidR="00055CCC" w:rsidTr="004A262E">
        <w:trPr>
          <w:trHeight w:val="387"/>
        </w:trPr>
        <w:tc>
          <w:tcPr>
            <w:tcW w:w="614" w:type="dxa"/>
            <w:shd w:val="clear" w:color="auto" w:fill="FFFFFF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  <w:shd w:val="clear" w:color="auto" w:fill="FFFFFF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  <w:shd w:val="clear" w:color="auto" w:fill="FFFFFF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002725090" w:edGrp="everyone"/>
            <w:r>
              <w:rPr>
                <w:color w:val="548DD4" w:themeColor="text2" w:themeTint="99"/>
              </w:rPr>
              <w:t>1</w:t>
            </w:r>
            <w:permEnd w:id="1002725090"/>
          </w:p>
        </w:tc>
      </w:tr>
      <w:tr w:rsidR="00055CCC" w:rsidTr="004A262E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514999673" w:edGrp="everyone"/>
            <w:r>
              <w:rPr>
                <w:color w:val="548DD4" w:themeColor="text2" w:themeTint="99"/>
              </w:rPr>
              <w:t>0</w:t>
            </w:r>
            <w:permEnd w:id="1514999673"/>
          </w:p>
        </w:tc>
      </w:tr>
      <w:tr w:rsidR="00055CCC" w:rsidTr="004A262E">
        <w:trPr>
          <w:trHeight w:val="387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0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259421835" w:edGrp="everyone"/>
            <w:r>
              <w:rPr>
                <w:color w:val="548DD4" w:themeColor="text2" w:themeTint="99"/>
              </w:rPr>
              <w:t>0</w:t>
            </w:r>
            <w:permEnd w:id="259421835"/>
          </w:p>
        </w:tc>
      </w:tr>
      <w:tr w:rsidR="00055CCC" w:rsidTr="004A262E">
        <w:trPr>
          <w:trHeight w:val="388"/>
        </w:trPr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4" w:type="dxa"/>
          </w:tcPr>
          <w:p w:rsidR="00055CCC" w:rsidRDefault="00055CCC" w:rsidP="00055CCC">
            <w:pPr>
              <w:pStyle w:val="Textkrper-Zeileneinzug"/>
              <w:spacing w:before="40" w:after="40"/>
              <w:ind w:left="0" w:right="0"/>
              <w:jc w:val="center"/>
            </w:pPr>
            <w:r>
              <w:t>1</w:t>
            </w:r>
          </w:p>
        </w:tc>
        <w:tc>
          <w:tcPr>
            <w:tcW w:w="615" w:type="dxa"/>
          </w:tcPr>
          <w:p w:rsidR="00055CCC" w:rsidRPr="00737A84" w:rsidRDefault="00863F91" w:rsidP="00055CCC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9655191" w:edGrp="everyone"/>
            <w:r>
              <w:rPr>
                <w:color w:val="548DD4" w:themeColor="text2" w:themeTint="99"/>
              </w:rPr>
              <w:t>1</w:t>
            </w:r>
            <w:permEnd w:id="9655191"/>
          </w:p>
        </w:tc>
      </w:tr>
    </w:tbl>
    <w:p w:rsidR="009454EE" w:rsidRDefault="009454EE" w:rsidP="009454EE">
      <w:pPr>
        <w:pStyle w:val="Textkrper-Zeileneinzug"/>
      </w:pPr>
      <w:r>
        <w:t xml:space="preserve"> </w:t>
      </w:r>
      <w:r>
        <w:rPr>
          <w:bCs w:val="0"/>
          <w:snapToGrid/>
          <w:lang w:val="en-US" w:eastAsia="zh-CN"/>
        </w:rPr>
        <w:drawing>
          <wp:inline distT="0" distB="0" distL="0" distR="0">
            <wp:extent cx="2033905" cy="1790065"/>
            <wp:effectExtent l="19050" t="0" r="4445" b="0"/>
            <wp:docPr id="27" name="Bild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11766" t="6146" r="62721" b="5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EE" w:rsidRDefault="009454EE" w:rsidP="009454EE">
      <w:pPr>
        <w:rPr>
          <w:rFonts w:ascii="Verdana" w:hAnsi="Verdana"/>
          <w:i/>
          <w:sz w:val="24"/>
        </w:rPr>
      </w:pPr>
      <w:r>
        <w:br w:type="page"/>
      </w:r>
    </w:p>
    <w:p w:rsidR="009E5F75" w:rsidRDefault="009E5F75" w:rsidP="009E5F75">
      <w:pPr>
        <w:pStyle w:val="berschrift2"/>
        <w:numPr>
          <w:ilvl w:val="1"/>
          <w:numId w:val="3"/>
        </w:numPr>
        <w:overflowPunct/>
        <w:autoSpaceDE/>
        <w:autoSpaceDN/>
        <w:adjustRightInd/>
        <w:spacing w:before="240" w:after="60"/>
        <w:ind w:hanging="668"/>
        <w:textAlignment w:val="auto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17824" behindDoc="1" locked="0" layoutInCell="1" allowOverlap="1">
            <wp:simplePos x="0" y="0"/>
            <wp:positionH relativeFrom="column">
              <wp:posOffset>4726940</wp:posOffset>
            </wp:positionH>
            <wp:positionV relativeFrom="paragraph">
              <wp:posOffset>-19050</wp:posOffset>
            </wp:positionV>
            <wp:extent cx="859155" cy="712470"/>
            <wp:effectExtent l="19050" t="0" r="0" b="0"/>
            <wp:wrapTight wrapText="bothSides">
              <wp:wrapPolygon edited="0">
                <wp:start x="-479" y="0"/>
                <wp:lineTo x="-479" y="20791"/>
                <wp:lineTo x="21552" y="20791"/>
                <wp:lineTo x="21552" y="0"/>
                <wp:lineTo x="-479" y="0"/>
              </wp:wrapPolygon>
            </wp:wrapTight>
            <wp:docPr id="5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6" w:name="_Toc242927239"/>
      <w:r>
        <w:t>Vocabulary</w:t>
      </w:r>
      <w:bookmarkEnd w:id="36"/>
    </w:p>
    <w:p w:rsidR="009E5F75" w:rsidRDefault="009E5F75" w:rsidP="009E5F75">
      <w:pPr>
        <w:pStyle w:val="Textkrper-Zeileneinzug"/>
      </w:pPr>
      <w:r w:rsidRPr="0053591D">
        <w:rPr>
          <w:lang w:val="en-GB"/>
        </w:rPr>
        <w:t xml:space="preserve">Complete the </w:t>
      </w:r>
      <w:r w:rsidR="0065199F" w:rsidRPr="0053591D">
        <w:rPr>
          <w:lang w:val="en-GB"/>
        </w:rPr>
        <w:t xml:space="preserve">English and German terms using the book of tables and an online dictionary. </w:t>
      </w:r>
      <w:r w:rsidR="0065199F">
        <w:t>(</w:t>
      </w:r>
      <w:hyperlink r:id="rId45" w:history="1">
        <w:r w:rsidRPr="005D617C">
          <w:rPr>
            <w:rStyle w:val="Hyperlink"/>
          </w:rPr>
          <w:t>http://www.dict.cc/</w:t>
        </w:r>
      </w:hyperlink>
      <w:r w:rsidR="0065199F">
        <w:t>)</w:t>
      </w:r>
    </w:p>
    <w:tbl>
      <w:tblPr>
        <w:tblpPr w:leftFromText="141" w:rightFromText="141" w:vertAnchor="text" w:horzAnchor="margin" w:tblpXSpec="center" w:tblpY="2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52"/>
        <w:gridCol w:w="4820"/>
      </w:tblGrid>
      <w:tr w:rsidR="009E5F75" w:rsidTr="00850E8A">
        <w:tc>
          <w:tcPr>
            <w:tcW w:w="3652" w:type="dxa"/>
            <w:shd w:val="clear" w:color="auto" w:fill="C0C0C0"/>
          </w:tcPr>
          <w:p w:rsidR="009E5F75" w:rsidRDefault="009E5F75" w:rsidP="00757038">
            <w:pPr>
              <w:pStyle w:val="Textkrper-Zeileneinzug"/>
              <w:spacing w:before="40" w:after="40"/>
              <w:ind w:left="0"/>
            </w:pPr>
            <w:r>
              <w:t>English:</w:t>
            </w:r>
          </w:p>
        </w:tc>
        <w:tc>
          <w:tcPr>
            <w:tcW w:w="4820" w:type="dxa"/>
            <w:shd w:val="clear" w:color="auto" w:fill="C0C0C0"/>
          </w:tcPr>
          <w:p w:rsidR="009E5F75" w:rsidRDefault="009E5F75" w:rsidP="00757038">
            <w:pPr>
              <w:pStyle w:val="Textkrper-Zeileneinzug"/>
              <w:spacing w:before="40" w:after="40"/>
              <w:ind w:left="0"/>
            </w:pPr>
            <w:r>
              <w:t>German:</w:t>
            </w:r>
          </w:p>
        </w:tc>
      </w:tr>
      <w:tr w:rsidR="00EB089B" w:rsidTr="00850E8A">
        <w:tc>
          <w:tcPr>
            <w:tcW w:w="3652" w:type="dxa"/>
          </w:tcPr>
          <w:p w:rsidR="00EB089B" w:rsidRPr="00A629DB" w:rsidRDefault="005D7052" w:rsidP="00EB089B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684547158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Binary logic</w:t>
            </w:r>
            <w:r w:rsidR="009225D2">
              <w:rPr>
                <w:rFonts w:ascii="Comic Sans MS" w:hAnsi="Comic Sans MS"/>
                <w:color w:val="548DD4" w:themeColor="text2" w:themeTint="99"/>
              </w:rPr>
              <w:t xml:space="preserve"> operations </w:t>
            </w:r>
            <w:permEnd w:id="1684547158"/>
          </w:p>
        </w:tc>
        <w:tc>
          <w:tcPr>
            <w:tcW w:w="4820" w:type="dxa"/>
          </w:tcPr>
          <w:p w:rsidR="00EB089B" w:rsidRDefault="00EB089B" w:rsidP="00EB089B">
            <w:pPr>
              <w:pStyle w:val="Textkrper-Zeileneinzug"/>
              <w:spacing w:before="40" w:after="40"/>
              <w:ind w:left="34"/>
            </w:pPr>
            <w:r>
              <w:t>binäre Verk</w:t>
            </w:r>
            <w:r w:rsidR="003631C8">
              <w:t>n</w:t>
            </w:r>
            <w:r>
              <w:t>üpfungen</w:t>
            </w:r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5D7052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04476801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AND</w:t>
            </w:r>
            <w:r w:rsidR="009225D2">
              <w:rPr>
                <w:rFonts w:ascii="Comic Sans MS" w:hAnsi="Comic Sans MS"/>
                <w:color w:val="548DD4" w:themeColor="text2" w:themeTint="99"/>
              </w:rPr>
              <w:t xml:space="preserve"> (conjunction)  </w:t>
            </w:r>
            <w:permEnd w:id="104476801"/>
          </w:p>
        </w:tc>
        <w:tc>
          <w:tcPr>
            <w:tcW w:w="4820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UND (Konjunktion)</w:t>
            </w:r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5D7052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106920997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OR </w:t>
            </w:r>
            <w:r w:rsidR="009225D2">
              <w:rPr>
                <w:rFonts w:ascii="Comic Sans MS" w:hAnsi="Comic Sans MS"/>
                <w:color w:val="548DD4" w:themeColor="text2" w:themeTint="99"/>
              </w:rPr>
              <w:t xml:space="preserve"> (disjunction) </w:t>
            </w:r>
            <w:permEnd w:id="2106920997"/>
          </w:p>
        </w:tc>
        <w:tc>
          <w:tcPr>
            <w:tcW w:w="4820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ODER (Disjunktion)</w:t>
            </w:r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5D7052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46345267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NOT</w:t>
            </w:r>
            <w:r w:rsidR="009225D2">
              <w:rPr>
                <w:rFonts w:ascii="Comic Sans MS" w:hAnsi="Comic Sans MS"/>
                <w:color w:val="548DD4" w:themeColor="text2" w:themeTint="99"/>
              </w:rPr>
              <w:t xml:space="preserve"> (inverter) </w:t>
            </w:r>
            <w:permEnd w:id="146345267"/>
          </w:p>
        </w:tc>
        <w:tc>
          <w:tcPr>
            <w:tcW w:w="4820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NICHT (Inverter)</w:t>
            </w:r>
          </w:p>
        </w:tc>
      </w:tr>
      <w:tr w:rsidR="00EF7CCC" w:rsidRPr="006559E0" w:rsidTr="00850E8A">
        <w:tc>
          <w:tcPr>
            <w:tcW w:w="3652" w:type="dxa"/>
          </w:tcPr>
          <w:p w:rsidR="00EF7CCC" w:rsidRDefault="00EF7CCC" w:rsidP="00EF7CCC">
            <w:pPr>
              <w:pStyle w:val="Textkrper-Zeileneinzug"/>
              <w:spacing w:before="60" w:after="60"/>
              <w:ind w:left="0" w:right="113"/>
            </w:pPr>
            <w:r>
              <w:t>functional description</w:t>
            </w:r>
          </w:p>
        </w:tc>
        <w:tc>
          <w:tcPr>
            <w:tcW w:w="4820" w:type="dxa"/>
          </w:tcPr>
          <w:p w:rsidR="00EF7CCC" w:rsidRPr="00D0347E" w:rsidRDefault="005D7052" w:rsidP="00EF7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1036345545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Funktionsbeschreibung </w:t>
            </w:r>
            <w:permEnd w:id="1036345545"/>
          </w:p>
        </w:tc>
      </w:tr>
      <w:tr w:rsidR="00055CCC" w:rsidRPr="006559E0" w:rsidTr="00850E8A">
        <w:tc>
          <w:tcPr>
            <w:tcW w:w="3652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boolean expression</w:t>
            </w:r>
          </w:p>
        </w:tc>
        <w:tc>
          <w:tcPr>
            <w:tcW w:w="4820" w:type="dxa"/>
          </w:tcPr>
          <w:p w:rsidR="00055CCC" w:rsidRPr="00D0347E" w:rsidRDefault="005D705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64949385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r w:rsidR="009225D2">
              <w:rPr>
                <w:rFonts w:ascii="Comic Sans MS" w:hAnsi="Comic Sans MS"/>
                <w:color w:val="548DD4" w:themeColor="text2" w:themeTint="99"/>
              </w:rPr>
              <w:t>Funktionsgleichung/</w:t>
            </w:r>
            <w:r>
              <w:rPr>
                <w:rFonts w:ascii="Comic Sans MS" w:hAnsi="Comic Sans MS"/>
                <w:color w:val="548DD4" w:themeColor="text2" w:themeTint="99"/>
              </w:rPr>
              <w:t>Boleesche Ausdruck</w:t>
            </w:r>
            <w:permEnd w:id="649493856"/>
          </w:p>
        </w:tc>
      </w:tr>
      <w:tr w:rsidR="00055CCC" w:rsidRPr="006559E0" w:rsidTr="00850E8A">
        <w:tc>
          <w:tcPr>
            <w:tcW w:w="3652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circuit symbol</w:t>
            </w:r>
          </w:p>
        </w:tc>
        <w:tc>
          <w:tcPr>
            <w:tcW w:w="4820" w:type="dxa"/>
          </w:tcPr>
          <w:p w:rsidR="00055CCC" w:rsidRPr="00D0347E" w:rsidRDefault="005D705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1208376431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Schaltzeichen</w:t>
            </w:r>
            <w:permEnd w:id="1208376431"/>
          </w:p>
        </w:tc>
      </w:tr>
      <w:tr w:rsidR="00055CCC" w:rsidRPr="006559E0" w:rsidTr="00850E8A">
        <w:tc>
          <w:tcPr>
            <w:tcW w:w="3652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experimental check</w:t>
            </w:r>
          </w:p>
        </w:tc>
        <w:tc>
          <w:tcPr>
            <w:tcW w:w="4820" w:type="dxa"/>
          </w:tcPr>
          <w:p w:rsidR="00055CCC" w:rsidRPr="00D0347E" w:rsidRDefault="005D705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333007810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Experimentelle Überprüfung</w:t>
            </w:r>
            <w:permEnd w:id="333007810"/>
          </w:p>
        </w:tc>
      </w:tr>
      <w:tr w:rsidR="00055CCC" w:rsidRPr="006559E0" w:rsidTr="00850E8A">
        <w:tc>
          <w:tcPr>
            <w:tcW w:w="3652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equal</w:t>
            </w:r>
          </w:p>
        </w:tc>
        <w:tc>
          <w:tcPr>
            <w:tcW w:w="4820" w:type="dxa"/>
          </w:tcPr>
          <w:p w:rsidR="00055CCC" w:rsidRPr="00D0347E" w:rsidRDefault="005D705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1688350221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Gleich </w:t>
            </w:r>
            <w:permEnd w:id="1688350221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r w:rsidRPr="00AB3A0E">
              <w:t>(to) obtain</w:t>
            </w:r>
          </w:p>
        </w:tc>
        <w:tc>
          <w:tcPr>
            <w:tcW w:w="4820" w:type="dxa"/>
          </w:tcPr>
          <w:p w:rsidR="00055CCC" w:rsidRPr="00D0347E" w:rsidRDefault="005D705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720728699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r w:rsidR="009225D2">
              <w:rPr>
                <w:rFonts w:ascii="Comic Sans MS" w:hAnsi="Comic Sans MS"/>
                <w:color w:val="548DD4" w:themeColor="text2" w:themeTint="99"/>
              </w:rPr>
              <w:t>E</w:t>
            </w:r>
            <w:r>
              <w:rPr>
                <w:rFonts w:ascii="Comic Sans MS" w:hAnsi="Comic Sans MS"/>
                <w:color w:val="548DD4" w:themeColor="text2" w:themeTint="99"/>
              </w:rPr>
              <w:t>r</w:t>
            </w:r>
            <w:r w:rsidR="009225D2">
              <w:rPr>
                <w:rFonts w:ascii="Comic Sans MS" w:hAnsi="Comic Sans MS"/>
                <w:color w:val="548DD4" w:themeColor="text2" w:themeTint="99"/>
              </w:rPr>
              <w:t xml:space="preserve">reichen </w:t>
            </w:r>
            <w:permEnd w:id="720728699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9225D2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728200677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Denoted </w:t>
            </w:r>
            <w:r w:rsidR="005D7052"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permEnd w:id="1728200677"/>
          </w:p>
        </w:tc>
        <w:tc>
          <w:tcPr>
            <w:tcW w:w="4820" w:type="dxa"/>
          </w:tcPr>
          <w:p w:rsidR="00055CCC" w:rsidRPr="006B2ED8" w:rsidRDefault="00055CCC" w:rsidP="00055CCC">
            <w:pPr>
              <w:pStyle w:val="Textkrper-Zeileneinzug"/>
              <w:spacing w:before="40" w:after="40"/>
              <w:ind w:left="34"/>
            </w:pPr>
            <w:r w:rsidRPr="006B2ED8">
              <w:t>gekennzeichnet</w:t>
            </w:r>
          </w:p>
        </w:tc>
      </w:tr>
      <w:tr w:rsidR="00EF7CCC" w:rsidRPr="006559E0" w:rsidTr="00850E8A">
        <w:tc>
          <w:tcPr>
            <w:tcW w:w="3652" w:type="dxa"/>
          </w:tcPr>
          <w:p w:rsidR="00EF7CCC" w:rsidRDefault="00EF7CCC" w:rsidP="00055CCC">
            <w:pPr>
              <w:pStyle w:val="Textkrper-Zeileneinzug"/>
              <w:spacing w:before="60" w:after="60"/>
              <w:ind w:left="0" w:right="113"/>
            </w:pPr>
            <w:r>
              <w:t>(to)</w:t>
            </w:r>
            <w:r w:rsidRPr="00055CCC"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permStart w:id="1656881340" w:edGrp="everyone"/>
            <w:r w:rsidR="005D7052">
              <w:rPr>
                <w:rFonts w:ascii="Comic Sans MS" w:hAnsi="Comic Sans MS"/>
                <w:color w:val="548DD4" w:themeColor="text2" w:themeTint="99"/>
              </w:rPr>
              <w:t xml:space="preserve"> simulate</w:t>
            </w:r>
            <w:permEnd w:id="1656881340"/>
          </w:p>
        </w:tc>
        <w:tc>
          <w:tcPr>
            <w:tcW w:w="4820" w:type="dxa"/>
          </w:tcPr>
          <w:p w:rsidR="00EF7CCC" w:rsidRDefault="00EF7CCC" w:rsidP="00EF7CCC">
            <w:pPr>
              <w:pStyle w:val="Textkrper-Zeileneinzug"/>
              <w:spacing w:before="60" w:after="60"/>
              <w:ind w:left="0" w:right="113"/>
            </w:pPr>
            <w:r>
              <w:t>simulieren</w:t>
            </w:r>
          </w:p>
        </w:tc>
      </w:tr>
      <w:tr w:rsidR="00055CCC" w:rsidRPr="006559E0" w:rsidTr="00850E8A">
        <w:tc>
          <w:tcPr>
            <w:tcW w:w="3652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inverse</w:t>
            </w:r>
          </w:p>
        </w:tc>
        <w:tc>
          <w:tcPr>
            <w:tcW w:w="4820" w:type="dxa"/>
          </w:tcPr>
          <w:p w:rsidR="00055CCC" w:rsidRPr="00D0347E" w:rsidRDefault="005D705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1706457391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r w:rsidR="009225D2">
              <w:rPr>
                <w:rFonts w:ascii="Comic Sans MS" w:hAnsi="Comic Sans MS"/>
                <w:color w:val="548DD4" w:themeColor="text2" w:themeTint="99"/>
              </w:rPr>
              <w:t xml:space="preserve">Negieren </w:t>
            </w:r>
            <w:permEnd w:id="1706457391"/>
          </w:p>
        </w:tc>
      </w:tr>
      <w:tr w:rsidR="00055CCC" w:rsidRPr="006559E0" w:rsidTr="00850E8A">
        <w:tc>
          <w:tcPr>
            <w:tcW w:w="3652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NAND</w:t>
            </w:r>
          </w:p>
        </w:tc>
        <w:tc>
          <w:tcPr>
            <w:tcW w:w="4820" w:type="dxa"/>
          </w:tcPr>
          <w:p w:rsidR="00055CCC" w:rsidRPr="00D0347E" w:rsidRDefault="009225D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281692611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NAND </w:t>
            </w:r>
            <w:permEnd w:id="281692611"/>
          </w:p>
        </w:tc>
      </w:tr>
      <w:tr w:rsidR="00055CCC" w:rsidRPr="006559E0" w:rsidTr="00850E8A">
        <w:tc>
          <w:tcPr>
            <w:tcW w:w="3652" w:type="dxa"/>
          </w:tcPr>
          <w:p w:rsidR="00055CCC" w:rsidRDefault="00055CCC" w:rsidP="00055CCC">
            <w:pPr>
              <w:pStyle w:val="Textkrper-Zeileneinzug"/>
              <w:spacing w:before="60" w:after="60"/>
              <w:ind w:left="0" w:right="113"/>
            </w:pPr>
            <w:r>
              <w:t>NOR</w:t>
            </w:r>
          </w:p>
        </w:tc>
        <w:tc>
          <w:tcPr>
            <w:tcW w:w="4820" w:type="dxa"/>
          </w:tcPr>
          <w:p w:rsidR="00055CCC" w:rsidRPr="00D0347E" w:rsidRDefault="005D705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1041452168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r w:rsidR="009225D2">
              <w:rPr>
                <w:rFonts w:ascii="Comic Sans MS" w:hAnsi="Comic Sans MS"/>
                <w:color w:val="548DD4" w:themeColor="text2" w:themeTint="99"/>
              </w:rPr>
              <w:t xml:space="preserve">NOR </w:t>
            </w:r>
            <w:permEnd w:id="1041452168"/>
          </w:p>
        </w:tc>
      </w:tr>
      <w:tr w:rsidR="00EF7CCC" w:rsidRPr="006559E0" w:rsidTr="00850E8A">
        <w:tc>
          <w:tcPr>
            <w:tcW w:w="3652" w:type="dxa"/>
          </w:tcPr>
          <w:p w:rsidR="00EF7CCC" w:rsidRDefault="00EF7CCC" w:rsidP="00EF7CCC">
            <w:pPr>
              <w:pStyle w:val="Textkrper-Zeileneinzug"/>
              <w:spacing w:before="60" w:after="60"/>
              <w:ind w:left="0" w:right="113"/>
            </w:pPr>
            <w:r>
              <w:t>Exclusive OR, ExOR, XOR</w:t>
            </w:r>
          </w:p>
        </w:tc>
        <w:tc>
          <w:tcPr>
            <w:tcW w:w="4820" w:type="dxa"/>
          </w:tcPr>
          <w:p w:rsidR="00EF7CCC" w:rsidRDefault="00EF7CCC" w:rsidP="00EF7CCC">
            <w:pPr>
              <w:pStyle w:val="Textkrper-Zeileneinzug"/>
              <w:spacing w:before="60" w:after="60"/>
              <w:ind w:left="0" w:right="113"/>
            </w:pPr>
            <w:r>
              <w:t>Exclusiv OR, ExOR, XOR</w:t>
            </w:r>
          </w:p>
        </w:tc>
      </w:tr>
      <w:tr w:rsidR="00EF7CCC" w:rsidRPr="006559E0" w:rsidTr="00850E8A">
        <w:tc>
          <w:tcPr>
            <w:tcW w:w="3652" w:type="dxa"/>
          </w:tcPr>
          <w:p w:rsidR="00EF7CCC" w:rsidRDefault="00EF7CCC" w:rsidP="00EF7CCC">
            <w:pPr>
              <w:pStyle w:val="Textkrper-Zeileneinzug"/>
              <w:spacing w:before="60" w:after="60"/>
              <w:ind w:left="0" w:right="113"/>
            </w:pPr>
            <w:r>
              <w:t>Exclusive NOR, ExNOR, XNOR</w:t>
            </w:r>
          </w:p>
        </w:tc>
        <w:tc>
          <w:tcPr>
            <w:tcW w:w="4820" w:type="dxa"/>
          </w:tcPr>
          <w:p w:rsidR="00EF7CCC" w:rsidRDefault="00EF7CCC" w:rsidP="00EF7CCC">
            <w:pPr>
              <w:pStyle w:val="Textkrper-Zeileneinzug"/>
              <w:spacing w:before="60" w:after="60"/>
              <w:ind w:left="0" w:right="113"/>
            </w:pPr>
            <w:r>
              <w:t>Exclusiv NOR, ExNOR, XNOR</w:t>
            </w:r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9225D2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637210735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Apparatus </w:t>
            </w:r>
            <w:permEnd w:id="637210735"/>
          </w:p>
        </w:tc>
        <w:tc>
          <w:tcPr>
            <w:tcW w:w="4820" w:type="dxa"/>
          </w:tcPr>
          <w:p w:rsidR="00055CCC" w:rsidRPr="00D0347E" w:rsidRDefault="009225D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2105953244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Gerät </w:t>
            </w:r>
            <w:permEnd w:id="2105953244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9225D2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931827508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Method </w:t>
            </w:r>
            <w:permEnd w:id="1931827508"/>
          </w:p>
        </w:tc>
        <w:tc>
          <w:tcPr>
            <w:tcW w:w="4820" w:type="dxa"/>
          </w:tcPr>
          <w:p w:rsidR="00055CCC" w:rsidRPr="00D0347E" w:rsidRDefault="009225D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880748607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Vorgehen, Methode </w:t>
            </w:r>
            <w:permEnd w:id="880748607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9225D2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122521948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(to) derive </w:t>
            </w:r>
            <w:permEnd w:id="2122521948"/>
          </w:p>
        </w:tc>
        <w:tc>
          <w:tcPr>
            <w:tcW w:w="4820" w:type="dxa"/>
          </w:tcPr>
          <w:p w:rsidR="00055CCC" w:rsidRPr="00D0347E" w:rsidRDefault="009225D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530793647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Ableiten </w:t>
            </w:r>
            <w:permEnd w:id="530793647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9225D2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71196761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Derived basic functons </w:t>
            </w:r>
            <w:permEnd w:id="71196761"/>
          </w:p>
        </w:tc>
        <w:tc>
          <w:tcPr>
            <w:tcW w:w="4820" w:type="dxa"/>
          </w:tcPr>
          <w:p w:rsidR="00055CCC" w:rsidRPr="00D0347E" w:rsidRDefault="009225D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88227104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Abgeleitete Grundfunktionnen </w:t>
            </w:r>
            <w:permEnd w:id="882271046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9225D2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62718937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Pinout </w:t>
            </w:r>
            <w:permEnd w:id="627189376"/>
          </w:p>
        </w:tc>
        <w:tc>
          <w:tcPr>
            <w:tcW w:w="4820" w:type="dxa"/>
          </w:tcPr>
          <w:p w:rsidR="00055CCC" w:rsidRPr="00D0347E" w:rsidRDefault="009225D2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1778804531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 Pinbelegung </w:t>
            </w:r>
            <w:permEnd w:id="1778804531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994868192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994868192"/>
          </w:p>
        </w:tc>
        <w:tc>
          <w:tcPr>
            <w:tcW w:w="4820" w:type="dxa"/>
          </w:tcPr>
          <w:p w:rsidR="00055CCC" w:rsidRPr="00D0347E" w:rsidRDefault="00055CCC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517159743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517159743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076376827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076376827"/>
          </w:p>
        </w:tc>
        <w:tc>
          <w:tcPr>
            <w:tcW w:w="4820" w:type="dxa"/>
          </w:tcPr>
          <w:p w:rsidR="00055CCC" w:rsidRPr="00D0347E" w:rsidRDefault="00055CCC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243664062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243664062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1833258101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833258101"/>
          </w:p>
        </w:tc>
        <w:tc>
          <w:tcPr>
            <w:tcW w:w="4820" w:type="dxa"/>
          </w:tcPr>
          <w:p w:rsidR="00055CCC" w:rsidRPr="00D0347E" w:rsidRDefault="00055CCC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639190351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639190351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6636728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6636728"/>
          </w:p>
        </w:tc>
        <w:tc>
          <w:tcPr>
            <w:tcW w:w="4820" w:type="dxa"/>
          </w:tcPr>
          <w:p w:rsidR="00055CCC" w:rsidRPr="00D0347E" w:rsidRDefault="00055CCC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1090928375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090928375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903304965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903304965"/>
          </w:p>
        </w:tc>
        <w:tc>
          <w:tcPr>
            <w:tcW w:w="4820" w:type="dxa"/>
          </w:tcPr>
          <w:p w:rsidR="00055CCC" w:rsidRPr="00D0347E" w:rsidRDefault="00055CCC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1577863051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577863051"/>
          </w:p>
        </w:tc>
      </w:tr>
      <w:tr w:rsidR="00055CCC" w:rsidRPr="006559E0" w:rsidTr="00850E8A">
        <w:tc>
          <w:tcPr>
            <w:tcW w:w="3652" w:type="dxa"/>
          </w:tcPr>
          <w:p w:rsidR="00055CCC" w:rsidRPr="00A629DB" w:rsidRDefault="00055CCC" w:rsidP="00055CCC">
            <w:pPr>
              <w:pStyle w:val="Textkrper-Zeileneinzug"/>
              <w:spacing w:before="40" w:after="40"/>
              <w:ind w:left="34"/>
              <w:rPr>
                <w:rFonts w:ascii="Comic Sans MS" w:hAnsi="Comic Sans MS"/>
                <w:color w:val="548DD4" w:themeColor="text2" w:themeTint="99"/>
              </w:rPr>
            </w:pPr>
            <w:permStart w:id="29967350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29967350"/>
          </w:p>
        </w:tc>
        <w:tc>
          <w:tcPr>
            <w:tcW w:w="4820" w:type="dxa"/>
          </w:tcPr>
          <w:p w:rsidR="00055CCC" w:rsidRPr="00D0347E" w:rsidRDefault="00055CCC" w:rsidP="00055CCC">
            <w:pPr>
              <w:pStyle w:val="Textkrper-Zeileneinzug"/>
              <w:spacing w:before="60" w:after="60"/>
              <w:ind w:left="0" w:right="113"/>
              <w:rPr>
                <w:rFonts w:ascii="Comic Sans MS" w:hAnsi="Comic Sans MS"/>
                <w:color w:val="548DD4" w:themeColor="text2" w:themeTint="99"/>
              </w:rPr>
            </w:pPr>
            <w:permStart w:id="1158621241" w:edGrp="everyone"/>
            <w:r>
              <w:rPr>
                <w:rFonts w:ascii="Comic Sans MS" w:hAnsi="Comic Sans MS"/>
                <w:color w:val="548DD4" w:themeColor="text2" w:themeTint="99"/>
              </w:rPr>
              <w:t>…</w:t>
            </w:r>
            <w:permEnd w:id="1158621241"/>
          </w:p>
        </w:tc>
      </w:tr>
    </w:tbl>
    <w:p w:rsidR="009E5F75" w:rsidRPr="005D617C" w:rsidRDefault="009E5F75" w:rsidP="009E5F75">
      <w:pPr>
        <w:pStyle w:val="Textkrper-Zeileneinzug"/>
      </w:pPr>
    </w:p>
    <w:p w:rsidR="009E5F75" w:rsidRDefault="009E5F75" w:rsidP="009E5F75">
      <w:pPr>
        <w:pStyle w:val="Textkrper-Zeileneinzug"/>
      </w:pPr>
    </w:p>
    <w:p w:rsidR="009454EE" w:rsidRPr="00F44D4C" w:rsidRDefault="009454EE" w:rsidP="009454EE"/>
    <w:p w:rsidR="00CE6846" w:rsidRDefault="00CE6846">
      <w:pPr>
        <w:rPr>
          <w:rFonts w:ascii="Verdana" w:hAnsi="Verdana"/>
          <w:bCs/>
          <w:noProof/>
          <w:snapToGrid w:val="0"/>
          <w:sz w:val="22"/>
          <w:lang w:val="en-US"/>
        </w:rPr>
      </w:pPr>
      <w:r>
        <w:rPr>
          <w:lang w:val="en-US"/>
        </w:rPr>
        <w:br w:type="page"/>
      </w:r>
    </w:p>
    <w:p w:rsidR="00CE6846" w:rsidRPr="0053591D" w:rsidRDefault="00CE6846" w:rsidP="00CE6846">
      <w:pPr>
        <w:pStyle w:val="berschrift1"/>
        <w:overflowPunct w:val="0"/>
        <w:autoSpaceDE w:val="0"/>
        <w:autoSpaceDN w:val="0"/>
        <w:adjustRightInd w:val="0"/>
        <w:spacing w:after="120"/>
        <w:ind w:left="1276" w:hanging="566"/>
        <w:textAlignment w:val="baseline"/>
        <w:rPr>
          <w:lang w:val="en-GB"/>
        </w:rPr>
      </w:pPr>
      <w:bookmarkStart w:id="37" w:name="_Toc242927240"/>
      <w:r w:rsidRPr="0053591D">
        <w:rPr>
          <w:lang w:val="en-GB"/>
        </w:rPr>
        <w:lastRenderedPageBreak/>
        <w:t>Binary logic operations with inverse inputs</w:t>
      </w:r>
      <w:bookmarkEnd w:id="37"/>
    </w:p>
    <w:p w:rsidR="00CE6846" w:rsidRPr="00743C56" w:rsidRDefault="00CE6846" w:rsidP="00CE6846">
      <w:pPr>
        <w:pStyle w:val="berschrift2"/>
        <w:numPr>
          <w:ilvl w:val="1"/>
          <w:numId w:val="11"/>
        </w:numPr>
        <w:tabs>
          <w:tab w:val="clear" w:pos="1377"/>
          <w:tab w:val="num" w:pos="1418"/>
        </w:tabs>
        <w:overflowPunct/>
        <w:autoSpaceDE/>
        <w:autoSpaceDN/>
        <w:adjustRightInd/>
        <w:spacing w:before="240" w:after="60"/>
        <w:ind w:hanging="668"/>
        <w:textAlignment w:val="auto"/>
      </w:pPr>
      <w:bookmarkStart w:id="38" w:name="_Toc242927241"/>
      <w:r>
        <w:t>Task</w:t>
      </w:r>
      <w:bookmarkEnd w:id="38"/>
    </w:p>
    <w:p w:rsidR="00CE6846" w:rsidRPr="0053591D" w:rsidRDefault="00CE6846" w:rsidP="00CE6846">
      <w:pPr>
        <w:pStyle w:val="Textkrper-Zeileneinzug"/>
        <w:rPr>
          <w:lang w:val="en-GB"/>
        </w:rPr>
      </w:pPr>
      <w:r w:rsidRPr="0053591D">
        <w:rPr>
          <w:lang w:val="en-GB"/>
        </w:rPr>
        <w:t>Use LOG</w:t>
      </w:r>
      <w:r w:rsidR="00850E8A" w:rsidRPr="0053591D">
        <w:rPr>
          <w:lang w:val="en-GB"/>
        </w:rPr>
        <w:t>O!Soft Comfort and</w:t>
      </w:r>
      <w:r w:rsidRPr="0053591D">
        <w:rPr>
          <w:lang w:val="en-GB"/>
        </w:rPr>
        <w:t xml:space="preserve"> draw the binary logic functions with inverse inputs</w:t>
      </w:r>
      <w:r w:rsidR="00850E8A" w:rsidRPr="0053591D">
        <w:rPr>
          <w:lang w:val="en-GB"/>
        </w:rPr>
        <w:t xml:space="preserve"> as shown below</w:t>
      </w:r>
      <w:r w:rsidRPr="0053591D">
        <w:rPr>
          <w:lang w:val="en-GB"/>
        </w:rPr>
        <w:t>. Use I1 and I2 to simul</w:t>
      </w:r>
      <w:r w:rsidR="00850E8A" w:rsidRPr="0053591D">
        <w:rPr>
          <w:lang w:val="en-GB"/>
        </w:rPr>
        <w:t>ate 0 or 1 at the input and</w:t>
      </w:r>
      <w:r w:rsidRPr="0053591D">
        <w:rPr>
          <w:lang w:val="en-GB"/>
        </w:rPr>
        <w:t xml:space="preserve"> complete the truth table! </w:t>
      </w:r>
      <w:r w:rsidR="00850E8A" w:rsidRPr="0053591D">
        <w:rPr>
          <w:lang w:val="en-GB"/>
        </w:rPr>
        <w:t>C</w:t>
      </w:r>
      <w:r w:rsidRPr="0053591D">
        <w:rPr>
          <w:lang w:val="en-GB"/>
        </w:rPr>
        <w:t>ho</w:t>
      </w:r>
      <w:r w:rsidR="00850E8A" w:rsidRPr="0053591D">
        <w:rPr>
          <w:lang w:val="en-GB"/>
        </w:rPr>
        <w:t>o</w:t>
      </w:r>
      <w:r w:rsidRPr="0053591D">
        <w:rPr>
          <w:lang w:val="en-GB"/>
        </w:rPr>
        <w:t>se an equivalent logical symbol</w:t>
      </w:r>
      <w:r w:rsidR="00A307D5" w:rsidRPr="0053591D">
        <w:rPr>
          <w:lang w:val="en-GB"/>
        </w:rPr>
        <w:t> </w:t>
      </w:r>
      <w:r w:rsidR="0081557E" w:rsidRPr="0053591D">
        <w:rPr>
          <w:lang w:val="en-GB"/>
        </w:rPr>
        <w:t>in the table</w:t>
      </w:r>
      <w:r w:rsidR="00850E8A" w:rsidRPr="0053591D">
        <w:rPr>
          <w:lang w:val="en-GB"/>
        </w:rPr>
        <w:t xml:space="preserve"> and mark</w:t>
      </w:r>
      <w:r w:rsidR="0081557E" w:rsidRPr="0053591D">
        <w:rPr>
          <w:lang w:val="en-GB"/>
        </w:rPr>
        <w:t xml:space="preserve"> with </w:t>
      </w:r>
      <w:r w:rsidR="00E83D19" w:rsidRPr="0053591D">
        <w:rPr>
          <w:szCs w:val="22"/>
          <w:lang w:val="en-GB"/>
        </w:rPr>
        <w:t>„X“</w:t>
      </w:r>
      <w:r w:rsidR="003B1828" w:rsidRPr="0053591D">
        <w:rPr>
          <w:lang w:val="en-GB"/>
        </w:rPr>
        <w:t>!</w:t>
      </w:r>
      <w:r w:rsidRPr="0053591D">
        <w:rPr>
          <w:lang w:val="en-GB"/>
        </w:rPr>
        <w:t xml:space="preserve"> </w:t>
      </w:r>
    </w:p>
    <w:p w:rsidR="00CE6846" w:rsidRPr="0053591D" w:rsidRDefault="00E83D19" w:rsidP="00CE6846">
      <w:pPr>
        <w:pStyle w:val="Textkrper-Zeileneinzug"/>
        <w:rPr>
          <w:lang w:val="en-GB"/>
        </w:rPr>
      </w:pPr>
      <w:r>
        <w:rPr>
          <w:snapToGrid/>
          <w:lang w:val="en-US" w:eastAsia="zh-CN"/>
        </w:rPr>
        <w:drawing>
          <wp:anchor distT="0" distB="0" distL="114300" distR="114300" simplePos="0" relativeHeight="251942400" behindDoc="1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1905</wp:posOffset>
            </wp:positionV>
            <wp:extent cx="857250" cy="714375"/>
            <wp:effectExtent l="19050" t="0" r="0" b="0"/>
            <wp:wrapTight wrapText="bothSides">
              <wp:wrapPolygon edited="0">
                <wp:start x="-480" y="0"/>
                <wp:lineTo x="-480" y="21312"/>
                <wp:lineTo x="21600" y="21312"/>
                <wp:lineTo x="21600" y="0"/>
                <wp:lineTo x="-480" y="0"/>
              </wp:wrapPolygon>
            </wp:wrapTight>
            <wp:docPr id="2219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6846" w:rsidRPr="0053591D" w:rsidRDefault="00CE6846" w:rsidP="00CE6846">
      <w:pPr>
        <w:rPr>
          <w:lang w:val="en-GB"/>
        </w:rPr>
      </w:pPr>
    </w:p>
    <w:p w:rsidR="00CE6846" w:rsidRPr="0053591D" w:rsidRDefault="00CD7D93" w:rsidP="00CE6846">
      <w:pPr>
        <w:rPr>
          <w:lang w:val="en-GB"/>
        </w:rPr>
      </w:pPr>
      <w:r>
        <w:rPr>
          <w:noProof/>
          <w:lang w:val="de-CH" w:eastAsia="de-CH"/>
        </w:rPr>
        <w:pict>
          <v:group id="_x0000_s4931" style="position:absolute;margin-left:19.65pt;margin-top:7.3pt;width:131.15pt;height:60.75pt;z-index:251926016" coordorigin="2055,3723" coordsize="2623,1215">
            <v:shape id="_x0000_s4932" type="#_x0000_t202" style="position:absolute;left:2986;top:3818;width:850;height:1120">
              <v:textbox style="mso-next-textbox:#_x0000_s4932">
                <w:txbxContent>
                  <w:p w:rsidR="00AC67D8" w:rsidRPr="008B106A" w:rsidRDefault="00AC67D8" w:rsidP="00CE6846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≥1</w:t>
                    </w:r>
                  </w:p>
                  <w:p w:rsidR="00AC67D8" w:rsidRPr="000D452E" w:rsidRDefault="00AC67D8" w:rsidP="00CE6846"/>
                </w:txbxContent>
              </v:textbox>
            </v:shape>
            <v:shape id="_x0000_s4933" type="#_x0000_t32" style="position:absolute;left:2233;top:4068;width:668;height:0;flip:x" o:connectortype="straight"/>
            <v:shape id="_x0000_s4934" type="#_x0000_t32" style="position:absolute;left:2233;top:4698;width:668;height:0;flip:x" o:connectortype="straight"/>
            <v:shape id="_x0000_s4935" type="#_x0000_t32" style="position:absolute;left:3959;top:4378;width:545;height:0;flip:x" o:connectortype="straight"/>
            <v:shape id="_x0000_s4936" type="#_x0000_t202" style="position:absolute;left:4069;top:4042;width:609;height:439" strokecolor="white">
              <v:fill opacity="0"/>
              <v:textbox style="mso-next-textbox:#_x0000_s4936">
                <w:txbxContent>
                  <w:p w:rsidR="00AC67D8" w:rsidRPr="00F53119" w:rsidRDefault="00AC67D8" w:rsidP="00CE6846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937" type="#_x0000_t202" style="position:absolute;left:2055;top:3723;width:595;height:439" strokecolor="white">
              <v:fill opacity="0"/>
              <v:textbox style="mso-next-textbox:#_x0000_s4937">
                <w:txbxContent>
                  <w:p w:rsidR="00AC67D8" w:rsidRPr="00F53119" w:rsidRDefault="00AC67D8" w:rsidP="00CE6846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shape id="_x0000_s4938" type="#_x0000_t202" style="position:absolute;left:2061;top:4379;width:595;height:439" strokecolor="white">
              <v:fill opacity="0"/>
              <v:textbox style="mso-next-textbox:#_x0000_s4938">
                <w:txbxContent>
                  <w:p w:rsidR="00AC67D8" w:rsidRPr="00F53119" w:rsidRDefault="00AC67D8" w:rsidP="00CE6846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I2</w:t>
                    </w:r>
                  </w:p>
                </w:txbxContent>
              </v:textbox>
            </v:shape>
            <v:oval id="_x0000_s4939" style="position:absolute;left:2836;top:3999;width:143;height:143"/>
            <v:oval id="_x0000_s4940" style="position:absolute;left:2831;top:4627;width:143;height:143"/>
            <v:oval id="_x0000_s4941" style="position:absolute;left:3844;top:4301;width:143;height:143"/>
          </v:group>
        </w:pict>
      </w:r>
    </w:p>
    <w:tbl>
      <w:tblPr>
        <w:tblpPr w:leftFromText="141" w:rightFromText="141" w:vertAnchor="text" w:horzAnchor="page" w:tblpX="4663" w:tblpY="1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449"/>
        <w:gridCol w:w="530"/>
      </w:tblGrid>
      <w:tr w:rsidR="000C5CAC" w:rsidRPr="003B1828" w:rsidTr="000C5CAC">
        <w:trPr>
          <w:trHeight w:val="387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F2F2F2"/>
          </w:tcPr>
          <w:p w:rsidR="000C5CAC" w:rsidRPr="003B1828" w:rsidRDefault="000C5CAC" w:rsidP="000C5CA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I2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2F2F2"/>
          </w:tcPr>
          <w:p w:rsidR="000C5CAC" w:rsidRPr="003B1828" w:rsidRDefault="000C5CAC" w:rsidP="000C5CA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I1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2F2F2"/>
          </w:tcPr>
          <w:p w:rsidR="000C5CAC" w:rsidRPr="003B1828" w:rsidRDefault="000C5CAC" w:rsidP="000C5CAC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Q1</w:t>
            </w:r>
          </w:p>
        </w:tc>
      </w:tr>
      <w:tr w:rsidR="00CE578E" w:rsidRPr="003B1828" w:rsidTr="000C5CAC">
        <w:trPr>
          <w:trHeight w:val="387"/>
        </w:trPr>
        <w:tc>
          <w:tcPr>
            <w:tcW w:w="0" w:type="auto"/>
            <w:shd w:val="clear" w:color="auto" w:fill="FFFFFF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  <w:shd w:val="clear" w:color="auto" w:fill="FFFFFF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  <w:shd w:val="clear" w:color="auto" w:fill="FFFFFF"/>
          </w:tcPr>
          <w:p w:rsidR="00CE578E" w:rsidRPr="00737A84" w:rsidRDefault="00B300B0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774247799" w:edGrp="everyone"/>
            <w:r>
              <w:rPr>
                <w:color w:val="548DD4" w:themeColor="text2" w:themeTint="99"/>
              </w:rPr>
              <w:t xml:space="preserve">0 </w:t>
            </w:r>
            <w:permEnd w:id="774247799"/>
          </w:p>
        </w:tc>
      </w:tr>
      <w:tr w:rsidR="00CE578E" w:rsidRPr="003B1828" w:rsidTr="000C5CAC">
        <w:trPr>
          <w:trHeight w:val="388"/>
        </w:trPr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737A84" w:rsidRDefault="00B436BF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2027232657" w:edGrp="everyone"/>
            <w:r>
              <w:rPr>
                <w:color w:val="548DD4" w:themeColor="text2" w:themeTint="99"/>
              </w:rPr>
              <w:t>0</w:t>
            </w:r>
            <w:r w:rsidR="00B300B0">
              <w:rPr>
                <w:color w:val="548DD4" w:themeColor="text2" w:themeTint="99"/>
              </w:rPr>
              <w:t xml:space="preserve"> </w:t>
            </w:r>
            <w:permEnd w:id="2027232657"/>
          </w:p>
        </w:tc>
      </w:tr>
      <w:tr w:rsidR="00CE578E" w:rsidRPr="003B1828" w:rsidTr="000C5CAC">
        <w:trPr>
          <w:trHeight w:val="387"/>
        </w:trPr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</w:tcPr>
          <w:p w:rsidR="00CE578E" w:rsidRPr="00737A84" w:rsidRDefault="00B436BF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2090359583" w:edGrp="everyone"/>
            <w:r>
              <w:rPr>
                <w:color w:val="548DD4" w:themeColor="text2" w:themeTint="99"/>
              </w:rPr>
              <w:t>0</w:t>
            </w:r>
            <w:r w:rsidR="00B300B0">
              <w:rPr>
                <w:color w:val="548DD4" w:themeColor="text2" w:themeTint="99"/>
              </w:rPr>
              <w:t xml:space="preserve"> </w:t>
            </w:r>
            <w:permEnd w:id="2090359583"/>
          </w:p>
        </w:tc>
      </w:tr>
      <w:tr w:rsidR="00CE578E" w:rsidRPr="003B1828" w:rsidTr="000C5CAC">
        <w:trPr>
          <w:trHeight w:val="388"/>
        </w:trPr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737A84" w:rsidRDefault="00B300B0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812403720" w:edGrp="everyone"/>
            <w:r>
              <w:rPr>
                <w:color w:val="548DD4" w:themeColor="text2" w:themeTint="99"/>
              </w:rPr>
              <w:t xml:space="preserve">1 </w:t>
            </w:r>
            <w:permEnd w:id="1812403720"/>
          </w:p>
        </w:tc>
      </w:tr>
    </w:tbl>
    <w:p w:rsidR="00CE6846" w:rsidRPr="003B1828" w:rsidRDefault="00CE6846" w:rsidP="00CE6846">
      <w:pPr>
        <w:rPr>
          <w:lang w:val="fr-CH"/>
        </w:rPr>
      </w:pPr>
    </w:p>
    <w:p w:rsidR="00CE6846" w:rsidRPr="003B1828" w:rsidRDefault="00CE6846" w:rsidP="00CE6846">
      <w:pPr>
        <w:rPr>
          <w:lang w:val="fr-CH"/>
        </w:rPr>
      </w:pPr>
    </w:p>
    <w:p w:rsidR="00CE6846" w:rsidRPr="003B1828" w:rsidRDefault="00CE6846" w:rsidP="00CE6846">
      <w:pPr>
        <w:rPr>
          <w:lang w:val="fr-CH"/>
        </w:rPr>
      </w:pPr>
    </w:p>
    <w:tbl>
      <w:tblPr>
        <w:tblStyle w:val="Tabellenraster"/>
        <w:tblpPr w:leftFromText="141" w:rightFromText="141" w:vertAnchor="text" w:horzAnchor="page" w:tblpX="6583" w:tblpY="-33"/>
        <w:tblW w:w="0" w:type="auto"/>
        <w:tblLook w:val="04A0" w:firstRow="1" w:lastRow="0" w:firstColumn="1" w:lastColumn="0" w:noHBand="0" w:noVBand="1"/>
      </w:tblPr>
      <w:tblGrid>
        <w:gridCol w:w="1327"/>
        <w:gridCol w:w="1327"/>
        <w:gridCol w:w="1327"/>
      </w:tblGrid>
      <w:tr w:rsidR="000C5CAC" w:rsidTr="000C5CAC">
        <w:tc>
          <w:tcPr>
            <w:tcW w:w="0" w:type="auto"/>
          </w:tcPr>
          <w:p w:rsidR="000C5CAC" w:rsidRDefault="000C5CAC" w:rsidP="000C5CAC">
            <w:pPr>
              <w:spacing w:before="60" w:after="60"/>
            </w:pPr>
            <w:r w:rsidRPr="0024366B">
              <w:rPr>
                <w:noProof/>
                <w:lang w:val="en-US" w:eastAsia="zh-CN"/>
              </w:rPr>
              <w:drawing>
                <wp:inline distT="0" distB="0" distL="0" distR="0">
                  <wp:extent cx="686550" cy="345600"/>
                  <wp:effectExtent l="19050" t="0" r="0" b="0"/>
                  <wp:docPr id="836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l="67040" t="77484" r="15711" b="8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550" cy="34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C5CAC" w:rsidRDefault="000C5CAC" w:rsidP="000C5CAC">
            <w:pPr>
              <w:spacing w:before="60" w:after="60"/>
            </w:pPr>
            <w:r w:rsidRPr="0024366B">
              <w:rPr>
                <w:noProof/>
                <w:lang w:val="en-US" w:eastAsia="zh-CN"/>
              </w:rPr>
              <w:drawing>
                <wp:inline distT="0" distB="0" distL="0" distR="0">
                  <wp:extent cx="686550" cy="347218"/>
                  <wp:effectExtent l="19050" t="0" r="0" b="0"/>
                  <wp:docPr id="837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l="67040" t="22400" r="15711" b="63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550" cy="347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C5CAC" w:rsidRDefault="000C5CAC" w:rsidP="000C5CAC">
            <w:pPr>
              <w:spacing w:before="60" w:after="60"/>
            </w:pPr>
            <w:r w:rsidRPr="0024366B">
              <w:rPr>
                <w:noProof/>
                <w:lang w:val="en-US" w:eastAsia="zh-CN"/>
              </w:rPr>
              <w:drawing>
                <wp:inline distT="0" distB="0" distL="0" distR="0">
                  <wp:extent cx="686550" cy="338400"/>
                  <wp:effectExtent l="19050" t="0" r="0" b="0"/>
                  <wp:docPr id="839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l="67040" t="49942" r="15711" b="36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550" cy="3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78E" w:rsidTr="000C5CAC">
        <w:tc>
          <w:tcPr>
            <w:tcW w:w="0" w:type="auto"/>
          </w:tcPr>
          <w:p w:rsidR="00CE578E" w:rsidRPr="000C5CAC" w:rsidRDefault="00B436BF" w:rsidP="00CE578E">
            <w:pPr>
              <w:spacing w:before="60" w:after="60"/>
              <w:jc w:val="center"/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</w:pPr>
            <w:permStart w:id="731259506" w:edGrp="everyone"/>
            <w:r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  <w:t>…</w:t>
            </w:r>
            <w:r w:rsidR="00686331"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  <w:t xml:space="preserve"> </w:t>
            </w:r>
            <w:permEnd w:id="731259506"/>
          </w:p>
        </w:tc>
        <w:tc>
          <w:tcPr>
            <w:tcW w:w="0" w:type="auto"/>
          </w:tcPr>
          <w:p w:rsidR="00CE578E" w:rsidRPr="000C5CAC" w:rsidRDefault="00B436BF" w:rsidP="00CE578E">
            <w:pPr>
              <w:spacing w:before="60" w:after="60"/>
              <w:jc w:val="center"/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</w:pPr>
            <w:permStart w:id="1378900549" w:edGrp="everyone"/>
            <w:r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  <w:t xml:space="preserve"> X </w:t>
            </w:r>
            <w:permEnd w:id="1378900549"/>
          </w:p>
        </w:tc>
        <w:tc>
          <w:tcPr>
            <w:tcW w:w="0" w:type="auto"/>
          </w:tcPr>
          <w:p w:rsidR="00CE578E" w:rsidRPr="000C5CAC" w:rsidRDefault="00CE578E" w:rsidP="00CE578E">
            <w:pPr>
              <w:spacing w:before="60" w:after="60"/>
              <w:jc w:val="center"/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</w:pPr>
            <w:permStart w:id="305680412" w:edGrp="everyone"/>
            <w:r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  <w:t>…</w:t>
            </w:r>
            <w:permEnd w:id="305680412"/>
          </w:p>
        </w:tc>
      </w:tr>
    </w:tbl>
    <w:p w:rsidR="00CE6846" w:rsidRPr="003B1828" w:rsidRDefault="00CE6846" w:rsidP="00CE6846">
      <w:pPr>
        <w:rPr>
          <w:lang w:val="fr-CH"/>
        </w:rPr>
      </w:pPr>
    </w:p>
    <w:p w:rsidR="00CE6846" w:rsidRPr="003B1828" w:rsidRDefault="00CD7D93" w:rsidP="00CE6846">
      <w:pPr>
        <w:rPr>
          <w:lang w:val="fr-CH"/>
        </w:rPr>
      </w:pPr>
      <w:r>
        <w:rPr>
          <w:noProof/>
          <w:lang w:val="de-CH" w:eastAsia="de-CH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4942" type="#_x0000_t13" style="position:absolute;margin-left:231.35pt;margin-top:4.55pt;width:16.5pt;height:17.55pt;z-index:251927040" fillcolor="yellow"/>
        </w:pict>
      </w:r>
    </w:p>
    <w:p w:rsidR="00CE6846" w:rsidRPr="003B1828" w:rsidRDefault="00CE6846" w:rsidP="00CE6846">
      <w:pPr>
        <w:pStyle w:val="berschrift3"/>
        <w:numPr>
          <w:ilvl w:val="0"/>
          <w:numId w:val="0"/>
        </w:numPr>
        <w:rPr>
          <w:lang w:val="fr-CH"/>
        </w:rPr>
      </w:pPr>
    </w:p>
    <w:p w:rsidR="00CE6846" w:rsidRPr="003B1828" w:rsidRDefault="00CE6846" w:rsidP="00CE6846">
      <w:pPr>
        <w:rPr>
          <w:lang w:val="fr-CH"/>
        </w:rPr>
      </w:pPr>
    </w:p>
    <w:p w:rsidR="00CE6846" w:rsidRPr="003B1828" w:rsidRDefault="00CE6846" w:rsidP="00CE6846">
      <w:pPr>
        <w:rPr>
          <w:lang w:val="fr-CH"/>
        </w:rPr>
      </w:pPr>
      <w:bookmarkStart w:id="39" w:name="_GoBack"/>
      <w:bookmarkEnd w:id="39"/>
    </w:p>
    <w:p w:rsidR="00CE6846" w:rsidRPr="003B1828" w:rsidRDefault="00CE6846" w:rsidP="00CE6846">
      <w:pPr>
        <w:rPr>
          <w:lang w:val="fr-CH"/>
        </w:rPr>
      </w:pPr>
    </w:p>
    <w:p w:rsidR="00CE6846" w:rsidRPr="003B1828" w:rsidRDefault="00CE6846" w:rsidP="00CE6846">
      <w:pPr>
        <w:rPr>
          <w:lang w:val="fr-CH"/>
        </w:rPr>
      </w:pPr>
    </w:p>
    <w:p w:rsidR="00AC4200" w:rsidRPr="00CE6846" w:rsidRDefault="00AC4200" w:rsidP="00AC4200">
      <w:pPr>
        <w:pStyle w:val="Textkrper-Zeileneinzug"/>
        <w:rPr>
          <w:lang w:val="fr-CH"/>
        </w:rPr>
      </w:pPr>
    </w:p>
    <w:p w:rsidR="00AC4200" w:rsidRPr="00CE6846" w:rsidRDefault="00AC4200" w:rsidP="00AC4200">
      <w:pPr>
        <w:rPr>
          <w:lang w:val="fr-CH"/>
        </w:rPr>
      </w:pPr>
    </w:p>
    <w:p w:rsidR="00AC4200" w:rsidRPr="00CE6846" w:rsidRDefault="00CD7D93" w:rsidP="00AC4200">
      <w:pPr>
        <w:rPr>
          <w:lang w:val="fr-CH"/>
        </w:rPr>
      </w:pPr>
      <w:r>
        <w:rPr>
          <w:noProof/>
          <w:lang w:val="de-CH" w:eastAsia="de-CH"/>
        </w:rPr>
        <w:pict>
          <v:group id="_x0000_s4895" style="position:absolute;margin-left:19.95pt;margin-top:7.3pt;width:131.15pt;height:60.75pt;z-index:251921920" coordorigin="5799,3226" coordsize="2623,1215">
            <v:shape id="_x0000_s4896" type="#_x0000_t202" style="position:absolute;left:6730;top:3321;width:850;height:1120">
              <v:textbox style="mso-next-textbox:#_x0000_s4896">
                <w:txbxContent>
                  <w:p w:rsidR="00AC67D8" w:rsidRPr="008B106A" w:rsidRDefault="00AC67D8" w:rsidP="00CE6846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&amp;</w:t>
                    </w:r>
                  </w:p>
                  <w:p w:rsidR="00AC67D8" w:rsidRPr="000D452E" w:rsidRDefault="00AC67D8" w:rsidP="00CE6846"/>
                </w:txbxContent>
              </v:textbox>
            </v:shape>
            <v:shape id="_x0000_s4897" type="#_x0000_t32" style="position:absolute;left:5977;top:3571;width:668;height:0;flip:x" o:connectortype="straight"/>
            <v:shape id="_x0000_s4898" type="#_x0000_t32" style="position:absolute;left:5977;top:4201;width:668;height:0;flip:x" o:connectortype="straight"/>
            <v:shape id="_x0000_s4899" type="#_x0000_t32" style="position:absolute;left:7580;top:3881;width:668;height:1;flip:x" o:connectortype="straight"/>
            <v:shape id="_x0000_s4900" type="#_x0000_t202" style="position:absolute;left:7813;top:3545;width:609;height:439" strokecolor="white">
              <v:fill opacity="0"/>
              <v:textbox style="mso-next-textbox:#_x0000_s4900">
                <w:txbxContent>
                  <w:p w:rsidR="00AC67D8" w:rsidRPr="00F53119" w:rsidRDefault="00AC67D8" w:rsidP="00CE6846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901" type="#_x0000_t202" style="position:absolute;left:5799;top:3226;width:595;height:439" strokecolor="white">
              <v:fill opacity="0"/>
              <v:textbox style="mso-next-textbox:#_x0000_s4901">
                <w:txbxContent>
                  <w:p w:rsidR="00AC67D8" w:rsidRPr="00F53119" w:rsidRDefault="00AC67D8" w:rsidP="00CE6846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shape id="_x0000_s4902" type="#_x0000_t202" style="position:absolute;left:5805;top:3882;width:595;height:439" strokecolor="white">
              <v:fill opacity="0"/>
              <v:textbox style="mso-next-textbox:#_x0000_s4902">
                <w:txbxContent>
                  <w:p w:rsidR="00AC67D8" w:rsidRPr="00F53119" w:rsidRDefault="00AC67D8" w:rsidP="00CE6846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I2</w:t>
                    </w:r>
                  </w:p>
                </w:txbxContent>
              </v:textbox>
            </v:shape>
            <v:oval id="_x0000_s4903" style="position:absolute;left:6580;top:3502;width:143;height:143"/>
            <v:oval id="_x0000_s4904" style="position:absolute;left:6575;top:4130;width:143;height:143"/>
          </v:group>
        </w:pict>
      </w:r>
    </w:p>
    <w:tbl>
      <w:tblPr>
        <w:tblpPr w:leftFromText="141" w:rightFromText="141" w:vertAnchor="text" w:horzAnchor="page" w:tblpX="4663" w:tblpY="1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449"/>
        <w:gridCol w:w="530"/>
      </w:tblGrid>
      <w:tr w:rsidR="00AC4200" w:rsidRPr="003B1828" w:rsidTr="00BA005A">
        <w:trPr>
          <w:trHeight w:val="387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F2F2F2"/>
          </w:tcPr>
          <w:p w:rsidR="00AC4200" w:rsidRPr="003B1828" w:rsidRDefault="00AC4200" w:rsidP="00BA005A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I2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2F2F2"/>
          </w:tcPr>
          <w:p w:rsidR="00AC4200" w:rsidRPr="003B1828" w:rsidRDefault="00AC4200" w:rsidP="00BA005A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I1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2F2F2"/>
          </w:tcPr>
          <w:p w:rsidR="00AC4200" w:rsidRPr="003B1828" w:rsidRDefault="00AC4200" w:rsidP="00BA005A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Q1</w:t>
            </w:r>
          </w:p>
        </w:tc>
      </w:tr>
      <w:tr w:rsidR="00CE578E" w:rsidRPr="003B1828" w:rsidTr="00BA005A">
        <w:trPr>
          <w:trHeight w:val="387"/>
        </w:trPr>
        <w:tc>
          <w:tcPr>
            <w:tcW w:w="0" w:type="auto"/>
            <w:shd w:val="clear" w:color="auto" w:fill="FFFFFF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  <w:shd w:val="clear" w:color="auto" w:fill="FFFFFF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  <w:shd w:val="clear" w:color="auto" w:fill="FFFFFF"/>
          </w:tcPr>
          <w:p w:rsidR="00CE578E" w:rsidRPr="00737A84" w:rsidRDefault="00B300B0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75237355" w:edGrp="everyone"/>
            <w:r>
              <w:rPr>
                <w:color w:val="548DD4" w:themeColor="text2" w:themeTint="99"/>
              </w:rPr>
              <w:t xml:space="preserve">1 </w:t>
            </w:r>
            <w:permEnd w:id="75237355"/>
          </w:p>
        </w:tc>
      </w:tr>
      <w:tr w:rsidR="00CE578E" w:rsidRPr="003B1828" w:rsidTr="00BA005A">
        <w:trPr>
          <w:trHeight w:val="388"/>
        </w:trPr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737A84" w:rsidRDefault="00B300B0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932324742" w:edGrp="everyone"/>
            <w:r>
              <w:rPr>
                <w:color w:val="548DD4" w:themeColor="text2" w:themeTint="99"/>
              </w:rPr>
              <w:t xml:space="preserve">0 </w:t>
            </w:r>
            <w:permEnd w:id="932324742"/>
          </w:p>
        </w:tc>
      </w:tr>
      <w:tr w:rsidR="00CE578E" w:rsidRPr="003B1828" w:rsidTr="00BA005A">
        <w:trPr>
          <w:trHeight w:val="387"/>
        </w:trPr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</w:tcPr>
          <w:p w:rsidR="00CE578E" w:rsidRPr="00737A84" w:rsidRDefault="00B300B0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999906294" w:edGrp="everyone"/>
            <w:r>
              <w:rPr>
                <w:color w:val="548DD4" w:themeColor="text2" w:themeTint="99"/>
              </w:rPr>
              <w:t xml:space="preserve">0 </w:t>
            </w:r>
            <w:permEnd w:id="1999906294"/>
          </w:p>
        </w:tc>
      </w:tr>
      <w:tr w:rsidR="00CE578E" w:rsidRPr="003B1828" w:rsidTr="00BA005A">
        <w:trPr>
          <w:trHeight w:val="388"/>
        </w:trPr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737A84" w:rsidRDefault="00B300B0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676037387" w:edGrp="everyone"/>
            <w:r>
              <w:rPr>
                <w:color w:val="548DD4" w:themeColor="text2" w:themeTint="99"/>
              </w:rPr>
              <w:t xml:space="preserve">0 </w:t>
            </w:r>
            <w:permEnd w:id="1676037387"/>
          </w:p>
        </w:tc>
      </w:tr>
    </w:tbl>
    <w:p w:rsidR="00AC4200" w:rsidRPr="003B1828" w:rsidRDefault="00AC4200" w:rsidP="00AC4200">
      <w:p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tbl>
      <w:tblPr>
        <w:tblStyle w:val="Tabellenraster"/>
        <w:tblpPr w:leftFromText="141" w:rightFromText="141" w:vertAnchor="text" w:horzAnchor="page" w:tblpX="6583" w:tblpY="-33"/>
        <w:tblW w:w="0" w:type="auto"/>
        <w:tblLook w:val="04A0" w:firstRow="1" w:lastRow="0" w:firstColumn="1" w:lastColumn="0" w:noHBand="0" w:noVBand="1"/>
      </w:tblPr>
      <w:tblGrid>
        <w:gridCol w:w="1327"/>
        <w:gridCol w:w="1327"/>
        <w:gridCol w:w="1327"/>
      </w:tblGrid>
      <w:tr w:rsidR="00AC4200" w:rsidTr="00BA005A">
        <w:tc>
          <w:tcPr>
            <w:tcW w:w="0" w:type="auto"/>
          </w:tcPr>
          <w:p w:rsidR="00AC4200" w:rsidRDefault="00AC4200" w:rsidP="00BA005A">
            <w:pPr>
              <w:spacing w:before="60" w:after="60"/>
            </w:pPr>
            <w:r w:rsidRPr="0024366B">
              <w:rPr>
                <w:noProof/>
                <w:lang w:val="en-US" w:eastAsia="zh-CN"/>
              </w:rPr>
              <w:drawing>
                <wp:inline distT="0" distB="0" distL="0" distR="0">
                  <wp:extent cx="686550" cy="345600"/>
                  <wp:effectExtent l="19050" t="0" r="0" b="0"/>
                  <wp:docPr id="2213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l="67040" t="77484" r="15711" b="8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550" cy="34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C4200" w:rsidRDefault="00AC4200" w:rsidP="00BA005A">
            <w:pPr>
              <w:spacing w:before="60" w:after="60"/>
            </w:pPr>
            <w:r w:rsidRPr="0024366B">
              <w:rPr>
                <w:noProof/>
                <w:lang w:val="en-US" w:eastAsia="zh-CN"/>
              </w:rPr>
              <w:drawing>
                <wp:inline distT="0" distB="0" distL="0" distR="0">
                  <wp:extent cx="686550" cy="347218"/>
                  <wp:effectExtent l="19050" t="0" r="0" b="0"/>
                  <wp:docPr id="2214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l="67040" t="22400" r="15711" b="63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550" cy="347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C4200" w:rsidRDefault="00AC4200" w:rsidP="00BA005A">
            <w:pPr>
              <w:spacing w:before="60" w:after="60"/>
            </w:pPr>
            <w:r w:rsidRPr="0024366B">
              <w:rPr>
                <w:noProof/>
                <w:lang w:val="en-US" w:eastAsia="zh-CN"/>
              </w:rPr>
              <w:drawing>
                <wp:inline distT="0" distB="0" distL="0" distR="0">
                  <wp:extent cx="686550" cy="338400"/>
                  <wp:effectExtent l="19050" t="0" r="0" b="0"/>
                  <wp:docPr id="2215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l="67040" t="49942" r="15711" b="36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550" cy="3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78E" w:rsidTr="00BA005A">
        <w:tc>
          <w:tcPr>
            <w:tcW w:w="0" w:type="auto"/>
          </w:tcPr>
          <w:p w:rsidR="00CE578E" w:rsidRPr="000C5CAC" w:rsidRDefault="00CE578E" w:rsidP="00CE578E">
            <w:pPr>
              <w:spacing w:before="60" w:after="60"/>
              <w:jc w:val="center"/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</w:pPr>
            <w:permStart w:id="928988695" w:edGrp="everyone"/>
            <w:r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  <w:t>…</w:t>
            </w:r>
            <w:permEnd w:id="928988695"/>
          </w:p>
        </w:tc>
        <w:tc>
          <w:tcPr>
            <w:tcW w:w="0" w:type="auto"/>
          </w:tcPr>
          <w:p w:rsidR="00CE578E" w:rsidRPr="000C5CAC" w:rsidRDefault="00CE578E" w:rsidP="00CE578E">
            <w:pPr>
              <w:spacing w:before="60" w:after="60"/>
              <w:jc w:val="center"/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</w:pPr>
            <w:permStart w:id="1635352203" w:edGrp="everyone"/>
            <w:r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  <w:t>…</w:t>
            </w:r>
            <w:permEnd w:id="1635352203"/>
          </w:p>
        </w:tc>
        <w:tc>
          <w:tcPr>
            <w:tcW w:w="0" w:type="auto"/>
          </w:tcPr>
          <w:p w:rsidR="00CE578E" w:rsidRPr="000C5CAC" w:rsidRDefault="00B300B0" w:rsidP="00CE578E">
            <w:pPr>
              <w:spacing w:before="60" w:after="60"/>
              <w:jc w:val="center"/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</w:pPr>
            <w:permStart w:id="1727275399" w:edGrp="everyone"/>
            <w:r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  <w:t xml:space="preserve">X </w:t>
            </w:r>
            <w:permEnd w:id="1727275399"/>
          </w:p>
        </w:tc>
      </w:tr>
    </w:tbl>
    <w:p w:rsidR="00AC4200" w:rsidRPr="003B1828" w:rsidRDefault="00AC4200" w:rsidP="00AC4200">
      <w:pPr>
        <w:rPr>
          <w:lang w:val="fr-CH"/>
        </w:rPr>
      </w:pPr>
    </w:p>
    <w:p w:rsidR="00AC4200" w:rsidRPr="003B1828" w:rsidRDefault="00CD7D93" w:rsidP="00AC4200">
      <w:pPr>
        <w:rPr>
          <w:lang w:val="fr-CH"/>
        </w:rPr>
      </w:pPr>
      <w:r>
        <w:rPr>
          <w:noProof/>
          <w:lang w:val="de-CH" w:eastAsia="de-CH"/>
        </w:rPr>
        <w:pict>
          <v:shape id="_x0000_s4960" type="#_x0000_t13" style="position:absolute;margin-left:231.35pt;margin-top:4.55pt;width:16.5pt;height:17.55pt;z-index:251936256" fillcolor="yellow"/>
        </w:pict>
      </w:r>
    </w:p>
    <w:p w:rsidR="00AC4200" w:rsidRPr="003B1828" w:rsidRDefault="00AC4200" w:rsidP="00AC4200">
      <w:pPr>
        <w:pStyle w:val="berschrift3"/>
        <w:numPr>
          <w:ilvl w:val="0"/>
          <w:numId w:val="0"/>
        </w:num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p w:rsidR="00AC4200" w:rsidRDefault="00AC4200" w:rsidP="00AC4200">
      <w:pPr>
        <w:rPr>
          <w:lang w:val="fr-CH"/>
        </w:rPr>
      </w:pPr>
    </w:p>
    <w:p w:rsidR="00F70263" w:rsidRPr="003B1828" w:rsidRDefault="00F70263" w:rsidP="00AC4200">
      <w:p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p w:rsidR="00AC4200" w:rsidRPr="00CE6846" w:rsidRDefault="00AC4200" w:rsidP="00AC4200">
      <w:pPr>
        <w:rPr>
          <w:lang w:val="fr-CH"/>
        </w:rPr>
      </w:pPr>
    </w:p>
    <w:p w:rsidR="00AC4200" w:rsidRPr="00CE6846" w:rsidRDefault="00CD7D93" w:rsidP="00AC4200">
      <w:pPr>
        <w:rPr>
          <w:lang w:val="fr-CH"/>
        </w:rPr>
      </w:pPr>
      <w:r>
        <w:rPr>
          <w:noProof/>
          <w:lang w:val="de-CH" w:eastAsia="de-CH"/>
        </w:rPr>
        <w:pict>
          <v:group id="_x0000_s4885" style="position:absolute;margin-left:20.25pt;margin-top:7.3pt;width:131.15pt;height:60.75pt;z-index:251920896" coordorigin="5799,3226" coordsize="2623,1215">
            <v:shape id="_x0000_s4886" type="#_x0000_t202" style="position:absolute;left:6730;top:3321;width:850;height:1120">
              <v:textbox style="mso-next-textbox:#_x0000_s4886">
                <w:txbxContent>
                  <w:p w:rsidR="00AC67D8" w:rsidRPr="008B106A" w:rsidRDefault="00AC67D8" w:rsidP="00CE6846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</w:pPr>
                    <w:r>
                      <w:rPr>
                        <w:rFonts w:ascii="Arial" w:hAnsi="Arial" w:cs="Arial"/>
                        <w:sz w:val="36"/>
                        <w:szCs w:val="36"/>
                        <w:lang w:val="de-CH"/>
                      </w:rPr>
                      <w:t>≥1</w:t>
                    </w:r>
                  </w:p>
                  <w:p w:rsidR="00AC67D8" w:rsidRPr="000D452E" w:rsidRDefault="00AC67D8" w:rsidP="00CE6846"/>
                </w:txbxContent>
              </v:textbox>
            </v:shape>
            <v:shape id="_x0000_s4887" type="#_x0000_t32" style="position:absolute;left:5977;top:3571;width:668;height:0;flip:x" o:connectortype="straight"/>
            <v:shape id="_x0000_s4888" type="#_x0000_t32" style="position:absolute;left:5977;top:4201;width:668;height:0;flip:x" o:connectortype="straight"/>
            <v:shape id="_x0000_s4889" type="#_x0000_t32" style="position:absolute;left:7580;top:3881;width:668;height:1;flip:x" o:connectortype="straight"/>
            <v:shape id="_x0000_s4890" type="#_x0000_t202" style="position:absolute;left:7813;top:3545;width:609;height:439" strokecolor="white">
              <v:fill opacity="0"/>
              <v:textbox style="mso-next-textbox:#_x0000_s4890">
                <w:txbxContent>
                  <w:p w:rsidR="00AC67D8" w:rsidRPr="00F53119" w:rsidRDefault="00AC67D8" w:rsidP="00CE6846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Q1</w:t>
                    </w:r>
                  </w:p>
                </w:txbxContent>
              </v:textbox>
            </v:shape>
            <v:shape id="_x0000_s4891" type="#_x0000_t202" style="position:absolute;left:5799;top:3226;width:595;height:439" strokecolor="white">
              <v:fill opacity="0"/>
              <v:textbox style="mso-next-textbox:#_x0000_s4891">
                <w:txbxContent>
                  <w:p w:rsidR="00AC67D8" w:rsidRPr="00F53119" w:rsidRDefault="00AC67D8" w:rsidP="00CE6846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I1</w:t>
                    </w:r>
                  </w:p>
                </w:txbxContent>
              </v:textbox>
            </v:shape>
            <v:shape id="_x0000_s4892" type="#_x0000_t202" style="position:absolute;left:5805;top:3882;width:595;height:439" strokecolor="white">
              <v:fill opacity="0"/>
              <v:textbox style="mso-next-textbox:#_x0000_s4892">
                <w:txbxContent>
                  <w:p w:rsidR="00AC67D8" w:rsidRPr="00F53119" w:rsidRDefault="00AC67D8" w:rsidP="00CE6846">
                    <w:pPr>
                      <w:jc w:val="center"/>
                      <w:rPr>
                        <w:rFonts w:ascii="Arial" w:hAnsi="Arial" w:cs="Arial"/>
                        <w:lang w:val="de-CH"/>
                      </w:rPr>
                    </w:pPr>
                    <w:r>
                      <w:rPr>
                        <w:rFonts w:ascii="Arial" w:hAnsi="Arial" w:cs="Arial"/>
                        <w:lang w:val="de-CH"/>
                      </w:rPr>
                      <w:t>I2</w:t>
                    </w:r>
                  </w:p>
                </w:txbxContent>
              </v:textbox>
            </v:shape>
            <v:oval id="_x0000_s4893" style="position:absolute;left:6580;top:3502;width:143;height:143"/>
            <v:oval id="_x0000_s4894" style="position:absolute;left:6575;top:4130;width:143;height:143"/>
          </v:group>
        </w:pict>
      </w:r>
    </w:p>
    <w:tbl>
      <w:tblPr>
        <w:tblpPr w:leftFromText="141" w:rightFromText="141" w:vertAnchor="text" w:horzAnchor="page" w:tblpX="4663" w:tblpY="1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449"/>
        <w:gridCol w:w="530"/>
      </w:tblGrid>
      <w:tr w:rsidR="00AC4200" w:rsidRPr="003B1828" w:rsidTr="00BA005A">
        <w:trPr>
          <w:trHeight w:val="387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F2F2F2"/>
          </w:tcPr>
          <w:p w:rsidR="00AC4200" w:rsidRPr="003B1828" w:rsidRDefault="00AC4200" w:rsidP="00BA005A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I2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2F2F2"/>
          </w:tcPr>
          <w:p w:rsidR="00AC4200" w:rsidRPr="003B1828" w:rsidRDefault="00AC4200" w:rsidP="00BA005A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I1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2F2F2"/>
          </w:tcPr>
          <w:p w:rsidR="00AC4200" w:rsidRPr="003B1828" w:rsidRDefault="00AC4200" w:rsidP="00BA005A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Q1</w:t>
            </w:r>
          </w:p>
        </w:tc>
      </w:tr>
      <w:tr w:rsidR="00CE578E" w:rsidRPr="003B1828" w:rsidTr="00BA005A">
        <w:trPr>
          <w:trHeight w:val="387"/>
        </w:trPr>
        <w:tc>
          <w:tcPr>
            <w:tcW w:w="0" w:type="auto"/>
            <w:shd w:val="clear" w:color="auto" w:fill="FFFFFF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  <w:shd w:val="clear" w:color="auto" w:fill="FFFFFF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  <w:shd w:val="clear" w:color="auto" w:fill="FFFFFF"/>
          </w:tcPr>
          <w:p w:rsidR="00CE578E" w:rsidRPr="00737A84" w:rsidRDefault="00B300B0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2082484153" w:edGrp="everyone"/>
            <w:r>
              <w:rPr>
                <w:color w:val="548DD4" w:themeColor="text2" w:themeTint="99"/>
              </w:rPr>
              <w:t xml:space="preserve">1 </w:t>
            </w:r>
            <w:permEnd w:id="2082484153"/>
          </w:p>
        </w:tc>
      </w:tr>
      <w:tr w:rsidR="00CE578E" w:rsidRPr="003B1828" w:rsidTr="00BA005A">
        <w:trPr>
          <w:trHeight w:val="388"/>
        </w:trPr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737A84" w:rsidRDefault="00B300B0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539775885" w:edGrp="everyone"/>
            <w:r>
              <w:rPr>
                <w:color w:val="548DD4" w:themeColor="text2" w:themeTint="99"/>
              </w:rPr>
              <w:t xml:space="preserve">1 </w:t>
            </w:r>
            <w:permEnd w:id="1539775885"/>
          </w:p>
        </w:tc>
      </w:tr>
      <w:tr w:rsidR="00CE578E" w:rsidRPr="003B1828" w:rsidTr="00BA005A">
        <w:trPr>
          <w:trHeight w:val="387"/>
        </w:trPr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0</w:t>
            </w:r>
          </w:p>
        </w:tc>
        <w:tc>
          <w:tcPr>
            <w:tcW w:w="0" w:type="auto"/>
          </w:tcPr>
          <w:p w:rsidR="00CE578E" w:rsidRPr="00737A84" w:rsidRDefault="00B300B0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152006963" w:edGrp="everyone"/>
            <w:r>
              <w:rPr>
                <w:color w:val="548DD4" w:themeColor="text2" w:themeTint="99"/>
              </w:rPr>
              <w:t xml:space="preserve">1 </w:t>
            </w:r>
            <w:permEnd w:id="1152006963"/>
          </w:p>
        </w:tc>
      </w:tr>
      <w:tr w:rsidR="00CE578E" w:rsidRPr="003B1828" w:rsidTr="00BA005A">
        <w:trPr>
          <w:trHeight w:val="388"/>
        </w:trPr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3B1828" w:rsidRDefault="00CE578E" w:rsidP="00CE578E">
            <w:pPr>
              <w:pStyle w:val="Textkrper-Zeileneinzug"/>
              <w:spacing w:before="40" w:after="40"/>
              <w:ind w:left="0" w:right="0"/>
              <w:jc w:val="center"/>
              <w:rPr>
                <w:lang w:val="fr-CH"/>
              </w:rPr>
            </w:pPr>
            <w:r w:rsidRPr="003B1828">
              <w:rPr>
                <w:lang w:val="fr-CH"/>
              </w:rPr>
              <w:t>1</w:t>
            </w:r>
          </w:p>
        </w:tc>
        <w:tc>
          <w:tcPr>
            <w:tcW w:w="0" w:type="auto"/>
          </w:tcPr>
          <w:p w:rsidR="00CE578E" w:rsidRPr="00737A84" w:rsidRDefault="00B300B0" w:rsidP="00CE578E">
            <w:pPr>
              <w:pStyle w:val="Textkrper-Zeileneinzug"/>
              <w:spacing w:before="40" w:after="40"/>
              <w:ind w:left="0" w:right="0"/>
              <w:jc w:val="center"/>
              <w:rPr>
                <w:color w:val="548DD4" w:themeColor="text2" w:themeTint="99"/>
              </w:rPr>
            </w:pPr>
            <w:permStart w:id="1291190907" w:edGrp="everyone"/>
            <w:r>
              <w:rPr>
                <w:color w:val="548DD4" w:themeColor="text2" w:themeTint="99"/>
              </w:rPr>
              <w:t xml:space="preserve">0 </w:t>
            </w:r>
            <w:permEnd w:id="1291190907"/>
          </w:p>
        </w:tc>
      </w:tr>
    </w:tbl>
    <w:p w:rsidR="00AC4200" w:rsidRPr="003B1828" w:rsidRDefault="00AC4200" w:rsidP="00AC4200">
      <w:p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tbl>
      <w:tblPr>
        <w:tblStyle w:val="Tabellenraster"/>
        <w:tblpPr w:leftFromText="141" w:rightFromText="141" w:vertAnchor="text" w:horzAnchor="page" w:tblpX="6583" w:tblpY="-33"/>
        <w:tblW w:w="0" w:type="auto"/>
        <w:tblLook w:val="04A0" w:firstRow="1" w:lastRow="0" w:firstColumn="1" w:lastColumn="0" w:noHBand="0" w:noVBand="1"/>
      </w:tblPr>
      <w:tblGrid>
        <w:gridCol w:w="1327"/>
        <w:gridCol w:w="1327"/>
        <w:gridCol w:w="1327"/>
      </w:tblGrid>
      <w:tr w:rsidR="00AC4200" w:rsidTr="00BA005A">
        <w:tc>
          <w:tcPr>
            <w:tcW w:w="0" w:type="auto"/>
          </w:tcPr>
          <w:p w:rsidR="00AC4200" w:rsidRDefault="00AC4200" w:rsidP="00BA005A">
            <w:pPr>
              <w:spacing w:before="60" w:after="60"/>
            </w:pPr>
            <w:r w:rsidRPr="0024366B">
              <w:rPr>
                <w:noProof/>
                <w:lang w:val="en-US" w:eastAsia="zh-CN"/>
              </w:rPr>
              <w:drawing>
                <wp:inline distT="0" distB="0" distL="0" distR="0">
                  <wp:extent cx="686550" cy="345600"/>
                  <wp:effectExtent l="19050" t="0" r="0" b="0"/>
                  <wp:docPr id="2216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l="67040" t="77484" r="15711" b="8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550" cy="34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C4200" w:rsidRDefault="00AC4200" w:rsidP="00BA005A">
            <w:pPr>
              <w:spacing w:before="60" w:after="60"/>
            </w:pPr>
            <w:r w:rsidRPr="0024366B">
              <w:rPr>
                <w:noProof/>
                <w:lang w:val="en-US" w:eastAsia="zh-CN"/>
              </w:rPr>
              <w:drawing>
                <wp:inline distT="0" distB="0" distL="0" distR="0">
                  <wp:extent cx="686550" cy="347218"/>
                  <wp:effectExtent l="19050" t="0" r="0" b="0"/>
                  <wp:docPr id="2217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l="67040" t="22400" r="15711" b="63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550" cy="347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C4200" w:rsidRDefault="00AC4200" w:rsidP="00BA005A">
            <w:pPr>
              <w:spacing w:before="60" w:after="60"/>
            </w:pPr>
            <w:r w:rsidRPr="0024366B">
              <w:rPr>
                <w:noProof/>
                <w:lang w:val="en-US" w:eastAsia="zh-CN"/>
              </w:rPr>
              <w:drawing>
                <wp:inline distT="0" distB="0" distL="0" distR="0">
                  <wp:extent cx="686550" cy="338400"/>
                  <wp:effectExtent l="19050" t="0" r="0" b="0"/>
                  <wp:docPr id="2218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l="67040" t="49942" r="15711" b="36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550" cy="3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78E" w:rsidTr="00BA005A">
        <w:tc>
          <w:tcPr>
            <w:tcW w:w="0" w:type="auto"/>
          </w:tcPr>
          <w:p w:rsidR="00CE578E" w:rsidRPr="000C5CAC" w:rsidRDefault="00B300B0" w:rsidP="00CE578E">
            <w:pPr>
              <w:spacing w:before="60" w:after="60"/>
              <w:jc w:val="center"/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</w:pPr>
            <w:permStart w:id="1258177411" w:edGrp="everyone"/>
            <w:r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  <w:t>X</w:t>
            </w:r>
            <w:permEnd w:id="1258177411"/>
          </w:p>
        </w:tc>
        <w:tc>
          <w:tcPr>
            <w:tcW w:w="0" w:type="auto"/>
          </w:tcPr>
          <w:p w:rsidR="00CE578E" w:rsidRPr="000C5CAC" w:rsidRDefault="00CE578E" w:rsidP="00CE578E">
            <w:pPr>
              <w:spacing w:before="60" w:after="60"/>
              <w:jc w:val="center"/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</w:pPr>
            <w:permStart w:id="2048340791" w:edGrp="everyone"/>
            <w:r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  <w:t>…</w:t>
            </w:r>
            <w:permEnd w:id="2048340791"/>
          </w:p>
        </w:tc>
        <w:tc>
          <w:tcPr>
            <w:tcW w:w="0" w:type="auto"/>
          </w:tcPr>
          <w:p w:rsidR="00CE578E" w:rsidRPr="000C5CAC" w:rsidRDefault="00CE578E" w:rsidP="00CE578E">
            <w:pPr>
              <w:spacing w:before="60" w:after="60"/>
              <w:jc w:val="center"/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</w:pPr>
            <w:permStart w:id="1278351953" w:edGrp="everyone"/>
            <w:r>
              <w:rPr>
                <w:rFonts w:ascii="Comic Sans MS" w:hAnsi="Comic Sans MS"/>
                <w:color w:val="548DD4" w:themeColor="text2" w:themeTint="99"/>
                <w:sz w:val="22"/>
                <w:szCs w:val="22"/>
              </w:rPr>
              <w:t>…</w:t>
            </w:r>
            <w:permEnd w:id="1278351953"/>
          </w:p>
        </w:tc>
      </w:tr>
    </w:tbl>
    <w:p w:rsidR="00AC4200" w:rsidRPr="003B1828" w:rsidRDefault="00AC4200" w:rsidP="00AC4200">
      <w:pPr>
        <w:rPr>
          <w:lang w:val="fr-CH"/>
        </w:rPr>
      </w:pPr>
    </w:p>
    <w:p w:rsidR="00AC4200" w:rsidRPr="003B1828" w:rsidRDefault="00CD7D93" w:rsidP="00AC4200">
      <w:pPr>
        <w:rPr>
          <w:lang w:val="fr-CH"/>
        </w:rPr>
      </w:pPr>
      <w:r>
        <w:rPr>
          <w:noProof/>
          <w:lang w:val="de-CH" w:eastAsia="de-CH"/>
        </w:rPr>
        <w:pict>
          <v:shape id="_x0000_s4972" type="#_x0000_t13" style="position:absolute;margin-left:231.35pt;margin-top:4.55pt;width:16.5pt;height:17.55pt;z-index:251940352" fillcolor="yellow"/>
        </w:pict>
      </w:r>
    </w:p>
    <w:p w:rsidR="00AC4200" w:rsidRPr="003B1828" w:rsidRDefault="00AC4200" w:rsidP="00AC4200">
      <w:pPr>
        <w:pStyle w:val="berschrift3"/>
        <w:numPr>
          <w:ilvl w:val="0"/>
          <w:numId w:val="0"/>
        </w:num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p w:rsidR="00AC4200" w:rsidRPr="003B1828" w:rsidRDefault="00AC4200" w:rsidP="00AC4200">
      <w:pPr>
        <w:rPr>
          <w:lang w:val="fr-CH"/>
        </w:rPr>
      </w:pPr>
    </w:p>
    <w:p w:rsidR="009E5F75" w:rsidRDefault="009E5F75" w:rsidP="009E5F75">
      <w:pPr>
        <w:pStyle w:val="Textkrper-Zeileneinzug"/>
        <w:ind w:left="1134"/>
        <w:rPr>
          <w:lang w:val="en-US"/>
        </w:rPr>
      </w:pPr>
    </w:p>
    <w:sectPr w:rsidR="009E5F75" w:rsidSect="00414D1A">
      <w:headerReference w:type="default" r:id="rId47"/>
      <w:footerReference w:type="default" r:id="rId48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7D93" w:rsidRDefault="00CD7D93">
      <w:r>
        <w:separator/>
      </w:r>
    </w:p>
  </w:endnote>
  <w:endnote w:type="continuationSeparator" w:id="0">
    <w:p w:rsidR="00CD7D93" w:rsidRDefault="00CD7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7D8" w:rsidRPr="007322A3" w:rsidRDefault="00AC67D8">
    <w:pPr>
      <w:pStyle w:val="Fuzeile"/>
      <w:tabs>
        <w:tab w:val="clear" w:pos="9072"/>
        <w:tab w:val="left" w:pos="8931"/>
        <w:tab w:val="right" w:pos="15168"/>
      </w:tabs>
      <w:rPr>
        <w:rFonts w:ascii="Arial" w:hAnsi="Arial" w:cs="Arial"/>
        <w:sz w:val="16"/>
        <w:szCs w:val="16"/>
        <w:lang w:val="de-CH"/>
      </w:rPr>
    </w:pPr>
    <w:r w:rsidRPr="007322A3">
      <w:rPr>
        <w:rFonts w:ascii="Arial" w:hAnsi="Arial" w:cs="Arial"/>
        <w:sz w:val="16"/>
        <w:szCs w:val="16"/>
        <w:lang w:val="de-CH"/>
      </w:rPr>
      <w:t xml:space="preserve">Datum: </w:t>
    </w:r>
    <w:r w:rsidRPr="007322A3">
      <w:rPr>
        <w:rFonts w:ascii="Arial" w:hAnsi="Arial" w:cs="Arial"/>
        <w:sz w:val="16"/>
        <w:szCs w:val="16"/>
        <w:lang w:val="de-CH"/>
      </w:rPr>
      <w:fldChar w:fldCharType="begin"/>
    </w:r>
    <w:r w:rsidRPr="007322A3">
      <w:rPr>
        <w:rFonts w:ascii="Arial" w:hAnsi="Arial" w:cs="Arial"/>
        <w:sz w:val="16"/>
        <w:szCs w:val="16"/>
        <w:lang w:val="de-CH"/>
      </w:rPr>
      <w:instrText xml:space="preserve"> DATE \@ "dd.MM.yy" </w:instrText>
    </w:r>
    <w:r w:rsidRPr="007322A3">
      <w:rPr>
        <w:rFonts w:ascii="Arial" w:hAnsi="Arial" w:cs="Arial"/>
        <w:sz w:val="16"/>
        <w:szCs w:val="16"/>
        <w:lang w:val="de-CH"/>
      </w:rPr>
      <w:fldChar w:fldCharType="separate"/>
    </w:r>
    <w:r w:rsidR="00B436BF">
      <w:rPr>
        <w:rFonts w:ascii="Arial" w:hAnsi="Arial" w:cs="Arial"/>
        <w:noProof/>
        <w:sz w:val="16"/>
        <w:szCs w:val="16"/>
        <w:lang w:val="de-CH"/>
      </w:rPr>
      <w:t>26.10.15</w:t>
    </w:r>
    <w:r w:rsidRPr="007322A3">
      <w:rPr>
        <w:rFonts w:ascii="Arial" w:hAnsi="Arial" w:cs="Arial"/>
        <w:sz w:val="16"/>
        <w:szCs w:val="16"/>
        <w:lang w:val="de-CH"/>
      </w:rPr>
      <w:fldChar w:fldCharType="end"/>
    </w:r>
    <w:r w:rsidRPr="007322A3">
      <w:rPr>
        <w:rFonts w:ascii="Arial" w:hAnsi="Arial" w:cs="Arial"/>
        <w:sz w:val="16"/>
        <w:szCs w:val="16"/>
        <w:lang w:val="de-CH"/>
      </w:rPr>
      <w:t xml:space="preserve"> </w:t>
    </w:r>
    <w:r>
      <w:rPr>
        <w:rFonts w:ascii="Arial" w:hAnsi="Arial" w:cs="Arial"/>
        <w:sz w:val="16"/>
        <w:szCs w:val="16"/>
        <w:lang w:val="de-CH"/>
      </w:rPr>
      <w:t xml:space="preserve">/ </w:t>
    </w:r>
    <w:r w:rsidRPr="00A4438C">
      <w:rPr>
        <w:rFonts w:ascii="Arial" w:hAnsi="Arial" w:cs="Arial"/>
        <w:sz w:val="16"/>
        <w:szCs w:val="16"/>
        <w:lang w:val="de-CH"/>
      </w:rPr>
      <w:t>Roman Moser</w:t>
    </w:r>
    <w:r w:rsidRPr="007322A3">
      <w:rPr>
        <w:rFonts w:ascii="Arial" w:hAnsi="Arial" w:cs="Arial"/>
        <w:sz w:val="16"/>
        <w:szCs w:val="16"/>
        <w:lang w:val="de-CH"/>
      </w:rPr>
      <w:tab/>
    </w:r>
    <w:r w:rsidRPr="007322A3"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 xml:space="preserve"> </w:t>
    </w:r>
    <w:r w:rsidRPr="007322A3">
      <w:rPr>
        <w:rFonts w:ascii="Arial" w:hAnsi="Arial" w:cs="Arial"/>
        <w:sz w:val="16"/>
        <w:szCs w:val="16"/>
        <w:lang w:val="de-CH"/>
      </w:rPr>
      <w:t xml:space="preserve">Seite: </w:t>
    </w:r>
    <w:r w:rsidRPr="007322A3">
      <w:rPr>
        <w:rStyle w:val="Seitenzahl"/>
        <w:rFonts w:ascii="Arial" w:hAnsi="Arial" w:cs="Arial"/>
        <w:sz w:val="16"/>
        <w:szCs w:val="16"/>
      </w:rPr>
      <w:fldChar w:fldCharType="begin"/>
    </w:r>
    <w:r w:rsidRPr="007322A3">
      <w:rPr>
        <w:rStyle w:val="Seitenzahl"/>
        <w:rFonts w:ascii="Arial" w:hAnsi="Arial" w:cs="Arial"/>
        <w:sz w:val="16"/>
        <w:szCs w:val="16"/>
      </w:rPr>
      <w:instrText xml:space="preserve"> PAGE </w:instrText>
    </w:r>
    <w:r w:rsidRPr="007322A3">
      <w:rPr>
        <w:rStyle w:val="Seitenzahl"/>
        <w:rFonts w:ascii="Arial" w:hAnsi="Arial" w:cs="Arial"/>
        <w:sz w:val="16"/>
        <w:szCs w:val="16"/>
      </w:rPr>
      <w:fldChar w:fldCharType="separate"/>
    </w:r>
    <w:r w:rsidR="00B436BF">
      <w:rPr>
        <w:rStyle w:val="Seitenzahl"/>
        <w:rFonts w:ascii="Arial" w:hAnsi="Arial" w:cs="Arial"/>
        <w:noProof/>
        <w:sz w:val="16"/>
        <w:szCs w:val="16"/>
      </w:rPr>
      <w:t>22</w:t>
    </w:r>
    <w:r w:rsidRPr="007322A3">
      <w:rPr>
        <w:rStyle w:val="Seitenzahl"/>
        <w:rFonts w:ascii="Arial" w:hAnsi="Arial" w:cs="Arial"/>
        <w:sz w:val="16"/>
        <w:szCs w:val="16"/>
      </w:rPr>
      <w:fldChar w:fldCharType="end"/>
    </w:r>
    <w:r w:rsidRPr="007322A3">
      <w:rPr>
        <w:rStyle w:val="Seitenzahl"/>
        <w:rFonts w:ascii="Arial" w:hAnsi="Arial" w:cs="Arial"/>
        <w:sz w:val="16"/>
        <w:szCs w:val="16"/>
      </w:rPr>
      <w:br/>
      <w:t xml:space="preserve">Datei: </w:t>
    </w:r>
    <w:r w:rsidRPr="007322A3">
      <w:rPr>
        <w:rStyle w:val="Seitenzahl"/>
        <w:rFonts w:ascii="Arial" w:hAnsi="Arial" w:cs="Arial"/>
        <w:snapToGrid w:val="0"/>
        <w:sz w:val="16"/>
        <w:szCs w:val="16"/>
      </w:rPr>
      <w:fldChar w:fldCharType="begin"/>
    </w:r>
    <w:r w:rsidRPr="007322A3">
      <w:rPr>
        <w:rStyle w:val="Seitenzahl"/>
        <w:rFonts w:ascii="Arial" w:hAnsi="Arial" w:cs="Arial"/>
        <w:snapToGrid w:val="0"/>
        <w:sz w:val="16"/>
        <w:szCs w:val="16"/>
      </w:rPr>
      <w:instrText xml:space="preserve"> FILENAME </w:instrText>
    </w:r>
    <w:r w:rsidRPr="007322A3">
      <w:rPr>
        <w:rStyle w:val="Seitenzahl"/>
        <w:rFonts w:ascii="Arial" w:hAnsi="Arial" w:cs="Arial"/>
        <w:snapToGrid w:val="0"/>
        <w:sz w:val="16"/>
        <w:szCs w:val="16"/>
      </w:rPr>
      <w:fldChar w:fldCharType="separate"/>
    </w:r>
    <w:r>
      <w:rPr>
        <w:rStyle w:val="Seitenzahl"/>
        <w:rFonts w:ascii="Arial" w:hAnsi="Arial" w:cs="Arial"/>
        <w:noProof/>
        <w:snapToGrid w:val="0"/>
        <w:sz w:val="16"/>
        <w:szCs w:val="16"/>
      </w:rPr>
      <w:t>AUF3.1.2_GrundelementeLogischerSchaltungen</w:t>
    </w:r>
    <w:r w:rsidRPr="007322A3">
      <w:rPr>
        <w:rStyle w:val="Seitenzahl"/>
        <w:rFonts w:ascii="Arial" w:hAnsi="Arial" w:cs="Arial"/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7D93" w:rsidRDefault="00CD7D93">
      <w:r>
        <w:separator/>
      </w:r>
    </w:p>
  </w:footnote>
  <w:footnote w:type="continuationSeparator" w:id="0">
    <w:p w:rsidR="00CD7D93" w:rsidRDefault="00CD7D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560"/>
      <w:gridCol w:w="6095"/>
      <w:gridCol w:w="850"/>
    </w:tblGrid>
    <w:tr w:rsidR="00AC67D8" w:rsidTr="002813B5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AC67D8" w:rsidRDefault="00AC67D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zh-CN"/>
            </w:rPr>
            <w:drawing>
              <wp:inline distT="0" distB="0" distL="0" distR="0">
                <wp:extent cx="631825" cy="404495"/>
                <wp:effectExtent l="19050" t="0" r="0" b="0"/>
                <wp:docPr id="21" name="Bild 2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1825" cy="404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60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AC67D8" w:rsidRDefault="00AC67D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6095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AC67D8" w:rsidRDefault="00AC67D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Thema:</w:t>
          </w:r>
        </w:p>
      </w:tc>
      <w:tc>
        <w:tcPr>
          <w:tcW w:w="850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AC67D8" w:rsidRDefault="00AC67D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AC67D8" w:rsidTr="002813B5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AC67D8" w:rsidRDefault="00AC67D8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56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C67D8" w:rsidRDefault="00AC67D8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6095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AC67D8" w:rsidRDefault="00AC67D8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Steuerungsgrundlagen – Logische Grundbausteine</w:t>
          </w:r>
        </w:p>
      </w:tc>
      <w:tc>
        <w:tcPr>
          <w:tcW w:w="85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AC67D8" w:rsidRDefault="00AC67D8" w:rsidP="007322A3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AU1</w:t>
          </w:r>
        </w:p>
      </w:tc>
    </w:tr>
  </w:tbl>
  <w:p w:rsidR="00AC67D8" w:rsidRDefault="00AC67D8">
    <w:pPr>
      <w:pStyle w:val="Kopfzeile"/>
      <w:tabs>
        <w:tab w:val="clear" w:pos="9072"/>
        <w:tab w:val="right" w:pos="15168"/>
      </w:tabs>
      <w:rPr>
        <w:rFonts w:ascii="Arial" w:hAnsi="Arial"/>
        <w:sz w:val="16"/>
        <w:lang w:val="de-CH"/>
      </w:rPr>
    </w:pPr>
  </w:p>
  <w:p w:rsidR="00AC67D8" w:rsidRDefault="00AC67D8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E373D"/>
    <w:multiLevelType w:val="hybridMultilevel"/>
    <w:tmpl w:val="B45EEAC6"/>
    <w:lvl w:ilvl="0" w:tplc="193ED1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3D4B71"/>
    <w:multiLevelType w:val="singleLevel"/>
    <w:tmpl w:val="58F88F5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2" w15:restartNumberingAfterBreak="0">
    <w:nsid w:val="0B6003F8"/>
    <w:multiLevelType w:val="hybridMultilevel"/>
    <w:tmpl w:val="B45EEAC6"/>
    <w:lvl w:ilvl="0" w:tplc="193ED1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B8A4D07"/>
    <w:multiLevelType w:val="hybridMultilevel"/>
    <w:tmpl w:val="91F61B80"/>
    <w:lvl w:ilvl="0" w:tplc="08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280663F"/>
    <w:multiLevelType w:val="multilevel"/>
    <w:tmpl w:val="D8561E30"/>
    <w:lvl w:ilvl="0">
      <w:start w:val="1"/>
      <w:numFmt w:val="decimal"/>
      <w:pStyle w:val="berschrift1"/>
      <w:lvlText w:val="%1."/>
      <w:lvlJc w:val="left"/>
      <w:pPr>
        <w:tabs>
          <w:tab w:val="num" w:pos="1287"/>
        </w:tabs>
        <w:ind w:left="1287" w:hanging="360"/>
      </w:pPr>
    </w:lvl>
    <w:lvl w:ilvl="1">
      <w:start w:val="7"/>
      <w:numFmt w:val="decimal"/>
      <w:isLgl/>
      <w:lvlText w:val="%1.%2"/>
      <w:lvlJc w:val="left"/>
      <w:pPr>
        <w:tabs>
          <w:tab w:val="num" w:pos="1377"/>
        </w:tabs>
        <w:ind w:left="1377" w:hanging="450"/>
      </w:pPr>
      <w:rPr>
        <w:rFonts w:hint="default"/>
      </w:rPr>
    </w:lvl>
    <w:lvl w:ilvl="2">
      <w:start w:val="1"/>
      <w:numFmt w:val="decimal"/>
      <w:pStyle w:val="berschrift3"/>
      <w:isLgl/>
      <w:lvlText w:val="%1.%2.%3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440"/>
      </w:pPr>
      <w:rPr>
        <w:rFonts w:hint="default"/>
      </w:rPr>
    </w:lvl>
  </w:abstractNum>
  <w:abstractNum w:abstractNumId="5" w15:restartNumberingAfterBreak="0">
    <w:nsid w:val="176364A8"/>
    <w:multiLevelType w:val="hybridMultilevel"/>
    <w:tmpl w:val="B45EEAC6"/>
    <w:lvl w:ilvl="0" w:tplc="193ED1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93A7A04"/>
    <w:multiLevelType w:val="hybridMultilevel"/>
    <w:tmpl w:val="59AEC54C"/>
    <w:lvl w:ilvl="0" w:tplc="168A082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9" w:hanging="360"/>
      </w:pPr>
    </w:lvl>
    <w:lvl w:ilvl="2" w:tplc="0807001B" w:tentative="1">
      <w:start w:val="1"/>
      <w:numFmt w:val="lowerRoman"/>
      <w:lvlText w:val="%3."/>
      <w:lvlJc w:val="right"/>
      <w:pPr>
        <w:ind w:left="2509" w:hanging="180"/>
      </w:pPr>
    </w:lvl>
    <w:lvl w:ilvl="3" w:tplc="0807000F" w:tentative="1">
      <w:start w:val="1"/>
      <w:numFmt w:val="decimal"/>
      <w:lvlText w:val="%4."/>
      <w:lvlJc w:val="left"/>
      <w:pPr>
        <w:ind w:left="3229" w:hanging="360"/>
      </w:pPr>
    </w:lvl>
    <w:lvl w:ilvl="4" w:tplc="08070019" w:tentative="1">
      <w:start w:val="1"/>
      <w:numFmt w:val="lowerLetter"/>
      <w:lvlText w:val="%5."/>
      <w:lvlJc w:val="left"/>
      <w:pPr>
        <w:ind w:left="3949" w:hanging="360"/>
      </w:pPr>
    </w:lvl>
    <w:lvl w:ilvl="5" w:tplc="0807001B" w:tentative="1">
      <w:start w:val="1"/>
      <w:numFmt w:val="lowerRoman"/>
      <w:lvlText w:val="%6."/>
      <w:lvlJc w:val="right"/>
      <w:pPr>
        <w:ind w:left="4669" w:hanging="180"/>
      </w:pPr>
    </w:lvl>
    <w:lvl w:ilvl="6" w:tplc="0807000F" w:tentative="1">
      <w:start w:val="1"/>
      <w:numFmt w:val="decimal"/>
      <w:lvlText w:val="%7."/>
      <w:lvlJc w:val="left"/>
      <w:pPr>
        <w:ind w:left="5389" w:hanging="360"/>
      </w:pPr>
    </w:lvl>
    <w:lvl w:ilvl="7" w:tplc="08070019" w:tentative="1">
      <w:start w:val="1"/>
      <w:numFmt w:val="lowerLetter"/>
      <w:lvlText w:val="%8."/>
      <w:lvlJc w:val="left"/>
      <w:pPr>
        <w:ind w:left="6109" w:hanging="360"/>
      </w:pPr>
    </w:lvl>
    <w:lvl w:ilvl="8" w:tplc="0807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B524D0B"/>
    <w:multiLevelType w:val="hybridMultilevel"/>
    <w:tmpl w:val="6C345EDE"/>
    <w:lvl w:ilvl="0" w:tplc="E60284FC">
      <w:start w:val="1"/>
      <w:numFmt w:val="decimal"/>
      <w:lvlText w:val="%1)"/>
      <w:lvlJc w:val="left"/>
      <w:pPr>
        <w:ind w:left="3196" w:hanging="360"/>
      </w:pPr>
      <w:rPr>
        <w:rFonts w:ascii="Verdana" w:hAnsi="Verdana"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FD86AD0"/>
    <w:multiLevelType w:val="hybridMultilevel"/>
    <w:tmpl w:val="3FB0AC32"/>
    <w:lvl w:ilvl="0" w:tplc="1A9AC6D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13A6DCA"/>
    <w:multiLevelType w:val="hybridMultilevel"/>
    <w:tmpl w:val="423A308A"/>
    <w:lvl w:ilvl="0" w:tplc="0407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5CB15AA"/>
    <w:multiLevelType w:val="hybridMultilevel"/>
    <w:tmpl w:val="675E0142"/>
    <w:lvl w:ilvl="0" w:tplc="33CEB0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9" w:hanging="360"/>
      </w:pPr>
    </w:lvl>
    <w:lvl w:ilvl="2" w:tplc="0807001B" w:tentative="1">
      <w:start w:val="1"/>
      <w:numFmt w:val="lowerRoman"/>
      <w:lvlText w:val="%3."/>
      <w:lvlJc w:val="right"/>
      <w:pPr>
        <w:ind w:left="2509" w:hanging="180"/>
      </w:pPr>
    </w:lvl>
    <w:lvl w:ilvl="3" w:tplc="0807000F" w:tentative="1">
      <w:start w:val="1"/>
      <w:numFmt w:val="decimal"/>
      <w:lvlText w:val="%4."/>
      <w:lvlJc w:val="left"/>
      <w:pPr>
        <w:ind w:left="3229" w:hanging="360"/>
      </w:pPr>
    </w:lvl>
    <w:lvl w:ilvl="4" w:tplc="08070019" w:tentative="1">
      <w:start w:val="1"/>
      <w:numFmt w:val="lowerLetter"/>
      <w:lvlText w:val="%5."/>
      <w:lvlJc w:val="left"/>
      <w:pPr>
        <w:ind w:left="3949" w:hanging="360"/>
      </w:pPr>
    </w:lvl>
    <w:lvl w:ilvl="5" w:tplc="0807001B" w:tentative="1">
      <w:start w:val="1"/>
      <w:numFmt w:val="lowerRoman"/>
      <w:lvlText w:val="%6."/>
      <w:lvlJc w:val="right"/>
      <w:pPr>
        <w:ind w:left="4669" w:hanging="180"/>
      </w:pPr>
    </w:lvl>
    <w:lvl w:ilvl="6" w:tplc="0807000F" w:tentative="1">
      <w:start w:val="1"/>
      <w:numFmt w:val="decimal"/>
      <w:lvlText w:val="%7."/>
      <w:lvlJc w:val="left"/>
      <w:pPr>
        <w:ind w:left="5389" w:hanging="360"/>
      </w:pPr>
    </w:lvl>
    <w:lvl w:ilvl="7" w:tplc="08070019" w:tentative="1">
      <w:start w:val="1"/>
      <w:numFmt w:val="lowerLetter"/>
      <w:lvlText w:val="%8."/>
      <w:lvlJc w:val="left"/>
      <w:pPr>
        <w:ind w:left="6109" w:hanging="360"/>
      </w:pPr>
    </w:lvl>
    <w:lvl w:ilvl="8" w:tplc="0807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6164FB"/>
    <w:multiLevelType w:val="hybridMultilevel"/>
    <w:tmpl w:val="B45EEAC6"/>
    <w:lvl w:ilvl="0" w:tplc="193ED1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63A316F"/>
    <w:multiLevelType w:val="hybridMultilevel"/>
    <w:tmpl w:val="36C81AD6"/>
    <w:lvl w:ilvl="0" w:tplc="BCA4686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7EE0049"/>
    <w:multiLevelType w:val="hybridMultilevel"/>
    <w:tmpl w:val="CFACA63C"/>
    <w:lvl w:ilvl="0" w:tplc="33CEB008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8070003">
      <w:start w:val="1"/>
      <w:numFmt w:val="bullet"/>
      <w:lvlText w:val="-"/>
      <w:lvlJc w:val="left"/>
      <w:pPr>
        <w:tabs>
          <w:tab w:val="num" w:pos="1789"/>
        </w:tabs>
        <w:ind w:left="1789" w:hanging="360"/>
      </w:pPr>
      <w:rPr>
        <w:rFonts w:ascii="Verdana" w:eastAsia="Times New Roman" w:hAnsi="Verdana" w:cs="Times New Roman" w:hint="default"/>
      </w:rPr>
    </w:lvl>
    <w:lvl w:ilvl="2" w:tplc="08070005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8070001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8070003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8070005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8070001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8070003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8070005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636F52F6"/>
    <w:multiLevelType w:val="hybridMultilevel"/>
    <w:tmpl w:val="B45EEAC6"/>
    <w:lvl w:ilvl="0" w:tplc="193ED1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6AB09DE"/>
    <w:multiLevelType w:val="hybridMultilevel"/>
    <w:tmpl w:val="BBE60382"/>
    <w:lvl w:ilvl="0" w:tplc="33CEB0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9" w:hanging="360"/>
      </w:pPr>
    </w:lvl>
    <w:lvl w:ilvl="2" w:tplc="0807001B" w:tentative="1">
      <w:start w:val="1"/>
      <w:numFmt w:val="lowerRoman"/>
      <w:lvlText w:val="%3."/>
      <w:lvlJc w:val="right"/>
      <w:pPr>
        <w:ind w:left="2509" w:hanging="180"/>
      </w:pPr>
    </w:lvl>
    <w:lvl w:ilvl="3" w:tplc="0807000F" w:tentative="1">
      <w:start w:val="1"/>
      <w:numFmt w:val="decimal"/>
      <w:lvlText w:val="%4."/>
      <w:lvlJc w:val="left"/>
      <w:pPr>
        <w:ind w:left="3229" w:hanging="360"/>
      </w:pPr>
    </w:lvl>
    <w:lvl w:ilvl="4" w:tplc="08070019" w:tentative="1">
      <w:start w:val="1"/>
      <w:numFmt w:val="lowerLetter"/>
      <w:lvlText w:val="%5."/>
      <w:lvlJc w:val="left"/>
      <w:pPr>
        <w:ind w:left="3949" w:hanging="360"/>
      </w:pPr>
    </w:lvl>
    <w:lvl w:ilvl="5" w:tplc="0807001B" w:tentative="1">
      <w:start w:val="1"/>
      <w:numFmt w:val="lowerRoman"/>
      <w:lvlText w:val="%6."/>
      <w:lvlJc w:val="right"/>
      <w:pPr>
        <w:ind w:left="4669" w:hanging="180"/>
      </w:pPr>
    </w:lvl>
    <w:lvl w:ilvl="6" w:tplc="0807000F" w:tentative="1">
      <w:start w:val="1"/>
      <w:numFmt w:val="decimal"/>
      <w:lvlText w:val="%7."/>
      <w:lvlJc w:val="left"/>
      <w:pPr>
        <w:ind w:left="5389" w:hanging="360"/>
      </w:pPr>
    </w:lvl>
    <w:lvl w:ilvl="7" w:tplc="08070019" w:tentative="1">
      <w:start w:val="1"/>
      <w:numFmt w:val="lowerLetter"/>
      <w:lvlText w:val="%8."/>
      <w:lvlJc w:val="left"/>
      <w:pPr>
        <w:ind w:left="6109" w:hanging="360"/>
      </w:pPr>
    </w:lvl>
    <w:lvl w:ilvl="8" w:tplc="0807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A1F779B"/>
    <w:multiLevelType w:val="hybridMultilevel"/>
    <w:tmpl w:val="B45EEAC6"/>
    <w:lvl w:ilvl="0" w:tplc="193ED1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C444778"/>
    <w:multiLevelType w:val="hybridMultilevel"/>
    <w:tmpl w:val="6C345EDE"/>
    <w:lvl w:ilvl="0" w:tplc="E60284FC">
      <w:start w:val="1"/>
      <w:numFmt w:val="decimal"/>
      <w:lvlText w:val="%1)"/>
      <w:lvlJc w:val="left"/>
      <w:pPr>
        <w:ind w:left="1068" w:hanging="360"/>
      </w:pPr>
      <w:rPr>
        <w:rFonts w:ascii="Verdana" w:hAnsi="Verdana"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F4F69C7"/>
    <w:multiLevelType w:val="hybridMultilevel"/>
    <w:tmpl w:val="2BA006E2"/>
    <w:lvl w:ilvl="0" w:tplc="D1D8C9F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73F42ADA"/>
    <w:multiLevelType w:val="hybridMultilevel"/>
    <w:tmpl w:val="FF5AD4BE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7904C1"/>
    <w:multiLevelType w:val="hybridMultilevel"/>
    <w:tmpl w:val="CFACA63C"/>
    <w:lvl w:ilvl="0" w:tplc="33CEB008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8070003">
      <w:start w:val="1"/>
      <w:numFmt w:val="bullet"/>
      <w:lvlText w:val="-"/>
      <w:lvlJc w:val="left"/>
      <w:pPr>
        <w:tabs>
          <w:tab w:val="num" w:pos="1789"/>
        </w:tabs>
        <w:ind w:left="1789" w:hanging="360"/>
      </w:pPr>
      <w:rPr>
        <w:rFonts w:ascii="Verdana" w:eastAsia="Times New Roman" w:hAnsi="Verdana" w:cs="Times New Roman" w:hint="default"/>
      </w:rPr>
    </w:lvl>
    <w:lvl w:ilvl="2" w:tplc="08070005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8070001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8070003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8070005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8070001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8070003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8070005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num w:numId="1">
    <w:abstractNumId w:val="4"/>
  </w:num>
  <w:num w:numId="2">
    <w:abstractNumId w:val="1"/>
  </w:num>
  <w:num w:numId="3">
    <w:abstractNumId w:val="4"/>
    <w:lvlOverride w:ilvl="0">
      <w:startOverride w:val="5"/>
    </w:lvlOverride>
    <w:lvlOverride w:ilvl="1">
      <w:startOverride w:val="1"/>
    </w:lvlOverride>
  </w:num>
  <w:num w:numId="4">
    <w:abstractNumId w:val="13"/>
  </w:num>
  <w:num w:numId="5">
    <w:abstractNumId w:val="12"/>
  </w:num>
  <w:num w:numId="6">
    <w:abstractNumId w:val="4"/>
    <w:lvlOverride w:ilvl="0">
      <w:startOverride w:val="3"/>
    </w:lvlOverride>
    <w:lvlOverride w:ilvl="1">
      <w:startOverride w:val="1"/>
    </w:lvlOverride>
  </w:num>
  <w:num w:numId="7">
    <w:abstractNumId w:val="6"/>
  </w:num>
  <w:num w:numId="8">
    <w:abstractNumId w:val="4"/>
    <w:lvlOverride w:ilvl="0">
      <w:startOverride w:val="4"/>
    </w:lvlOverride>
    <w:lvlOverride w:ilvl="1">
      <w:startOverride w:val="1"/>
    </w:lvlOverride>
  </w:num>
  <w:num w:numId="9">
    <w:abstractNumId w:val="4"/>
    <w:lvlOverride w:ilvl="0">
      <w:startOverride w:val="4"/>
    </w:lvlOverride>
    <w:lvlOverride w:ilvl="1">
      <w:startOverride w:val="1"/>
    </w:lvlOverride>
  </w:num>
  <w:num w:numId="10">
    <w:abstractNumId w:val="4"/>
    <w:lvlOverride w:ilvl="0">
      <w:startOverride w:val="5"/>
    </w:lvlOverride>
    <w:lvlOverride w:ilvl="1">
      <w:startOverride w:val="1"/>
    </w:lvlOverride>
  </w:num>
  <w:num w:numId="11">
    <w:abstractNumId w:val="4"/>
    <w:lvlOverride w:ilvl="0">
      <w:startOverride w:val="6"/>
    </w:lvlOverride>
    <w:lvlOverride w:ilvl="1">
      <w:startOverride w:val="1"/>
    </w:lvlOverride>
  </w:num>
  <w:num w:numId="12">
    <w:abstractNumId w:val="9"/>
  </w:num>
  <w:num w:numId="13">
    <w:abstractNumId w:val="4"/>
    <w:lvlOverride w:ilvl="0">
      <w:startOverride w:val="7"/>
    </w:lvlOverride>
    <w:lvlOverride w:ilvl="1">
      <w:startOverride w:val="1"/>
    </w:lvlOverride>
  </w:num>
  <w:num w:numId="14">
    <w:abstractNumId w:val="4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4"/>
  </w:num>
  <w:num w:numId="19">
    <w:abstractNumId w:val="4"/>
  </w:num>
  <w:num w:numId="20">
    <w:abstractNumId w:val="3"/>
  </w:num>
  <w:num w:numId="21">
    <w:abstractNumId w:val="4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4"/>
    <w:lvlOverride w:ilvl="0">
      <w:startOverride w:val="8"/>
    </w:lvlOverride>
    <w:lvlOverride w:ilvl="1">
      <w:startOverride w:val="1"/>
    </w:lvlOverride>
  </w:num>
  <w:num w:numId="24">
    <w:abstractNumId w:val="11"/>
  </w:num>
  <w:num w:numId="25">
    <w:abstractNumId w:val="17"/>
  </w:num>
  <w:num w:numId="26">
    <w:abstractNumId w:val="7"/>
  </w:num>
  <w:num w:numId="27">
    <w:abstractNumId w:val="0"/>
  </w:num>
  <w:num w:numId="28">
    <w:abstractNumId w:val="5"/>
  </w:num>
  <w:num w:numId="29">
    <w:abstractNumId w:val="2"/>
  </w:num>
  <w:num w:numId="30">
    <w:abstractNumId w:val="16"/>
  </w:num>
  <w:num w:numId="31">
    <w:abstractNumId w:val="4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</w:num>
  <w:num w:numId="33">
    <w:abstractNumId w:val="18"/>
  </w:num>
  <w:num w:numId="34">
    <w:abstractNumId w:val="20"/>
  </w:num>
  <w:num w:numId="35">
    <w:abstractNumId w:val="15"/>
  </w:num>
  <w:num w:numId="36">
    <w:abstractNumId w:val="10"/>
  </w:num>
  <w:num w:numId="37">
    <w:abstractNumId w:val="8"/>
  </w:num>
  <w:num w:numId="38">
    <w:abstractNumId w:val="4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5"/>
    </w:lvlOverride>
    <w:lvlOverride w:ilvl="1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activeWritingStyle w:appName="MSWord" w:lang="de-DE" w:vendorID="64" w:dllVersion="131078" w:nlCheck="1" w:checkStyle="1"/>
  <w:activeWritingStyle w:appName="MSWord" w:lang="de-CH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LFLqn4UIUV2a/bw8tKAChZsbAdA=" w:salt="GjFhoVfeUdB3d5/6GLdJIg=="/>
  <w:defaultTabStop w:val="708"/>
  <w:autoHyphenation/>
  <w:hyphenationZone w:val="425"/>
  <w:drawingGridHorizontalSpacing w:val="28"/>
  <w:drawingGridVerticalSpacing w:val="28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49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02B0"/>
    <w:rsid w:val="0000407F"/>
    <w:rsid w:val="000050F0"/>
    <w:rsid w:val="00006E12"/>
    <w:rsid w:val="00007A50"/>
    <w:rsid w:val="00010DDC"/>
    <w:rsid w:val="000115C0"/>
    <w:rsid w:val="0001295D"/>
    <w:rsid w:val="0001367C"/>
    <w:rsid w:val="00017249"/>
    <w:rsid w:val="00020E82"/>
    <w:rsid w:val="00025C31"/>
    <w:rsid w:val="00026E67"/>
    <w:rsid w:val="00030D88"/>
    <w:rsid w:val="000320A0"/>
    <w:rsid w:val="00032DC7"/>
    <w:rsid w:val="00033F83"/>
    <w:rsid w:val="00034C28"/>
    <w:rsid w:val="00035AD1"/>
    <w:rsid w:val="0003711B"/>
    <w:rsid w:val="000373CA"/>
    <w:rsid w:val="000415C5"/>
    <w:rsid w:val="0004186B"/>
    <w:rsid w:val="000433ED"/>
    <w:rsid w:val="00045A49"/>
    <w:rsid w:val="00045C33"/>
    <w:rsid w:val="0005050E"/>
    <w:rsid w:val="00050B17"/>
    <w:rsid w:val="00052836"/>
    <w:rsid w:val="00054BC5"/>
    <w:rsid w:val="00055105"/>
    <w:rsid w:val="00055711"/>
    <w:rsid w:val="00055CCC"/>
    <w:rsid w:val="00056ADE"/>
    <w:rsid w:val="000578C2"/>
    <w:rsid w:val="00062642"/>
    <w:rsid w:val="000653A1"/>
    <w:rsid w:val="00067B6C"/>
    <w:rsid w:val="0007113F"/>
    <w:rsid w:val="00071610"/>
    <w:rsid w:val="00073854"/>
    <w:rsid w:val="000745E4"/>
    <w:rsid w:val="000746D5"/>
    <w:rsid w:val="00080F24"/>
    <w:rsid w:val="00081FE8"/>
    <w:rsid w:val="00083373"/>
    <w:rsid w:val="00083477"/>
    <w:rsid w:val="000861A8"/>
    <w:rsid w:val="000909AF"/>
    <w:rsid w:val="00095A57"/>
    <w:rsid w:val="00095E93"/>
    <w:rsid w:val="00096526"/>
    <w:rsid w:val="00097990"/>
    <w:rsid w:val="000A1351"/>
    <w:rsid w:val="000A1653"/>
    <w:rsid w:val="000A4F8A"/>
    <w:rsid w:val="000B1221"/>
    <w:rsid w:val="000B1824"/>
    <w:rsid w:val="000B1E8E"/>
    <w:rsid w:val="000B35F7"/>
    <w:rsid w:val="000C1F21"/>
    <w:rsid w:val="000C1FB3"/>
    <w:rsid w:val="000C20B8"/>
    <w:rsid w:val="000C3260"/>
    <w:rsid w:val="000C37F2"/>
    <w:rsid w:val="000C5CAC"/>
    <w:rsid w:val="000C618B"/>
    <w:rsid w:val="000D452E"/>
    <w:rsid w:val="000E3A05"/>
    <w:rsid w:val="000E5DAA"/>
    <w:rsid w:val="000E712B"/>
    <w:rsid w:val="000F0871"/>
    <w:rsid w:val="000F1553"/>
    <w:rsid w:val="000F2437"/>
    <w:rsid w:val="000F2B99"/>
    <w:rsid w:val="000F3170"/>
    <w:rsid w:val="000F671D"/>
    <w:rsid w:val="001041D7"/>
    <w:rsid w:val="001044C4"/>
    <w:rsid w:val="00107E7A"/>
    <w:rsid w:val="00112692"/>
    <w:rsid w:val="001145F1"/>
    <w:rsid w:val="00115BDA"/>
    <w:rsid w:val="00116486"/>
    <w:rsid w:val="00116794"/>
    <w:rsid w:val="001212E2"/>
    <w:rsid w:val="00122CC0"/>
    <w:rsid w:val="001261EA"/>
    <w:rsid w:val="0012764D"/>
    <w:rsid w:val="00127756"/>
    <w:rsid w:val="00127C5B"/>
    <w:rsid w:val="001323E6"/>
    <w:rsid w:val="001330F3"/>
    <w:rsid w:val="00135C5D"/>
    <w:rsid w:val="00136E73"/>
    <w:rsid w:val="00141EBB"/>
    <w:rsid w:val="0014224B"/>
    <w:rsid w:val="00142813"/>
    <w:rsid w:val="00142AA6"/>
    <w:rsid w:val="0014308B"/>
    <w:rsid w:val="001440EE"/>
    <w:rsid w:val="001471BF"/>
    <w:rsid w:val="00155C54"/>
    <w:rsid w:val="00156DC5"/>
    <w:rsid w:val="00160F2A"/>
    <w:rsid w:val="001611CA"/>
    <w:rsid w:val="00162DDE"/>
    <w:rsid w:val="00164FAD"/>
    <w:rsid w:val="00167D14"/>
    <w:rsid w:val="00170CFC"/>
    <w:rsid w:val="0017319E"/>
    <w:rsid w:val="00174938"/>
    <w:rsid w:val="00175D62"/>
    <w:rsid w:val="00177781"/>
    <w:rsid w:val="00183431"/>
    <w:rsid w:val="001846EE"/>
    <w:rsid w:val="00185007"/>
    <w:rsid w:val="00186B04"/>
    <w:rsid w:val="0018740E"/>
    <w:rsid w:val="0018757D"/>
    <w:rsid w:val="00191F02"/>
    <w:rsid w:val="001926A7"/>
    <w:rsid w:val="00194CE6"/>
    <w:rsid w:val="00195CA5"/>
    <w:rsid w:val="001972CA"/>
    <w:rsid w:val="001A054A"/>
    <w:rsid w:val="001A2857"/>
    <w:rsid w:val="001A2940"/>
    <w:rsid w:val="001A335D"/>
    <w:rsid w:val="001A4105"/>
    <w:rsid w:val="001A65F2"/>
    <w:rsid w:val="001A6A60"/>
    <w:rsid w:val="001A789B"/>
    <w:rsid w:val="001B0687"/>
    <w:rsid w:val="001B41DA"/>
    <w:rsid w:val="001B579A"/>
    <w:rsid w:val="001B5BA3"/>
    <w:rsid w:val="001B5F8B"/>
    <w:rsid w:val="001B6B27"/>
    <w:rsid w:val="001C1660"/>
    <w:rsid w:val="001C42D1"/>
    <w:rsid w:val="001C5694"/>
    <w:rsid w:val="001C78EA"/>
    <w:rsid w:val="001D1D5F"/>
    <w:rsid w:val="001D3D36"/>
    <w:rsid w:val="001D48A3"/>
    <w:rsid w:val="001D4EED"/>
    <w:rsid w:val="001D66C3"/>
    <w:rsid w:val="001D78A3"/>
    <w:rsid w:val="001E0CCF"/>
    <w:rsid w:val="001E7712"/>
    <w:rsid w:val="001F40F1"/>
    <w:rsid w:val="00202E67"/>
    <w:rsid w:val="00203090"/>
    <w:rsid w:val="00204572"/>
    <w:rsid w:val="00205649"/>
    <w:rsid w:val="00205B11"/>
    <w:rsid w:val="00206071"/>
    <w:rsid w:val="0020669F"/>
    <w:rsid w:val="002112E0"/>
    <w:rsid w:val="002128F2"/>
    <w:rsid w:val="00213105"/>
    <w:rsid w:val="00213E9B"/>
    <w:rsid w:val="00213F69"/>
    <w:rsid w:val="00214313"/>
    <w:rsid w:val="00214A87"/>
    <w:rsid w:val="00216856"/>
    <w:rsid w:val="0021690B"/>
    <w:rsid w:val="00221458"/>
    <w:rsid w:val="0022443F"/>
    <w:rsid w:val="00225C13"/>
    <w:rsid w:val="002261A2"/>
    <w:rsid w:val="00230605"/>
    <w:rsid w:val="0023268B"/>
    <w:rsid w:val="00233D46"/>
    <w:rsid w:val="00233E13"/>
    <w:rsid w:val="00233FF5"/>
    <w:rsid w:val="00236026"/>
    <w:rsid w:val="002369E7"/>
    <w:rsid w:val="002417C4"/>
    <w:rsid w:val="0024220B"/>
    <w:rsid w:val="00243225"/>
    <w:rsid w:val="0024366B"/>
    <w:rsid w:val="00243E8B"/>
    <w:rsid w:val="0025040D"/>
    <w:rsid w:val="002519EA"/>
    <w:rsid w:val="00252178"/>
    <w:rsid w:val="0025281E"/>
    <w:rsid w:val="002529DC"/>
    <w:rsid w:val="00253618"/>
    <w:rsid w:val="00254047"/>
    <w:rsid w:val="0025408E"/>
    <w:rsid w:val="002543C6"/>
    <w:rsid w:val="00254B62"/>
    <w:rsid w:val="00254F2C"/>
    <w:rsid w:val="002559F0"/>
    <w:rsid w:val="002571D3"/>
    <w:rsid w:val="002573E2"/>
    <w:rsid w:val="00257E11"/>
    <w:rsid w:val="002628FD"/>
    <w:rsid w:val="0026291E"/>
    <w:rsid w:val="00266923"/>
    <w:rsid w:val="00270FDE"/>
    <w:rsid w:val="00271FBC"/>
    <w:rsid w:val="00274986"/>
    <w:rsid w:val="00274A05"/>
    <w:rsid w:val="00276C95"/>
    <w:rsid w:val="00277DC3"/>
    <w:rsid w:val="00280AEF"/>
    <w:rsid w:val="00280E30"/>
    <w:rsid w:val="002813B5"/>
    <w:rsid w:val="002825FF"/>
    <w:rsid w:val="00283A74"/>
    <w:rsid w:val="0028795D"/>
    <w:rsid w:val="00290001"/>
    <w:rsid w:val="00290192"/>
    <w:rsid w:val="00290524"/>
    <w:rsid w:val="00292164"/>
    <w:rsid w:val="0029512B"/>
    <w:rsid w:val="00295CE1"/>
    <w:rsid w:val="002A4368"/>
    <w:rsid w:val="002A4D84"/>
    <w:rsid w:val="002A6FB7"/>
    <w:rsid w:val="002A72A0"/>
    <w:rsid w:val="002B00E7"/>
    <w:rsid w:val="002B19C1"/>
    <w:rsid w:val="002B38AD"/>
    <w:rsid w:val="002B6967"/>
    <w:rsid w:val="002C1838"/>
    <w:rsid w:val="002C3E56"/>
    <w:rsid w:val="002C6391"/>
    <w:rsid w:val="002D02F5"/>
    <w:rsid w:val="002D38A6"/>
    <w:rsid w:val="002D408D"/>
    <w:rsid w:val="002D5DAB"/>
    <w:rsid w:val="002D6C41"/>
    <w:rsid w:val="002D7FBF"/>
    <w:rsid w:val="002E0326"/>
    <w:rsid w:val="002E0DEA"/>
    <w:rsid w:val="002E0E83"/>
    <w:rsid w:val="002E2AD0"/>
    <w:rsid w:val="002E4416"/>
    <w:rsid w:val="002E5E01"/>
    <w:rsid w:val="002E6F2D"/>
    <w:rsid w:val="002F1996"/>
    <w:rsid w:val="002F4F9C"/>
    <w:rsid w:val="002F61C7"/>
    <w:rsid w:val="003027BE"/>
    <w:rsid w:val="0030718B"/>
    <w:rsid w:val="00311F79"/>
    <w:rsid w:val="003124F4"/>
    <w:rsid w:val="00314E6B"/>
    <w:rsid w:val="003173E0"/>
    <w:rsid w:val="003205E5"/>
    <w:rsid w:val="00321D24"/>
    <w:rsid w:val="00323EC6"/>
    <w:rsid w:val="00325D2D"/>
    <w:rsid w:val="00325F43"/>
    <w:rsid w:val="00327885"/>
    <w:rsid w:val="00327E66"/>
    <w:rsid w:val="0033016C"/>
    <w:rsid w:val="003315B9"/>
    <w:rsid w:val="003323BA"/>
    <w:rsid w:val="00332908"/>
    <w:rsid w:val="00332A6F"/>
    <w:rsid w:val="00332AFC"/>
    <w:rsid w:val="00333570"/>
    <w:rsid w:val="00334C11"/>
    <w:rsid w:val="00334E48"/>
    <w:rsid w:val="00336BCC"/>
    <w:rsid w:val="00336EDD"/>
    <w:rsid w:val="00337F9E"/>
    <w:rsid w:val="00340B26"/>
    <w:rsid w:val="003411A7"/>
    <w:rsid w:val="0034182E"/>
    <w:rsid w:val="003426D5"/>
    <w:rsid w:val="00345186"/>
    <w:rsid w:val="00347103"/>
    <w:rsid w:val="00347917"/>
    <w:rsid w:val="00347C5B"/>
    <w:rsid w:val="0035011C"/>
    <w:rsid w:val="00350737"/>
    <w:rsid w:val="00352865"/>
    <w:rsid w:val="00353384"/>
    <w:rsid w:val="0035365E"/>
    <w:rsid w:val="0035382B"/>
    <w:rsid w:val="00353A18"/>
    <w:rsid w:val="0035607A"/>
    <w:rsid w:val="0036010E"/>
    <w:rsid w:val="003602AB"/>
    <w:rsid w:val="0036034D"/>
    <w:rsid w:val="00362304"/>
    <w:rsid w:val="00362AD7"/>
    <w:rsid w:val="003631C8"/>
    <w:rsid w:val="0036372C"/>
    <w:rsid w:val="00364027"/>
    <w:rsid w:val="003708B4"/>
    <w:rsid w:val="00371348"/>
    <w:rsid w:val="00371DE1"/>
    <w:rsid w:val="00371F41"/>
    <w:rsid w:val="003722DB"/>
    <w:rsid w:val="00373316"/>
    <w:rsid w:val="00374817"/>
    <w:rsid w:val="00374B3A"/>
    <w:rsid w:val="00374D72"/>
    <w:rsid w:val="00380B64"/>
    <w:rsid w:val="00380DF6"/>
    <w:rsid w:val="0038249E"/>
    <w:rsid w:val="00382922"/>
    <w:rsid w:val="00383388"/>
    <w:rsid w:val="00383D0C"/>
    <w:rsid w:val="00384356"/>
    <w:rsid w:val="00384A32"/>
    <w:rsid w:val="00384ACA"/>
    <w:rsid w:val="00386FA6"/>
    <w:rsid w:val="00387060"/>
    <w:rsid w:val="00390CAC"/>
    <w:rsid w:val="0039267E"/>
    <w:rsid w:val="00392A2E"/>
    <w:rsid w:val="003948EA"/>
    <w:rsid w:val="00395DCA"/>
    <w:rsid w:val="0039632B"/>
    <w:rsid w:val="0039669B"/>
    <w:rsid w:val="0039709D"/>
    <w:rsid w:val="003A112A"/>
    <w:rsid w:val="003A19B5"/>
    <w:rsid w:val="003A1CA5"/>
    <w:rsid w:val="003A29D6"/>
    <w:rsid w:val="003A2FBF"/>
    <w:rsid w:val="003A383E"/>
    <w:rsid w:val="003A3958"/>
    <w:rsid w:val="003A5335"/>
    <w:rsid w:val="003A6852"/>
    <w:rsid w:val="003B1828"/>
    <w:rsid w:val="003B2AA5"/>
    <w:rsid w:val="003B787A"/>
    <w:rsid w:val="003C0C98"/>
    <w:rsid w:val="003C2CDA"/>
    <w:rsid w:val="003C3334"/>
    <w:rsid w:val="003C393C"/>
    <w:rsid w:val="003C72AC"/>
    <w:rsid w:val="003D04A7"/>
    <w:rsid w:val="003D0FBC"/>
    <w:rsid w:val="003D4269"/>
    <w:rsid w:val="003D4FE6"/>
    <w:rsid w:val="003D5E9D"/>
    <w:rsid w:val="003D650C"/>
    <w:rsid w:val="003D6AEF"/>
    <w:rsid w:val="003D6C9D"/>
    <w:rsid w:val="003E34E9"/>
    <w:rsid w:val="003E4C73"/>
    <w:rsid w:val="003E52E4"/>
    <w:rsid w:val="003E5531"/>
    <w:rsid w:val="003E5AA6"/>
    <w:rsid w:val="003F0A9C"/>
    <w:rsid w:val="003F1FD0"/>
    <w:rsid w:val="003F758F"/>
    <w:rsid w:val="00401788"/>
    <w:rsid w:val="0040206A"/>
    <w:rsid w:val="004047AC"/>
    <w:rsid w:val="00410406"/>
    <w:rsid w:val="00411071"/>
    <w:rsid w:val="00411222"/>
    <w:rsid w:val="00412928"/>
    <w:rsid w:val="0041427A"/>
    <w:rsid w:val="00414D1A"/>
    <w:rsid w:val="00416C99"/>
    <w:rsid w:val="00416FA3"/>
    <w:rsid w:val="004171D8"/>
    <w:rsid w:val="004176FD"/>
    <w:rsid w:val="00420446"/>
    <w:rsid w:val="00420AD0"/>
    <w:rsid w:val="00423A36"/>
    <w:rsid w:val="00423FB0"/>
    <w:rsid w:val="004256B5"/>
    <w:rsid w:val="00425975"/>
    <w:rsid w:val="0042777D"/>
    <w:rsid w:val="004326C2"/>
    <w:rsid w:val="00433793"/>
    <w:rsid w:val="00436069"/>
    <w:rsid w:val="00437BE3"/>
    <w:rsid w:val="0044001D"/>
    <w:rsid w:val="00442042"/>
    <w:rsid w:val="004448E4"/>
    <w:rsid w:val="00447867"/>
    <w:rsid w:val="00450F04"/>
    <w:rsid w:val="00450F19"/>
    <w:rsid w:val="00452022"/>
    <w:rsid w:val="00454F08"/>
    <w:rsid w:val="0046112F"/>
    <w:rsid w:val="00464FDC"/>
    <w:rsid w:val="0046576A"/>
    <w:rsid w:val="0046648D"/>
    <w:rsid w:val="00466FF7"/>
    <w:rsid w:val="004707F8"/>
    <w:rsid w:val="00473668"/>
    <w:rsid w:val="0047389F"/>
    <w:rsid w:val="00473CD5"/>
    <w:rsid w:val="00475257"/>
    <w:rsid w:val="00477AF9"/>
    <w:rsid w:val="00481576"/>
    <w:rsid w:val="004815CA"/>
    <w:rsid w:val="004837EA"/>
    <w:rsid w:val="00483A5B"/>
    <w:rsid w:val="00485256"/>
    <w:rsid w:val="00485EBA"/>
    <w:rsid w:val="00487C0E"/>
    <w:rsid w:val="00490947"/>
    <w:rsid w:val="004918E4"/>
    <w:rsid w:val="00491D18"/>
    <w:rsid w:val="00492C8C"/>
    <w:rsid w:val="004935BE"/>
    <w:rsid w:val="004945CB"/>
    <w:rsid w:val="00494936"/>
    <w:rsid w:val="00494EE3"/>
    <w:rsid w:val="00495D3E"/>
    <w:rsid w:val="0049732A"/>
    <w:rsid w:val="004A262E"/>
    <w:rsid w:val="004A3A65"/>
    <w:rsid w:val="004A3D65"/>
    <w:rsid w:val="004A44C3"/>
    <w:rsid w:val="004A4805"/>
    <w:rsid w:val="004A604F"/>
    <w:rsid w:val="004A71DE"/>
    <w:rsid w:val="004A7BC1"/>
    <w:rsid w:val="004B26AA"/>
    <w:rsid w:val="004B2AF2"/>
    <w:rsid w:val="004B5D9E"/>
    <w:rsid w:val="004B77F1"/>
    <w:rsid w:val="004B7944"/>
    <w:rsid w:val="004C03A2"/>
    <w:rsid w:val="004C0783"/>
    <w:rsid w:val="004C38CB"/>
    <w:rsid w:val="004C4783"/>
    <w:rsid w:val="004D0F56"/>
    <w:rsid w:val="004D4F4D"/>
    <w:rsid w:val="004D538A"/>
    <w:rsid w:val="004D55A5"/>
    <w:rsid w:val="004D67EA"/>
    <w:rsid w:val="004D6C4F"/>
    <w:rsid w:val="004D7BAC"/>
    <w:rsid w:val="004E0019"/>
    <w:rsid w:val="004E1B29"/>
    <w:rsid w:val="004E6D5E"/>
    <w:rsid w:val="004F3A52"/>
    <w:rsid w:val="004F4037"/>
    <w:rsid w:val="004F6B0D"/>
    <w:rsid w:val="00500EEA"/>
    <w:rsid w:val="0050300C"/>
    <w:rsid w:val="00510AFA"/>
    <w:rsid w:val="005116FF"/>
    <w:rsid w:val="005145E4"/>
    <w:rsid w:val="0051475C"/>
    <w:rsid w:val="00514AB0"/>
    <w:rsid w:val="005173CE"/>
    <w:rsid w:val="00521BE5"/>
    <w:rsid w:val="00526195"/>
    <w:rsid w:val="00530968"/>
    <w:rsid w:val="005318CC"/>
    <w:rsid w:val="00533BE5"/>
    <w:rsid w:val="0053591D"/>
    <w:rsid w:val="00536F03"/>
    <w:rsid w:val="005402FB"/>
    <w:rsid w:val="005409FD"/>
    <w:rsid w:val="00540E99"/>
    <w:rsid w:val="0054181A"/>
    <w:rsid w:val="0054589E"/>
    <w:rsid w:val="00547407"/>
    <w:rsid w:val="0055004D"/>
    <w:rsid w:val="005523E1"/>
    <w:rsid w:val="0056078D"/>
    <w:rsid w:val="00560DA8"/>
    <w:rsid w:val="00561D9C"/>
    <w:rsid w:val="005662C5"/>
    <w:rsid w:val="00566DB9"/>
    <w:rsid w:val="00566DD6"/>
    <w:rsid w:val="00567014"/>
    <w:rsid w:val="00567611"/>
    <w:rsid w:val="00570328"/>
    <w:rsid w:val="00571679"/>
    <w:rsid w:val="00571E56"/>
    <w:rsid w:val="00575E33"/>
    <w:rsid w:val="005779F4"/>
    <w:rsid w:val="00581B26"/>
    <w:rsid w:val="0058235D"/>
    <w:rsid w:val="00584770"/>
    <w:rsid w:val="0058508A"/>
    <w:rsid w:val="00585DC0"/>
    <w:rsid w:val="00586EAD"/>
    <w:rsid w:val="00590CB5"/>
    <w:rsid w:val="00592A7B"/>
    <w:rsid w:val="0059664A"/>
    <w:rsid w:val="00596B4D"/>
    <w:rsid w:val="00596E70"/>
    <w:rsid w:val="005A025A"/>
    <w:rsid w:val="005A19BC"/>
    <w:rsid w:val="005A4F16"/>
    <w:rsid w:val="005A6096"/>
    <w:rsid w:val="005A7D06"/>
    <w:rsid w:val="005B2A91"/>
    <w:rsid w:val="005B3E89"/>
    <w:rsid w:val="005B5502"/>
    <w:rsid w:val="005B7ACA"/>
    <w:rsid w:val="005C1CDC"/>
    <w:rsid w:val="005C336B"/>
    <w:rsid w:val="005C5F44"/>
    <w:rsid w:val="005C6EEC"/>
    <w:rsid w:val="005D13B6"/>
    <w:rsid w:val="005D14B2"/>
    <w:rsid w:val="005D1E72"/>
    <w:rsid w:val="005D1ECA"/>
    <w:rsid w:val="005D3428"/>
    <w:rsid w:val="005D34DB"/>
    <w:rsid w:val="005D617C"/>
    <w:rsid w:val="005D7052"/>
    <w:rsid w:val="005E127D"/>
    <w:rsid w:val="005E25A9"/>
    <w:rsid w:val="005E310E"/>
    <w:rsid w:val="005E4178"/>
    <w:rsid w:val="005E4C3D"/>
    <w:rsid w:val="005E6516"/>
    <w:rsid w:val="005E7476"/>
    <w:rsid w:val="005E74F1"/>
    <w:rsid w:val="005E7C75"/>
    <w:rsid w:val="005F3538"/>
    <w:rsid w:val="005F43C0"/>
    <w:rsid w:val="005F477E"/>
    <w:rsid w:val="005F5D5F"/>
    <w:rsid w:val="00600C8B"/>
    <w:rsid w:val="0060101E"/>
    <w:rsid w:val="0060288F"/>
    <w:rsid w:val="00603411"/>
    <w:rsid w:val="00604423"/>
    <w:rsid w:val="0060668D"/>
    <w:rsid w:val="00606BDF"/>
    <w:rsid w:val="00610565"/>
    <w:rsid w:val="00611DCA"/>
    <w:rsid w:val="006135BE"/>
    <w:rsid w:val="00614AD7"/>
    <w:rsid w:val="00615347"/>
    <w:rsid w:val="00616A63"/>
    <w:rsid w:val="00617098"/>
    <w:rsid w:val="006176EA"/>
    <w:rsid w:val="00622AB1"/>
    <w:rsid w:val="0062362C"/>
    <w:rsid w:val="00623BD2"/>
    <w:rsid w:val="00623C7F"/>
    <w:rsid w:val="00623FA9"/>
    <w:rsid w:val="0062613D"/>
    <w:rsid w:val="00630130"/>
    <w:rsid w:val="006330AF"/>
    <w:rsid w:val="00633251"/>
    <w:rsid w:val="00634C84"/>
    <w:rsid w:val="006350BE"/>
    <w:rsid w:val="006360BD"/>
    <w:rsid w:val="00640F71"/>
    <w:rsid w:val="00641D6F"/>
    <w:rsid w:val="006443CB"/>
    <w:rsid w:val="00645801"/>
    <w:rsid w:val="00646EC0"/>
    <w:rsid w:val="0064784E"/>
    <w:rsid w:val="00647C46"/>
    <w:rsid w:val="0065199F"/>
    <w:rsid w:val="00651E0E"/>
    <w:rsid w:val="00652877"/>
    <w:rsid w:val="00652E0E"/>
    <w:rsid w:val="00654684"/>
    <w:rsid w:val="006559E0"/>
    <w:rsid w:val="00665E5B"/>
    <w:rsid w:val="00670CFC"/>
    <w:rsid w:val="00670F97"/>
    <w:rsid w:val="006714AF"/>
    <w:rsid w:val="00671A93"/>
    <w:rsid w:val="00672FFD"/>
    <w:rsid w:val="006730B2"/>
    <w:rsid w:val="00673FF5"/>
    <w:rsid w:val="0067631E"/>
    <w:rsid w:val="0068040A"/>
    <w:rsid w:val="006846C6"/>
    <w:rsid w:val="00684DEE"/>
    <w:rsid w:val="00686331"/>
    <w:rsid w:val="00687816"/>
    <w:rsid w:val="00691541"/>
    <w:rsid w:val="00691B87"/>
    <w:rsid w:val="0069561C"/>
    <w:rsid w:val="006A2BBC"/>
    <w:rsid w:val="006A3F3E"/>
    <w:rsid w:val="006A4380"/>
    <w:rsid w:val="006A4B20"/>
    <w:rsid w:val="006B07E3"/>
    <w:rsid w:val="006B1EB3"/>
    <w:rsid w:val="006B22CC"/>
    <w:rsid w:val="006B2D0C"/>
    <w:rsid w:val="006B2ED8"/>
    <w:rsid w:val="006B3921"/>
    <w:rsid w:val="006B64FB"/>
    <w:rsid w:val="006B7FFA"/>
    <w:rsid w:val="006C057A"/>
    <w:rsid w:val="006C40EF"/>
    <w:rsid w:val="006C7325"/>
    <w:rsid w:val="006D0E67"/>
    <w:rsid w:val="006D20B8"/>
    <w:rsid w:val="006D23F7"/>
    <w:rsid w:val="006D3509"/>
    <w:rsid w:val="006D585E"/>
    <w:rsid w:val="006D695D"/>
    <w:rsid w:val="006E1F64"/>
    <w:rsid w:val="006E46F7"/>
    <w:rsid w:val="006E65F4"/>
    <w:rsid w:val="006E7805"/>
    <w:rsid w:val="006F02B9"/>
    <w:rsid w:val="006F10E4"/>
    <w:rsid w:val="006F150E"/>
    <w:rsid w:val="006F65D2"/>
    <w:rsid w:val="006F6884"/>
    <w:rsid w:val="006F7174"/>
    <w:rsid w:val="007006A9"/>
    <w:rsid w:val="007006C5"/>
    <w:rsid w:val="00704D5B"/>
    <w:rsid w:val="0070763C"/>
    <w:rsid w:val="00710315"/>
    <w:rsid w:val="0071162F"/>
    <w:rsid w:val="0071163B"/>
    <w:rsid w:val="00712232"/>
    <w:rsid w:val="007128AD"/>
    <w:rsid w:val="007148F8"/>
    <w:rsid w:val="00716E28"/>
    <w:rsid w:val="007175C6"/>
    <w:rsid w:val="007177B0"/>
    <w:rsid w:val="0071792A"/>
    <w:rsid w:val="00717CA4"/>
    <w:rsid w:val="00717F6C"/>
    <w:rsid w:val="00723B0F"/>
    <w:rsid w:val="00725F56"/>
    <w:rsid w:val="0072676E"/>
    <w:rsid w:val="007274BE"/>
    <w:rsid w:val="007303F9"/>
    <w:rsid w:val="007322A3"/>
    <w:rsid w:val="00734967"/>
    <w:rsid w:val="00735894"/>
    <w:rsid w:val="00737834"/>
    <w:rsid w:val="00737A84"/>
    <w:rsid w:val="0074003A"/>
    <w:rsid w:val="00740D6F"/>
    <w:rsid w:val="00741FC4"/>
    <w:rsid w:val="007433C6"/>
    <w:rsid w:val="00743C56"/>
    <w:rsid w:val="00745CED"/>
    <w:rsid w:val="00747FD7"/>
    <w:rsid w:val="00750A4A"/>
    <w:rsid w:val="00752EF7"/>
    <w:rsid w:val="0075315B"/>
    <w:rsid w:val="00753726"/>
    <w:rsid w:val="00756444"/>
    <w:rsid w:val="00756E7D"/>
    <w:rsid w:val="00757038"/>
    <w:rsid w:val="00760FEF"/>
    <w:rsid w:val="00762004"/>
    <w:rsid w:val="00762BAF"/>
    <w:rsid w:val="00764AFA"/>
    <w:rsid w:val="0076748A"/>
    <w:rsid w:val="00770037"/>
    <w:rsid w:val="0077023E"/>
    <w:rsid w:val="00773D3C"/>
    <w:rsid w:val="00777905"/>
    <w:rsid w:val="00780B90"/>
    <w:rsid w:val="007820E0"/>
    <w:rsid w:val="007900EA"/>
    <w:rsid w:val="007901FD"/>
    <w:rsid w:val="00791AAF"/>
    <w:rsid w:val="00793466"/>
    <w:rsid w:val="00796604"/>
    <w:rsid w:val="00796863"/>
    <w:rsid w:val="007A06A6"/>
    <w:rsid w:val="007A2FC8"/>
    <w:rsid w:val="007A3346"/>
    <w:rsid w:val="007A7B54"/>
    <w:rsid w:val="007A7BE5"/>
    <w:rsid w:val="007B75ED"/>
    <w:rsid w:val="007C0643"/>
    <w:rsid w:val="007C0E8E"/>
    <w:rsid w:val="007C1A40"/>
    <w:rsid w:val="007C2274"/>
    <w:rsid w:val="007C6078"/>
    <w:rsid w:val="007C6AC7"/>
    <w:rsid w:val="007C7C44"/>
    <w:rsid w:val="007D0229"/>
    <w:rsid w:val="007D03D9"/>
    <w:rsid w:val="007D0E80"/>
    <w:rsid w:val="007D27DB"/>
    <w:rsid w:val="007D5117"/>
    <w:rsid w:val="007D6193"/>
    <w:rsid w:val="007E1969"/>
    <w:rsid w:val="007E21B7"/>
    <w:rsid w:val="007E5879"/>
    <w:rsid w:val="007E76D8"/>
    <w:rsid w:val="007E79D6"/>
    <w:rsid w:val="007E7C97"/>
    <w:rsid w:val="007F1224"/>
    <w:rsid w:val="007F1323"/>
    <w:rsid w:val="007F491D"/>
    <w:rsid w:val="007F4C3E"/>
    <w:rsid w:val="007F6DF6"/>
    <w:rsid w:val="00801143"/>
    <w:rsid w:val="00801B96"/>
    <w:rsid w:val="00804FBE"/>
    <w:rsid w:val="00806323"/>
    <w:rsid w:val="00806B59"/>
    <w:rsid w:val="008103B6"/>
    <w:rsid w:val="00814C1A"/>
    <w:rsid w:val="0081557E"/>
    <w:rsid w:val="0081664C"/>
    <w:rsid w:val="008172EE"/>
    <w:rsid w:val="008178E9"/>
    <w:rsid w:val="0082098D"/>
    <w:rsid w:val="0082111C"/>
    <w:rsid w:val="00823BD5"/>
    <w:rsid w:val="00825F47"/>
    <w:rsid w:val="008261F8"/>
    <w:rsid w:val="00831D89"/>
    <w:rsid w:val="00833565"/>
    <w:rsid w:val="008351EC"/>
    <w:rsid w:val="0083546F"/>
    <w:rsid w:val="00836460"/>
    <w:rsid w:val="00840883"/>
    <w:rsid w:val="00840DB5"/>
    <w:rsid w:val="00841E5D"/>
    <w:rsid w:val="008425A1"/>
    <w:rsid w:val="0084440E"/>
    <w:rsid w:val="00846499"/>
    <w:rsid w:val="008469D8"/>
    <w:rsid w:val="00846FA1"/>
    <w:rsid w:val="00850E8A"/>
    <w:rsid w:val="008515F5"/>
    <w:rsid w:val="00851AB4"/>
    <w:rsid w:val="008525B1"/>
    <w:rsid w:val="00857777"/>
    <w:rsid w:val="00857F5A"/>
    <w:rsid w:val="008613F7"/>
    <w:rsid w:val="00861A64"/>
    <w:rsid w:val="00862A95"/>
    <w:rsid w:val="00863F91"/>
    <w:rsid w:val="008642B6"/>
    <w:rsid w:val="008704F8"/>
    <w:rsid w:val="00871B1A"/>
    <w:rsid w:val="00871DAD"/>
    <w:rsid w:val="008732F6"/>
    <w:rsid w:val="00876A23"/>
    <w:rsid w:val="008770C2"/>
    <w:rsid w:val="00882AEB"/>
    <w:rsid w:val="00882ECE"/>
    <w:rsid w:val="008832AB"/>
    <w:rsid w:val="00884F97"/>
    <w:rsid w:val="00885436"/>
    <w:rsid w:val="00886150"/>
    <w:rsid w:val="008911C1"/>
    <w:rsid w:val="008922C0"/>
    <w:rsid w:val="00892735"/>
    <w:rsid w:val="00892968"/>
    <w:rsid w:val="0089447E"/>
    <w:rsid w:val="00894968"/>
    <w:rsid w:val="00894F3E"/>
    <w:rsid w:val="00897B33"/>
    <w:rsid w:val="008A03B9"/>
    <w:rsid w:val="008A0545"/>
    <w:rsid w:val="008A1888"/>
    <w:rsid w:val="008A1C40"/>
    <w:rsid w:val="008A298C"/>
    <w:rsid w:val="008A3072"/>
    <w:rsid w:val="008A34B5"/>
    <w:rsid w:val="008A3B31"/>
    <w:rsid w:val="008A3DAF"/>
    <w:rsid w:val="008A4A95"/>
    <w:rsid w:val="008A7D54"/>
    <w:rsid w:val="008B106A"/>
    <w:rsid w:val="008B1649"/>
    <w:rsid w:val="008B17FD"/>
    <w:rsid w:val="008B1857"/>
    <w:rsid w:val="008B1F36"/>
    <w:rsid w:val="008B204A"/>
    <w:rsid w:val="008C1746"/>
    <w:rsid w:val="008C1A3F"/>
    <w:rsid w:val="008C66E6"/>
    <w:rsid w:val="008C66EF"/>
    <w:rsid w:val="008C6A4F"/>
    <w:rsid w:val="008C7988"/>
    <w:rsid w:val="008C7EC4"/>
    <w:rsid w:val="008D0DBC"/>
    <w:rsid w:val="008D1523"/>
    <w:rsid w:val="008D231E"/>
    <w:rsid w:val="008D2EC6"/>
    <w:rsid w:val="008D3DA1"/>
    <w:rsid w:val="008D4896"/>
    <w:rsid w:val="008E1987"/>
    <w:rsid w:val="008E2E84"/>
    <w:rsid w:val="008E5171"/>
    <w:rsid w:val="008E665D"/>
    <w:rsid w:val="008E6D01"/>
    <w:rsid w:val="008E6F2A"/>
    <w:rsid w:val="008F09C7"/>
    <w:rsid w:val="008F1BF1"/>
    <w:rsid w:val="008F5A15"/>
    <w:rsid w:val="008F7BFF"/>
    <w:rsid w:val="008F7D92"/>
    <w:rsid w:val="00900189"/>
    <w:rsid w:val="00900C95"/>
    <w:rsid w:val="009019B7"/>
    <w:rsid w:val="0090381F"/>
    <w:rsid w:val="0090492C"/>
    <w:rsid w:val="00906F33"/>
    <w:rsid w:val="009079D8"/>
    <w:rsid w:val="00910DA8"/>
    <w:rsid w:val="0091197F"/>
    <w:rsid w:val="00911CEB"/>
    <w:rsid w:val="00911FD7"/>
    <w:rsid w:val="009154E3"/>
    <w:rsid w:val="00916517"/>
    <w:rsid w:val="0092007A"/>
    <w:rsid w:val="00921A62"/>
    <w:rsid w:val="009225D2"/>
    <w:rsid w:val="009249FB"/>
    <w:rsid w:val="009308BC"/>
    <w:rsid w:val="0093414A"/>
    <w:rsid w:val="00935D7C"/>
    <w:rsid w:val="00942141"/>
    <w:rsid w:val="00942173"/>
    <w:rsid w:val="009454EE"/>
    <w:rsid w:val="009462D9"/>
    <w:rsid w:val="009539E1"/>
    <w:rsid w:val="00953A2D"/>
    <w:rsid w:val="009543EE"/>
    <w:rsid w:val="0095568A"/>
    <w:rsid w:val="00960E9A"/>
    <w:rsid w:val="0096280E"/>
    <w:rsid w:val="00962B7B"/>
    <w:rsid w:val="00963FD2"/>
    <w:rsid w:val="009648B6"/>
    <w:rsid w:val="0096540D"/>
    <w:rsid w:val="0097037D"/>
    <w:rsid w:val="00971B69"/>
    <w:rsid w:val="009735E8"/>
    <w:rsid w:val="0097497D"/>
    <w:rsid w:val="009756B7"/>
    <w:rsid w:val="00976AA2"/>
    <w:rsid w:val="00977000"/>
    <w:rsid w:val="00977E20"/>
    <w:rsid w:val="00981F2E"/>
    <w:rsid w:val="009823F6"/>
    <w:rsid w:val="00983758"/>
    <w:rsid w:val="00984145"/>
    <w:rsid w:val="00985871"/>
    <w:rsid w:val="00986BEB"/>
    <w:rsid w:val="00990636"/>
    <w:rsid w:val="00991F5D"/>
    <w:rsid w:val="00994D4E"/>
    <w:rsid w:val="009973DA"/>
    <w:rsid w:val="00997880"/>
    <w:rsid w:val="009A0AA8"/>
    <w:rsid w:val="009A56BA"/>
    <w:rsid w:val="009B358D"/>
    <w:rsid w:val="009C16E7"/>
    <w:rsid w:val="009C18D5"/>
    <w:rsid w:val="009C211E"/>
    <w:rsid w:val="009C218A"/>
    <w:rsid w:val="009C34DD"/>
    <w:rsid w:val="009C39AA"/>
    <w:rsid w:val="009C5836"/>
    <w:rsid w:val="009D0774"/>
    <w:rsid w:val="009D3122"/>
    <w:rsid w:val="009D3A71"/>
    <w:rsid w:val="009D562D"/>
    <w:rsid w:val="009D5D2A"/>
    <w:rsid w:val="009D5E5C"/>
    <w:rsid w:val="009D6864"/>
    <w:rsid w:val="009D6BE4"/>
    <w:rsid w:val="009D6F5F"/>
    <w:rsid w:val="009D7665"/>
    <w:rsid w:val="009D78A2"/>
    <w:rsid w:val="009E03E2"/>
    <w:rsid w:val="009E0565"/>
    <w:rsid w:val="009E1E8E"/>
    <w:rsid w:val="009E31FE"/>
    <w:rsid w:val="009E3233"/>
    <w:rsid w:val="009E3BB0"/>
    <w:rsid w:val="009E3FB1"/>
    <w:rsid w:val="009E5F75"/>
    <w:rsid w:val="009F0745"/>
    <w:rsid w:val="009F4C18"/>
    <w:rsid w:val="009F7B4A"/>
    <w:rsid w:val="00A0022D"/>
    <w:rsid w:val="00A0176C"/>
    <w:rsid w:val="00A01CE4"/>
    <w:rsid w:val="00A02489"/>
    <w:rsid w:val="00A03CB4"/>
    <w:rsid w:val="00A0602F"/>
    <w:rsid w:val="00A0721A"/>
    <w:rsid w:val="00A12A5F"/>
    <w:rsid w:val="00A14955"/>
    <w:rsid w:val="00A217BE"/>
    <w:rsid w:val="00A218FB"/>
    <w:rsid w:val="00A25653"/>
    <w:rsid w:val="00A25BF5"/>
    <w:rsid w:val="00A27879"/>
    <w:rsid w:val="00A307D5"/>
    <w:rsid w:val="00A32ACC"/>
    <w:rsid w:val="00A335BB"/>
    <w:rsid w:val="00A3578B"/>
    <w:rsid w:val="00A37E60"/>
    <w:rsid w:val="00A4024E"/>
    <w:rsid w:val="00A417B1"/>
    <w:rsid w:val="00A42BFD"/>
    <w:rsid w:val="00A4432E"/>
    <w:rsid w:val="00A502B0"/>
    <w:rsid w:val="00A513FC"/>
    <w:rsid w:val="00A5334B"/>
    <w:rsid w:val="00A56A70"/>
    <w:rsid w:val="00A570B9"/>
    <w:rsid w:val="00A6284E"/>
    <w:rsid w:val="00A629DB"/>
    <w:rsid w:val="00A6492C"/>
    <w:rsid w:val="00A664EE"/>
    <w:rsid w:val="00A66D5C"/>
    <w:rsid w:val="00A66FFA"/>
    <w:rsid w:val="00A677B8"/>
    <w:rsid w:val="00A67D23"/>
    <w:rsid w:val="00A72588"/>
    <w:rsid w:val="00A72886"/>
    <w:rsid w:val="00A72F41"/>
    <w:rsid w:val="00A776F3"/>
    <w:rsid w:val="00A8024E"/>
    <w:rsid w:val="00A81983"/>
    <w:rsid w:val="00A825BB"/>
    <w:rsid w:val="00A83236"/>
    <w:rsid w:val="00A83F77"/>
    <w:rsid w:val="00A84EBD"/>
    <w:rsid w:val="00A86765"/>
    <w:rsid w:val="00A86B56"/>
    <w:rsid w:val="00A87AFC"/>
    <w:rsid w:val="00A9152E"/>
    <w:rsid w:val="00A936BE"/>
    <w:rsid w:val="00A94844"/>
    <w:rsid w:val="00A95D2D"/>
    <w:rsid w:val="00A969F0"/>
    <w:rsid w:val="00A96B66"/>
    <w:rsid w:val="00AA1367"/>
    <w:rsid w:val="00AA2B04"/>
    <w:rsid w:val="00AA6075"/>
    <w:rsid w:val="00AA65EF"/>
    <w:rsid w:val="00AB3A0E"/>
    <w:rsid w:val="00AB4419"/>
    <w:rsid w:val="00AB4D6E"/>
    <w:rsid w:val="00AB680B"/>
    <w:rsid w:val="00AC0A4C"/>
    <w:rsid w:val="00AC2595"/>
    <w:rsid w:val="00AC2B75"/>
    <w:rsid w:val="00AC3EBA"/>
    <w:rsid w:val="00AC402D"/>
    <w:rsid w:val="00AC4200"/>
    <w:rsid w:val="00AC5451"/>
    <w:rsid w:val="00AC6460"/>
    <w:rsid w:val="00AC6780"/>
    <w:rsid w:val="00AC67D8"/>
    <w:rsid w:val="00AD0073"/>
    <w:rsid w:val="00AD0466"/>
    <w:rsid w:val="00AD5D09"/>
    <w:rsid w:val="00AE3425"/>
    <w:rsid w:val="00AE5D30"/>
    <w:rsid w:val="00AE7E90"/>
    <w:rsid w:val="00AF1150"/>
    <w:rsid w:val="00AF1981"/>
    <w:rsid w:val="00AF1A2A"/>
    <w:rsid w:val="00AF2706"/>
    <w:rsid w:val="00AF389E"/>
    <w:rsid w:val="00AF3A12"/>
    <w:rsid w:val="00AF44A1"/>
    <w:rsid w:val="00AF59B9"/>
    <w:rsid w:val="00AF5F11"/>
    <w:rsid w:val="00B006FE"/>
    <w:rsid w:val="00B00C54"/>
    <w:rsid w:val="00B021E8"/>
    <w:rsid w:val="00B035E7"/>
    <w:rsid w:val="00B03EAB"/>
    <w:rsid w:val="00B066F7"/>
    <w:rsid w:val="00B07C9F"/>
    <w:rsid w:val="00B102FA"/>
    <w:rsid w:val="00B12374"/>
    <w:rsid w:val="00B124FE"/>
    <w:rsid w:val="00B12CE9"/>
    <w:rsid w:val="00B2092F"/>
    <w:rsid w:val="00B21566"/>
    <w:rsid w:val="00B2274C"/>
    <w:rsid w:val="00B22CA2"/>
    <w:rsid w:val="00B258C4"/>
    <w:rsid w:val="00B25D20"/>
    <w:rsid w:val="00B2610F"/>
    <w:rsid w:val="00B300B0"/>
    <w:rsid w:val="00B30CCA"/>
    <w:rsid w:val="00B33DF0"/>
    <w:rsid w:val="00B40AF5"/>
    <w:rsid w:val="00B436BF"/>
    <w:rsid w:val="00B437D0"/>
    <w:rsid w:val="00B465B2"/>
    <w:rsid w:val="00B47AB8"/>
    <w:rsid w:val="00B52832"/>
    <w:rsid w:val="00B54E7E"/>
    <w:rsid w:val="00B57BFC"/>
    <w:rsid w:val="00B6016C"/>
    <w:rsid w:val="00B63E46"/>
    <w:rsid w:val="00B7008A"/>
    <w:rsid w:val="00B71252"/>
    <w:rsid w:val="00B72496"/>
    <w:rsid w:val="00B75407"/>
    <w:rsid w:val="00B755D1"/>
    <w:rsid w:val="00B764A6"/>
    <w:rsid w:val="00B7686C"/>
    <w:rsid w:val="00B76936"/>
    <w:rsid w:val="00B77392"/>
    <w:rsid w:val="00B77817"/>
    <w:rsid w:val="00B847CD"/>
    <w:rsid w:val="00B861BD"/>
    <w:rsid w:val="00B8635A"/>
    <w:rsid w:val="00B872D2"/>
    <w:rsid w:val="00B87BA2"/>
    <w:rsid w:val="00B87D6F"/>
    <w:rsid w:val="00B90920"/>
    <w:rsid w:val="00B922F1"/>
    <w:rsid w:val="00B92E34"/>
    <w:rsid w:val="00B9363B"/>
    <w:rsid w:val="00B947B2"/>
    <w:rsid w:val="00B95E8D"/>
    <w:rsid w:val="00B965DB"/>
    <w:rsid w:val="00B96A6A"/>
    <w:rsid w:val="00BA005A"/>
    <w:rsid w:val="00BA01E5"/>
    <w:rsid w:val="00BA05F7"/>
    <w:rsid w:val="00BA25F0"/>
    <w:rsid w:val="00BA3E42"/>
    <w:rsid w:val="00BA524E"/>
    <w:rsid w:val="00BA6637"/>
    <w:rsid w:val="00BA6C9D"/>
    <w:rsid w:val="00BB0A97"/>
    <w:rsid w:val="00BB1A3A"/>
    <w:rsid w:val="00BB2DF3"/>
    <w:rsid w:val="00BB3CFB"/>
    <w:rsid w:val="00BB5BA6"/>
    <w:rsid w:val="00BD023D"/>
    <w:rsid w:val="00BD1918"/>
    <w:rsid w:val="00BD1FE8"/>
    <w:rsid w:val="00BD4869"/>
    <w:rsid w:val="00BD49B9"/>
    <w:rsid w:val="00BD7401"/>
    <w:rsid w:val="00BE1013"/>
    <w:rsid w:val="00BE13D9"/>
    <w:rsid w:val="00BE3DF3"/>
    <w:rsid w:val="00BE3E30"/>
    <w:rsid w:val="00BE43D1"/>
    <w:rsid w:val="00BE4678"/>
    <w:rsid w:val="00BE4FA5"/>
    <w:rsid w:val="00BE546E"/>
    <w:rsid w:val="00BE76A9"/>
    <w:rsid w:val="00BE7DC2"/>
    <w:rsid w:val="00BF14AD"/>
    <w:rsid w:val="00BF1CDB"/>
    <w:rsid w:val="00BF34FA"/>
    <w:rsid w:val="00BF4C3C"/>
    <w:rsid w:val="00BF4D79"/>
    <w:rsid w:val="00BF586E"/>
    <w:rsid w:val="00BF751B"/>
    <w:rsid w:val="00C047B4"/>
    <w:rsid w:val="00C04C51"/>
    <w:rsid w:val="00C10E9A"/>
    <w:rsid w:val="00C11646"/>
    <w:rsid w:val="00C13700"/>
    <w:rsid w:val="00C15229"/>
    <w:rsid w:val="00C159EB"/>
    <w:rsid w:val="00C1620F"/>
    <w:rsid w:val="00C16291"/>
    <w:rsid w:val="00C17E62"/>
    <w:rsid w:val="00C20FDB"/>
    <w:rsid w:val="00C229AC"/>
    <w:rsid w:val="00C248DE"/>
    <w:rsid w:val="00C24C99"/>
    <w:rsid w:val="00C259CD"/>
    <w:rsid w:val="00C25D65"/>
    <w:rsid w:val="00C26F05"/>
    <w:rsid w:val="00C335C1"/>
    <w:rsid w:val="00C35865"/>
    <w:rsid w:val="00C369B3"/>
    <w:rsid w:val="00C41184"/>
    <w:rsid w:val="00C41CEA"/>
    <w:rsid w:val="00C438CC"/>
    <w:rsid w:val="00C44CBD"/>
    <w:rsid w:val="00C45FCC"/>
    <w:rsid w:val="00C53AC5"/>
    <w:rsid w:val="00C55B27"/>
    <w:rsid w:val="00C5697A"/>
    <w:rsid w:val="00C57266"/>
    <w:rsid w:val="00C57C93"/>
    <w:rsid w:val="00C62520"/>
    <w:rsid w:val="00C64B9F"/>
    <w:rsid w:val="00C65B38"/>
    <w:rsid w:val="00C67FCD"/>
    <w:rsid w:val="00C70076"/>
    <w:rsid w:val="00C70ED8"/>
    <w:rsid w:val="00C7337C"/>
    <w:rsid w:val="00C763AA"/>
    <w:rsid w:val="00C76A2E"/>
    <w:rsid w:val="00C8236F"/>
    <w:rsid w:val="00C82698"/>
    <w:rsid w:val="00C830B6"/>
    <w:rsid w:val="00C8534A"/>
    <w:rsid w:val="00C85950"/>
    <w:rsid w:val="00C85EE6"/>
    <w:rsid w:val="00C908B6"/>
    <w:rsid w:val="00C92CD3"/>
    <w:rsid w:val="00C92EA0"/>
    <w:rsid w:val="00C93BF4"/>
    <w:rsid w:val="00C95AE1"/>
    <w:rsid w:val="00C96595"/>
    <w:rsid w:val="00C977C0"/>
    <w:rsid w:val="00CA0F40"/>
    <w:rsid w:val="00CA1AE8"/>
    <w:rsid w:val="00CA5578"/>
    <w:rsid w:val="00CA630D"/>
    <w:rsid w:val="00CA7975"/>
    <w:rsid w:val="00CB5375"/>
    <w:rsid w:val="00CB613E"/>
    <w:rsid w:val="00CC081F"/>
    <w:rsid w:val="00CC1273"/>
    <w:rsid w:val="00CC4BB4"/>
    <w:rsid w:val="00CD254C"/>
    <w:rsid w:val="00CD36D3"/>
    <w:rsid w:val="00CD68DC"/>
    <w:rsid w:val="00CD7D93"/>
    <w:rsid w:val="00CE55D6"/>
    <w:rsid w:val="00CE578E"/>
    <w:rsid w:val="00CE5B8F"/>
    <w:rsid w:val="00CE5F9A"/>
    <w:rsid w:val="00CE6846"/>
    <w:rsid w:val="00CE788C"/>
    <w:rsid w:val="00CE7BA6"/>
    <w:rsid w:val="00D002E6"/>
    <w:rsid w:val="00D0107F"/>
    <w:rsid w:val="00D02DB0"/>
    <w:rsid w:val="00D0347E"/>
    <w:rsid w:val="00D06FEF"/>
    <w:rsid w:val="00D1113E"/>
    <w:rsid w:val="00D12731"/>
    <w:rsid w:val="00D13373"/>
    <w:rsid w:val="00D13B2D"/>
    <w:rsid w:val="00D14D5E"/>
    <w:rsid w:val="00D1539C"/>
    <w:rsid w:val="00D15DAF"/>
    <w:rsid w:val="00D20D8E"/>
    <w:rsid w:val="00D21EF4"/>
    <w:rsid w:val="00D232E7"/>
    <w:rsid w:val="00D24470"/>
    <w:rsid w:val="00D251BE"/>
    <w:rsid w:val="00D25885"/>
    <w:rsid w:val="00D25944"/>
    <w:rsid w:val="00D25F50"/>
    <w:rsid w:val="00D261F9"/>
    <w:rsid w:val="00D26417"/>
    <w:rsid w:val="00D274A3"/>
    <w:rsid w:val="00D305F2"/>
    <w:rsid w:val="00D32126"/>
    <w:rsid w:val="00D344C1"/>
    <w:rsid w:val="00D352A8"/>
    <w:rsid w:val="00D3672B"/>
    <w:rsid w:val="00D37E0A"/>
    <w:rsid w:val="00D43F41"/>
    <w:rsid w:val="00D44B57"/>
    <w:rsid w:val="00D456C2"/>
    <w:rsid w:val="00D4654E"/>
    <w:rsid w:val="00D47468"/>
    <w:rsid w:val="00D479A5"/>
    <w:rsid w:val="00D55EC1"/>
    <w:rsid w:val="00D602A4"/>
    <w:rsid w:val="00D6123E"/>
    <w:rsid w:val="00D62BEB"/>
    <w:rsid w:val="00D62DF4"/>
    <w:rsid w:val="00D65524"/>
    <w:rsid w:val="00D6760B"/>
    <w:rsid w:val="00D733A2"/>
    <w:rsid w:val="00D7658C"/>
    <w:rsid w:val="00D81A39"/>
    <w:rsid w:val="00D82316"/>
    <w:rsid w:val="00D828B2"/>
    <w:rsid w:val="00D83991"/>
    <w:rsid w:val="00D8435B"/>
    <w:rsid w:val="00D852C0"/>
    <w:rsid w:val="00D873D2"/>
    <w:rsid w:val="00D90113"/>
    <w:rsid w:val="00D90C51"/>
    <w:rsid w:val="00D91EBB"/>
    <w:rsid w:val="00D9221C"/>
    <w:rsid w:val="00D9226C"/>
    <w:rsid w:val="00D92726"/>
    <w:rsid w:val="00D94958"/>
    <w:rsid w:val="00D97544"/>
    <w:rsid w:val="00DA38DE"/>
    <w:rsid w:val="00DA4C65"/>
    <w:rsid w:val="00DA6057"/>
    <w:rsid w:val="00DA67AE"/>
    <w:rsid w:val="00DA7D85"/>
    <w:rsid w:val="00DB25B0"/>
    <w:rsid w:val="00DB26E3"/>
    <w:rsid w:val="00DB38B9"/>
    <w:rsid w:val="00DB3909"/>
    <w:rsid w:val="00DB479F"/>
    <w:rsid w:val="00DB48B4"/>
    <w:rsid w:val="00DB4FB5"/>
    <w:rsid w:val="00DB79F1"/>
    <w:rsid w:val="00DC111D"/>
    <w:rsid w:val="00DC15E8"/>
    <w:rsid w:val="00DC2845"/>
    <w:rsid w:val="00DC4331"/>
    <w:rsid w:val="00DC6ECA"/>
    <w:rsid w:val="00DD0F56"/>
    <w:rsid w:val="00DD1BF8"/>
    <w:rsid w:val="00DD1F34"/>
    <w:rsid w:val="00DD21A3"/>
    <w:rsid w:val="00DD36A4"/>
    <w:rsid w:val="00DE1C56"/>
    <w:rsid w:val="00DE1F44"/>
    <w:rsid w:val="00DE21DD"/>
    <w:rsid w:val="00DE4DBB"/>
    <w:rsid w:val="00DE4FFF"/>
    <w:rsid w:val="00DE7AE6"/>
    <w:rsid w:val="00DF185E"/>
    <w:rsid w:val="00DF19E7"/>
    <w:rsid w:val="00DF1A08"/>
    <w:rsid w:val="00DF20DA"/>
    <w:rsid w:val="00DF23B1"/>
    <w:rsid w:val="00DF42D1"/>
    <w:rsid w:val="00DF53ED"/>
    <w:rsid w:val="00DF7805"/>
    <w:rsid w:val="00E001DF"/>
    <w:rsid w:val="00E022C5"/>
    <w:rsid w:val="00E04066"/>
    <w:rsid w:val="00E047A4"/>
    <w:rsid w:val="00E04AE1"/>
    <w:rsid w:val="00E05893"/>
    <w:rsid w:val="00E05979"/>
    <w:rsid w:val="00E070A2"/>
    <w:rsid w:val="00E11DF1"/>
    <w:rsid w:val="00E120CC"/>
    <w:rsid w:val="00E120E7"/>
    <w:rsid w:val="00E1383C"/>
    <w:rsid w:val="00E141DA"/>
    <w:rsid w:val="00E20576"/>
    <w:rsid w:val="00E20F20"/>
    <w:rsid w:val="00E20F83"/>
    <w:rsid w:val="00E23261"/>
    <w:rsid w:val="00E246B9"/>
    <w:rsid w:val="00E26922"/>
    <w:rsid w:val="00E30E2A"/>
    <w:rsid w:val="00E324CA"/>
    <w:rsid w:val="00E32BCE"/>
    <w:rsid w:val="00E37428"/>
    <w:rsid w:val="00E40643"/>
    <w:rsid w:val="00E42A5D"/>
    <w:rsid w:val="00E42C8F"/>
    <w:rsid w:val="00E42ED8"/>
    <w:rsid w:val="00E43189"/>
    <w:rsid w:val="00E44A56"/>
    <w:rsid w:val="00E45F7E"/>
    <w:rsid w:val="00E4773A"/>
    <w:rsid w:val="00E50BD3"/>
    <w:rsid w:val="00E527D7"/>
    <w:rsid w:val="00E55140"/>
    <w:rsid w:val="00E55248"/>
    <w:rsid w:val="00E57352"/>
    <w:rsid w:val="00E57A89"/>
    <w:rsid w:val="00E64A95"/>
    <w:rsid w:val="00E6702D"/>
    <w:rsid w:val="00E70327"/>
    <w:rsid w:val="00E71637"/>
    <w:rsid w:val="00E71DB7"/>
    <w:rsid w:val="00E72676"/>
    <w:rsid w:val="00E73693"/>
    <w:rsid w:val="00E74493"/>
    <w:rsid w:val="00E7787B"/>
    <w:rsid w:val="00E83616"/>
    <w:rsid w:val="00E83D19"/>
    <w:rsid w:val="00E83E4C"/>
    <w:rsid w:val="00E877C1"/>
    <w:rsid w:val="00E93436"/>
    <w:rsid w:val="00EA06F3"/>
    <w:rsid w:val="00EA1F38"/>
    <w:rsid w:val="00EA2363"/>
    <w:rsid w:val="00EA7DC8"/>
    <w:rsid w:val="00EB089B"/>
    <w:rsid w:val="00EB3CAD"/>
    <w:rsid w:val="00EB4DEB"/>
    <w:rsid w:val="00EB5B0E"/>
    <w:rsid w:val="00EB7CB3"/>
    <w:rsid w:val="00EC01E2"/>
    <w:rsid w:val="00EC1E8B"/>
    <w:rsid w:val="00EC2017"/>
    <w:rsid w:val="00EC43AA"/>
    <w:rsid w:val="00EC5BBC"/>
    <w:rsid w:val="00EC6203"/>
    <w:rsid w:val="00ED0361"/>
    <w:rsid w:val="00ED0923"/>
    <w:rsid w:val="00ED1AF4"/>
    <w:rsid w:val="00ED38A7"/>
    <w:rsid w:val="00ED4B6F"/>
    <w:rsid w:val="00ED79F5"/>
    <w:rsid w:val="00EE01DE"/>
    <w:rsid w:val="00EE077C"/>
    <w:rsid w:val="00EE1224"/>
    <w:rsid w:val="00EE20FC"/>
    <w:rsid w:val="00EE265F"/>
    <w:rsid w:val="00EE3322"/>
    <w:rsid w:val="00EE3F0F"/>
    <w:rsid w:val="00EE426C"/>
    <w:rsid w:val="00EE6A7E"/>
    <w:rsid w:val="00EE6EA9"/>
    <w:rsid w:val="00EF075E"/>
    <w:rsid w:val="00EF1520"/>
    <w:rsid w:val="00EF52C8"/>
    <w:rsid w:val="00EF7CCC"/>
    <w:rsid w:val="00F038AD"/>
    <w:rsid w:val="00F07E22"/>
    <w:rsid w:val="00F13ECB"/>
    <w:rsid w:val="00F233AC"/>
    <w:rsid w:val="00F24188"/>
    <w:rsid w:val="00F2434F"/>
    <w:rsid w:val="00F24B63"/>
    <w:rsid w:val="00F24F3B"/>
    <w:rsid w:val="00F262A8"/>
    <w:rsid w:val="00F267DF"/>
    <w:rsid w:val="00F277ED"/>
    <w:rsid w:val="00F300B2"/>
    <w:rsid w:val="00F32729"/>
    <w:rsid w:val="00F331E0"/>
    <w:rsid w:val="00F354A6"/>
    <w:rsid w:val="00F35F0B"/>
    <w:rsid w:val="00F40322"/>
    <w:rsid w:val="00F40F21"/>
    <w:rsid w:val="00F42EDB"/>
    <w:rsid w:val="00F43A4C"/>
    <w:rsid w:val="00F44D4C"/>
    <w:rsid w:val="00F44E6D"/>
    <w:rsid w:val="00F45C2B"/>
    <w:rsid w:val="00F50806"/>
    <w:rsid w:val="00F53119"/>
    <w:rsid w:val="00F53D8F"/>
    <w:rsid w:val="00F55AAE"/>
    <w:rsid w:val="00F55D07"/>
    <w:rsid w:val="00F55D29"/>
    <w:rsid w:val="00F56383"/>
    <w:rsid w:val="00F57637"/>
    <w:rsid w:val="00F60911"/>
    <w:rsid w:val="00F60F24"/>
    <w:rsid w:val="00F61C88"/>
    <w:rsid w:val="00F62184"/>
    <w:rsid w:val="00F6236F"/>
    <w:rsid w:val="00F62924"/>
    <w:rsid w:val="00F629FE"/>
    <w:rsid w:val="00F62CFC"/>
    <w:rsid w:val="00F63976"/>
    <w:rsid w:val="00F64230"/>
    <w:rsid w:val="00F6625D"/>
    <w:rsid w:val="00F70263"/>
    <w:rsid w:val="00F7302D"/>
    <w:rsid w:val="00F7339A"/>
    <w:rsid w:val="00F7358B"/>
    <w:rsid w:val="00F7400B"/>
    <w:rsid w:val="00F750FA"/>
    <w:rsid w:val="00F75764"/>
    <w:rsid w:val="00F76732"/>
    <w:rsid w:val="00F76CE1"/>
    <w:rsid w:val="00F80282"/>
    <w:rsid w:val="00F80B65"/>
    <w:rsid w:val="00F81FE0"/>
    <w:rsid w:val="00F834BC"/>
    <w:rsid w:val="00F848AF"/>
    <w:rsid w:val="00F8766E"/>
    <w:rsid w:val="00F91708"/>
    <w:rsid w:val="00F938C7"/>
    <w:rsid w:val="00F96562"/>
    <w:rsid w:val="00F97F2C"/>
    <w:rsid w:val="00FA000B"/>
    <w:rsid w:val="00FA0C40"/>
    <w:rsid w:val="00FA0FA1"/>
    <w:rsid w:val="00FA26BE"/>
    <w:rsid w:val="00FB1265"/>
    <w:rsid w:val="00FB4B2E"/>
    <w:rsid w:val="00FB706C"/>
    <w:rsid w:val="00FC06DE"/>
    <w:rsid w:val="00FC140E"/>
    <w:rsid w:val="00FC2383"/>
    <w:rsid w:val="00FC2515"/>
    <w:rsid w:val="00FC2CA7"/>
    <w:rsid w:val="00FC3300"/>
    <w:rsid w:val="00FC4549"/>
    <w:rsid w:val="00FC5A6E"/>
    <w:rsid w:val="00FC7E21"/>
    <w:rsid w:val="00FD1A05"/>
    <w:rsid w:val="00FD1D09"/>
    <w:rsid w:val="00FD2392"/>
    <w:rsid w:val="00FD7C64"/>
    <w:rsid w:val="00FE170C"/>
    <w:rsid w:val="00FE1968"/>
    <w:rsid w:val="00FE3A5C"/>
    <w:rsid w:val="00FE75E3"/>
    <w:rsid w:val="00FF0BD8"/>
    <w:rsid w:val="00FF46D6"/>
    <w:rsid w:val="00FF63B9"/>
    <w:rsid w:val="00FF6836"/>
    <w:rsid w:val="00FF6C16"/>
    <w:rsid w:val="00FF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973"/>
    <o:shapelayout v:ext="edit">
      <o:idmap v:ext="edit" data="1,3,4"/>
      <o:rules v:ext="edit">
        <o:r id="V:Rule1" type="connector" idref="#_x0000_s4793"/>
        <o:r id="V:Rule2" type="connector" idref="#_x0000_s4799"/>
        <o:r id="V:Rule3" type="connector" idref="#_x0000_s4862"/>
        <o:r id="V:Rule4" type="connector" idref="#_x0000_s4871"/>
        <o:r id="V:Rule5" type="connector" idref="#_x0000_s4869"/>
        <o:r id="V:Rule6" type="connector" idref="#_x0000_s4820"/>
        <o:r id="V:Rule7" type="connector" idref="#_x0000_s4788"/>
        <o:r id="V:Rule8" type="connector" idref="#_x0000_s4899"/>
        <o:r id="V:Rule9" type="connector" idref="#_x0000_s4803"/>
        <o:r id="V:Rule10" type="connector" idref="#_x0000_s4813"/>
        <o:r id="V:Rule11" type="connector" idref="#_x0000_s4844"/>
        <o:r id="V:Rule12" type="connector" idref="#_x0000_s4845"/>
        <o:r id="V:Rule13" type="connector" idref="#_x0000_s4837"/>
        <o:r id="V:Rule14" type="connector" idref="#_x0000_s4812"/>
        <o:r id="V:Rule15" type="connector" idref="#_x0000_s4835"/>
        <o:r id="V:Rule16" type="connector" idref="#_x0000_s4861"/>
        <o:r id="V:Rule17" type="connector" idref="#_x0000_s4889"/>
        <o:r id="V:Rule18" type="connector" idref="#_x0000_s4898"/>
        <o:r id="V:Rule19" type="connector" idref="#_x0000_s4794"/>
        <o:r id="V:Rule20" type="connector" idref="#_x0000_s4860"/>
        <o:r id="V:Rule21" type="connector" idref="#_x0000_s4846"/>
        <o:r id="V:Rule22" type="connector" idref="#_x0000_s4819"/>
        <o:r id="V:Rule23" type="connector" idref="#_x0000_s4877"/>
        <o:r id="V:Rule24" type="connector" idref="#_x0000_s4792"/>
        <o:r id="V:Rule25" type="connector" idref="#_x0000_s4787"/>
        <o:r id="V:Rule26" type="connector" idref="#_x0000_s4811"/>
        <o:r id="V:Rule27" type="connector" idref="#_x0000_s4933"/>
        <o:r id="V:Rule28" type="connector" idref="#_x0000_s4826"/>
        <o:r id="V:Rule29" type="connector" idref="#_x0000_s4897"/>
        <o:r id="V:Rule30" type="connector" idref="#_x0000_s4786"/>
        <o:r id="V:Rule31" type="connector" idref="#_x0000_s4827"/>
        <o:r id="V:Rule32" type="connector" idref="#_x0000_s4854"/>
        <o:r id="V:Rule33" type="connector" idref="#_x0000_s4852"/>
        <o:r id="V:Rule34" type="connector" idref="#_x0000_s4790"/>
        <o:r id="V:Rule35" type="connector" idref="#_x0000_s4934"/>
        <o:r id="V:Rule36" type="connector" idref="#_x0000_s4828"/>
        <o:r id="V:Rule37" type="connector" idref="#_x0000_s4836"/>
        <o:r id="V:Rule38" type="connector" idref="#_x0000_s4804"/>
        <o:r id="V:Rule39" type="connector" idref="#_x0000_s4853"/>
        <o:r id="V:Rule40" type="connector" idref="#_x0000_s4800"/>
        <o:r id="V:Rule41" type="connector" idref="#_x0000_s4935"/>
        <o:r id="V:Rule42" type="connector" idref="#_x0000_s4888"/>
        <o:r id="V:Rule43" type="connector" idref="#_x0000_s4785"/>
        <o:r id="V:Rule44" type="connector" idref="#_x0000_s4791"/>
        <o:r id="V:Rule45" type="connector" idref="#_x0000_s4805"/>
        <o:r id="V:Rule46" type="connector" idref="#_x0000_s4875"/>
        <o:r id="V:Rule47" type="connector" idref="#_x0000_s4866"/>
        <o:r id="V:Rule48" type="connector" idref="#_x0000_s4870"/>
        <o:r id="V:Rule49" type="connector" idref="#_x0000_s4887"/>
      </o:rules>
    </o:shapelayout>
  </w:shapeDefaults>
  <w:decimalSymbol w:val="."/>
  <w:listSeparator w:val=";"/>
  <w15:docId w15:val="{C0008E5F-E87E-466B-AE12-EF13CD7D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7303F9"/>
    <w:rPr>
      <w:lang w:val="de-DE" w:eastAsia="de-DE"/>
    </w:rPr>
  </w:style>
  <w:style w:type="paragraph" w:styleId="berschrift1">
    <w:name w:val="heading 1"/>
    <w:basedOn w:val="Standard"/>
    <w:next w:val="Standard"/>
    <w:link w:val="berschrift1Zchn"/>
    <w:qFormat/>
    <w:rsid w:val="0038249E"/>
    <w:pPr>
      <w:keepNext/>
      <w:numPr>
        <w:numId w:val="1"/>
      </w:numPr>
      <w:spacing w:before="240" w:after="6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link w:val="berschrift2Zchn"/>
    <w:autoRedefine/>
    <w:qFormat/>
    <w:rsid w:val="007C0E8E"/>
    <w:pPr>
      <w:keepNext/>
      <w:overflowPunct w:val="0"/>
      <w:autoSpaceDE w:val="0"/>
      <w:autoSpaceDN w:val="0"/>
      <w:adjustRightInd w:val="0"/>
      <w:spacing w:before="160" w:after="120"/>
      <w:ind w:left="1559"/>
      <w:textAlignment w:val="baseline"/>
      <w:outlineLvl w:val="1"/>
    </w:pPr>
    <w:rPr>
      <w:rFonts w:ascii="Verdana" w:hAnsi="Verdana"/>
      <w:i/>
      <w:sz w:val="24"/>
    </w:rPr>
  </w:style>
  <w:style w:type="paragraph" w:styleId="berschrift3">
    <w:name w:val="heading 3"/>
    <w:basedOn w:val="Standard"/>
    <w:next w:val="Standard"/>
    <w:link w:val="berschrift3Zchn"/>
    <w:autoRedefine/>
    <w:qFormat/>
    <w:rsid w:val="0070763C"/>
    <w:pPr>
      <w:keepNext/>
      <w:numPr>
        <w:ilvl w:val="2"/>
        <w:numId w:val="3"/>
      </w:numPr>
      <w:tabs>
        <w:tab w:val="clear" w:pos="1647"/>
        <w:tab w:val="left" w:pos="709"/>
        <w:tab w:val="num" w:pos="1560"/>
      </w:tabs>
      <w:spacing w:before="120" w:after="60"/>
      <w:ind w:hanging="938"/>
      <w:outlineLvl w:val="2"/>
    </w:pPr>
    <w:rPr>
      <w:rFonts w:ascii="Verdana" w:hAnsi="Verdana"/>
      <w:b/>
      <w:bCs/>
    </w:rPr>
  </w:style>
  <w:style w:type="paragraph" w:styleId="berschrift4">
    <w:name w:val="heading 4"/>
    <w:basedOn w:val="Standard"/>
    <w:next w:val="Standard"/>
    <w:qFormat/>
    <w:rsid w:val="0038249E"/>
    <w:pPr>
      <w:keepNext/>
      <w:outlineLvl w:val="3"/>
    </w:pPr>
    <w:rPr>
      <w:rFonts w:ascii="Verdana" w:hAnsi="Verdana"/>
      <w:sz w:val="44"/>
    </w:rPr>
  </w:style>
  <w:style w:type="paragraph" w:styleId="berschrift5">
    <w:name w:val="heading 5"/>
    <w:basedOn w:val="Standard"/>
    <w:next w:val="Standard"/>
    <w:qFormat/>
    <w:rsid w:val="0038249E"/>
    <w:pPr>
      <w:keepNext/>
      <w:jc w:val="center"/>
      <w:outlineLvl w:val="4"/>
    </w:pPr>
    <w:rPr>
      <w:rFonts w:ascii="Verdana" w:hAnsi="Verdana"/>
      <w:sz w:val="44"/>
    </w:rPr>
  </w:style>
  <w:style w:type="paragraph" w:styleId="berschrift6">
    <w:name w:val="heading 6"/>
    <w:basedOn w:val="Standard"/>
    <w:next w:val="Standard"/>
    <w:link w:val="berschrift6Zchn"/>
    <w:qFormat/>
    <w:rsid w:val="0038249E"/>
    <w:pPr>
      <w:keepNext/>
      <w:outlineLvl w:val="5"/>
    </w:pPr>
    <w:rPr>
      <w:rFonts w:ascii="Arial" w:hAnsi="Arial" w:cs="Arial"/>
      <w:b/>
      <w:sz w:val="24"/>
    </w:rPr>
  </w:style>
  <w:style w:type="paragraph" w:styleId="berschrift7">
    <w:name w:val="heading 7"/>
    <w:basedOn w:val="Standard"/>
    <w:next w:val="Standard"/>
    <w:qFormat/>
    <w:rsid w:val="0038249E"/>
    <w:pPr>
      <w:keepNext/>
      <w:outlineLvl w:val="6"/>
    </w:pPr>
    <w:rPr>
      <w:rFonts w:ascii="Comic Sans MS" w:hAnsi="Comic Sans MS"/>
      <w:b/>
      <w:bCs/>
      <w:i/>
      <w:iCs/>
      <w:vanish/>
      <w:color w:val="0000FF"/>
      <w:sz w:val="26"/>
    </w:rPr>
  </w:style>
  <w:style w:type="paragraph" w:styleId="berschrift8">
    <w:name w:val="heading 8"/>
    <w:basedOn w:val="Standard"/>
    <w:next w:val="Standard"/>
    <w:qFormat/>
    <w:rsid w:val="0038249E"/>
    <w:pPr>
      <w:keepNext/>
      <w:outlineLvl w:val="7"/>
    </w:pPr>
    <w:rPr>
      <w:rFonts w:ascii="Comic Sans MS" w:hAnsi="Comic Sans MS"/>
      <w:b/>
      <w:bCs/>
      <w:i/>
      <w:iCs/>
      <w:vanish/>
      <w:color w:val="0000FF"/>
      <w:sz w:val="22"/>
    </w:rPr>
  </w:style>
  <w:style w:type="paragraph" w:styleId="berschrift9">
    <w:name w:val="heading 9"/>
    <w:basedOn w:val="Standard"/>
    <w:next w:val="Standard"/>
    <w:qFormat/>
    <w:rsid w:val="00F6218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38249E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38249E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38249E"/>
  </w:style>
  <w:style w:type="paragraph" w:styleId="Textkrper-Zeileneinzug">
    <w:name w:val="Body Text Indent"/>
    <w:basedOn w:val="Standard"/>
    <w:autoRedefine/>
    <w:rsid w:val="00752EF7"/>
    <w:pPr>
      <w:tabs>
        <w:tab w:val="left" w:pos="1418"/>
      </w:tabs>
      <w:spacing w:before="120"/>
      <w:ind w:left="709" w:right="284"/>
    </w:pPr>
    <w:rPr>
      <w:rFonts w:ascii="Verdana" w:hAnsi="Verdana"/>
      <w:bCs/>
      <w:noProof/>
      <w:snapToGrid w:val="0"/>
      <w:sz w:val="22"/>
      <w:lang w:val="de-CH"/>
    </w:rPr>
  </w:style>
  <w:style w:type="paragraph" w:customStyle="1" w:styleId="Hinweiskasten">
    <w:name w:val="Hinweiskasten"/>
    <w:basedOn w:val="Standard"/>
    <w:rsid w:val="0038249E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styleId="Verzeichnis3">
    <w:name w:val="toc 3"/>
    <w:basedOn w:val="Standard"/>
    <w:next w:val="Standard"/>
    <w:autoRedefine/>
    <w:semiHidden/>
    <w:rsid w:val="0038249E"/>
    <w:pPr>
      <w:ind w:left="400"/>
    </w:pPr>
  </w:style>
  <w:style w:type="paragraph" w:styleId="Verzeichnis1">
    <w:name w:val="toc 1"/>
    <w:basedOn w:val="Standard"/>
    <w:next w:val="Standard"/>
    <w:autoRedefine/>
    <w:uiPriority w:val="39"/>
    <w:rsid w:val="0038249E"/>
    <w:pPr>
      <w:tabs>
        <w:tab w:val="right" w:leader="dot" w:pos="9628"/>
      </w:tabs>
      <w:spacing w:before="240" w:after="120"/>
      <w:ind w:left="567" w:right="284"/>
    </w:pPr>
    <w:rPr>
      <w:rFonts w:ascii="Verdana" w:hAnsi="Verdana"/>
      <w:b/>
      <w:sz w:val="24"/>
    </w:rPr>
  </w:style>
  <w:style w:type="paragraph" w:styleId="Verzeichnis2">
    <w:name w:val="toc 2"/>
    <w:basedOn w:val="Standard"/>
    <w:next w:val="Standard"/>
    <w:autoRedefine/>
    <w:uiPriority w:val="39"/>
    <w:rsid w:val="0038249E"/>
    <w:pPr>
      <w:spacing w:before="60" w:after="120"/>
      <w:ind w:left="765" w:right="284"/>
    </w:pPr>
    <w:rPr>
      <w:rFonts w:ascii="Verdana" w:hAnsi="Verdana"/>
    </w:rPr>
  </w:style>
  <w:style w:type="paragraph" w:styleId="Verzeichnis4">
    <w:name w:val="toc 4"/>
    <w:basedOn w:val="Standard"/>
    <w:next w:val="Standard"/>
    <w:autoRedefine/>
    <w:semiHidden/>
    <w:rsid w:val="0038249E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38249E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38249E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38249E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38249E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38249E"/>
    <w:pPr>
      <w:ind w:left="1600"/>
    </w:pPr>
  </w:style>
  <w:style w:type="character" w:styleId="Hyperlink">
    <w:name w:val="Hyperlink"/>
    <w:basedOn w:val="Absatz-Standardschriftart"/>
    <w:uiPriority w:val="99"/>
    <w:rsid w:val="0038249E"/>
    <w:rPr>
      <w:color w:val="0000FF"/>
      <w:u w:val="single"/>
    </w:rPr>
  </w:style>
  <w:style w:type="paragraph" w:customStyle="1" w:styleId="Funktionstabelle">
    <w:name w:val="Funktionstabelle"/>
    <w:rsid w:val="0038249E"/>
    <w:pPr>
      <w:spacing w:before="40" w:after="20"/>
      <w:jc w:val="center"/>
    </w:pPr>
    <w:rPr>
      <w:rFonts w:ascii="Verdana" w:hAnsi="Verdana"/>
      <w:bCs/>
      <w:sz w:val="16"/>
      <w:lang w:val="it-IT" w:eastAsia="de-DE"/>
    </w:rPr>
  </w:style>
  <w:style w:type="paragraph" w:styleId="Beschriftung">
    <w:name w:val="caption"/>
    <w:basedOn w:val="Standard"/>
    <w:next w:val="Standard"/>
    <w:qFormat/>
    <w:rsid w:val="0038249E"/>
    <w:pPr>
      <w:spacing w:before="120" w:after="120"/>
    </w:pPr>
    <w:rPr>
      <w:b/>
      <w:bCs/>
    </w:rPr>
  </w:style>
  <w:style w:type="paragraph" w:customStyle="1" w:styleId="Aufzhlung">
    <w:name w:val="Aufzählung"/>
    <w:basedOn w:val="Textkrper-Zeileneinzug"/>
    <w:autoRedefine/>
    <w:rsid w:val="0038249E"/>
    <w:pPr>
      <w:tabs>
        <w:tab w:val="clear" w:pos="1418"/>
        <w:tab w:val="num" w:pos="1429"/>
      </w:tabs>
      <w:spacing w:before="40" w:after="40"/>
      <w:ind w:left="1429" w:hanging="357"/>
    </w:pPr>
  </w:style>
  <w:style w:type="paragraph" w:styleId="Sprechblasentext">
    <w:name w:val="Balloon Text"/>
    <w:basedOn w:val="Standard"/>
    <w:semiHidden/>
    <w:rsid w:val="0038249E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bsatz-Standardschriftart"/>
    <w:rsid w:val="0038249E"/>
    <w:rPr>
      <w:vanish/>
      <w:color w:val="FF0000"/>
    </w:rPr>
  </w:style>
  <w:style w:type="paragraph" w:customStyle="1" w:styleId="Auswahlantwort">
    <w:name w:val="Auswahlantwort"/>
    <w:basedOn w:val="Textkrper-Zeileneinzug"/>
    <w:rsid w:val="00221458"/>
    <w:pPr>
      <w:numPr>
        <w:numId w:val="2"/>
      </w:numPr>
      <w:tabs>
        <w:tab w:val="clear" w:pos="567"/>
        <w:tab w:val="clear" w:pos="1418"/>
        <w:tab w:val="left" w:pos="1560"/>
        <w:tab w:val="num" w:pos="1983"/>
      </w:tabs>
      <w:spacing w:before="0"/>
      <w:ind w:left="1983" w:right="0"/>
    </w:pPr>
    <w:rPr>
      <w:rFonts w:ascii="Arial" w:hAnsi="Arial"/>
      <w:noProof w:val="0"/>
      <w:sz w:val="20"/>
    </w:rPr>
  </w:style>
  <w:style w:type="table" w:styleId="Tabellenraster">
    <w:name w:val="Table Grid"/>
    <w:basedOn w:val="NormaleTabelle"/>
    <w:rsid w:val="00606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1">
    <w:name w:val="Antwort1"/>
    <w:basedOn w:val="Textkrper-Zeileneinzug"/>
    <w:rsid w:val="00911CEB"/>
    <w:pPr>
      <w:tabs>
        <w:tab w:val="clear" w:pos="1418"/>
      </w:tabs>
      <w:spacing w:before="0" w:after="120"/>
      <w:ind w:left="1559" w:right="0"/>
    </w:pPr>
    <w:rPr>
      <w:bCs w:val="0"/>
      <w:i/>
      <w:iCs/>
      <w:noProof w:val="0"/>
      <w:snapToGrid/>
      <w:sz w:val="24"/>
    </w:rPr>
  </w:style>
  <w:style w:type="paragraph" w:styleId="Funotentext">
    <w:name w:val="footnote text"/>
    <w:basedOn w:val="Standard"/>
    <w:semiHidden/>
    <w:rsid w:val="005D13B6"/>
    <w:rPr>
      <w:rFonts w:ascii="Arial" w:hAnsi="Arial"/>
      <w:lang w:val="de-CH" w:eastAsia="de-CH"/>
    </w:rPr>
  </w:style>
  <w:style w:type="paragraph" w:styleId="StandardWeb">
    <w:name w:val="Normal (Web)"/>
    <w:basedOn w:val="Standard"/>
    <w:uiPriority w:val="99"/>
    <w:unhideWhenUsed/>
    <w:rsid w:val="007175C6"/>
    <w:pPr>
      <w:spacing w:before="100" w:beforeAutospacing="1" w:after="100" w:afterAutospacing="1"/>
    </w:pPr>
    <w:rPr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762BAF"/>
    <w:pPr>
      <w:ind w:left="708"/>
    </w:pPr>
  </w:style>
  <w:style w:type="paragraph" w:styleId="Textkrper">
    <w:name w:val="Body Text"/>
    <w:basedOn w:val="Standard"/>
    <w:link w:val="TextkrperZchn"/>
    <w:rsid w:val="005A025A"/>
    <w:pPr>
      <w:spacing w:after="120"/>
    </w:pPr>
  </w:style>
  <w:style w:type="character" w:customStyle="1" w:styleId="TextkrperZchn">
    <w:name w:val="Textkörper Zchn"/>
    <w:basedOn w:val="Absatz-Standardschriftart"/>
    <w:link w:val="Textkrper"/>
    <w:rsid w:val="005A025A"/>
    <w:rPr>
      <w:lang w:val="de-DE" w:eastAsia="de-DE"/>
    </w:rPr>
  </w:style>
  <w:style w:type="character" w:styleId="Platzhaltertext">
    <w:name w:val="Placeholder Text"/>
    <w:basedOn w:val="Absatz-Standardschriftart"/>
    <w:uiPriority w:val="99"/>
    <w:semiHidden/>
    <w:rsid w:val="00DA67AE"/>
    <w:rPr>
      <w:color w:val="808080"/>
    </w:rPr>
  </w:style>
  <w:style w:type="character" w:customStyle="1" w:styleId="berschrift6Zchn">
    <w:name w:val="Überschrift 6 Zchn"/>
    <w:basedOn w:val="Absatz-Standardschriftart"/>
    <w:link w:val="berschrift6"/>
    <w:rsid w:val="0095568A"/>
    <w:rPr>
      <w:rFonts w:ascii="Arial" w:hAnsi="Arial" w:cs="Arial"/>
      <w:b/>
      <w:sz w:val="24"/>
      <w:lang w:val="de-DE" w:eastAsia="de-DE"/>
    </w:rPr>
  </w:style>
  <w:style w:type="character" w:customStyle="1" w:styleId="berschrift1Zchn">
    <w:name w:val="Überschrift 1 Zchn"/>
    <w:basedOn w:val="Absatz-Standardschriftart"/>
    <w:link w:val="berschrift1"/>
    <w:rsid w:val="00CA5578"/>
    <w:rPr>
      <w:rFonts w:ascii="Verdana" w:hAnsi="Verdana"/>
      <w:b/>
      <w:kern w:val="28"/>
      <w:sz w:val="28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CA5578"/>
    <w:rPr>
      <w:rFonts w:ascii="Verdana" w:hAnsi="Verdana"/>
      <w:i/>
      <w:sz w:val="24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7303F9"/>
    <w:rPr>
      <w:rFonts w:ascii="Verdana" w:hAnsi="Verdana"/>
      <w:b/>
      <w:bCs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7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2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hyperlink" Target="http://www.dict.cc/" TargetMode="External"/><Relationship Id="rId26" Type="http://schemas.openxmlformats.org/officeDocument/2006/relationships/oleObject" Target="embeddings/oleObject7.bin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http://www.homestead.com/~media/elements/Clipart/office/laptop_work.jpg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://www.dict.cc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oleObject" Target="embeddings/oleObject4.bin"/><Relationship Id="rId29" Type="http://schemas.openxmlformats.org/officeDocument/2006/relationships/image" Target="media/image12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6.bin"/><Relationship Id="rId32" Type="http://schemas.openxmlformats.org/officeDocument/2006/relationships/image" Target="media/image15.jpe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://www.dict.cc/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oleObject" Target="embeddings/oleObject8.bin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30" Type="http://schemas.openxmlformats.org/officeDocument/2006/relationships/image" Target="media/image13.jpe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Theorie_Thema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6E53E9-EA38-4388-80B7-8B4C547F7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Theorie_Thema</Template>
  <TotalTime>108</TotalTime>
  <Pages>23</Pages>
  <Words>3049</Words>
  <Characters>17381</Characters>
  <Application>Microsoft Office Word</Application>
  <DocSecurity>8</DocSecurity>
  <Lines>144</Lines>
  <Paragraphs>40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Moser, BFS BBB</dc:creator>
  <cp:lastModifiedBy>Luca Schäfli</cp:lastModifiedBy>
  <cp:revision>21</cp:revision>
  <cp:lastPrinted>2013-09-21T18:04:00Z</cp:lastPrinted>
  <dcterms:created xsi:type="dcterms:W3CDTF">2009-10-10T07:15:00Z</dcterms:created>
  <dcterms:modified xsi:type="dcterms:W3CDTF">2015-10-26T07:22:00Z</dcterms:modified>
</cp:coreProperties>
</file>