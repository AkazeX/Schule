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5691" w:rsidRDefault="005A0F2B" w:rsidP="005A0F2B">
      <w:pPr>
        <w:rPr>
          <w:rFonts w:ascii="Verdana" w:hAnsi="Verdana" w:cs="Arial"/>
          <w:b/>
          <w:sz w:val="32"/>
          <w:szCs w:val="32"/>
        </w:rPr>
      </w:pPr>
      <w:r w:rsidRPr="00C767F5">
        <w:rPr>
          <w:rFonts w:ascii="Verdana" w:hAnsi="Verdana" w:cs="Arial"/>
          <w:b/>
          <w:sz w:val="32"/>
          <w:szCs w:val="32"/>
        </w:rPr>
        <w:tab/>
      </w:r>
    </w:p>
    <w:p w:rsidR="005A0F2B" w:rsidRPr="00C0037D" w:rsidRDefault="00205691" w:rsidP="005A0F2B">
      <w:pPr>
        <w:rPr>
          <w:rFonts w:ascii="Verdana" w:hAnsi="Verdana" w:cs="Arial"/>
          <w:b/>
          <w:sz w:val="28"/>
          <w:szCs w:val="28"/>
          <w:lang w:val="fr-CH"/>
        </w:rPr>
      </w:pPr>
      <w:r>
        <w:rPr>
          <w:rFonts w:ascii="Verdana" w:hAnsi="Verdana" w:cs="Arial"/>
          <w:b/>
          <w:sz w:val="32"/>
          <w:szCs w:val="32"/>
        </w:rPr>
        <w:tab/>
      </w:r>
      <w:r w:rsidR="0095023F">
        <w:rPr>
          <w:rFonts w:ascii="Verdana" w:hAnsi="Verdana" w:cs="Arial"/>
          <w:b/>
          <w:sz w:val="28"/>
          <w:szCs w:val="28"/>
          <w:lang w:val="fr-CH"/>
        </w:rPr>
        <w:t>Components</w:t>
      </w:r>
      <w:r w:rsidR="0091109F">
        <w:rPr>
          <w:rFonts w:ascii="Verdana" w:hAnsi="Verdana" w:cs="Arial"/>
          <w:b/>
          <w:sz w:val="28"/>
          <w:szCs w:val="28"/>
          <w:lang w:val="fr-CH"/>
        </w:rPr>
        <w:t xml:space="preserve"> in our laborato</w:t>
      </w:r>
      <w:r w:rsidR="00E579D1">
        <w:rPr>
          <w:rFonts w:ascii="Verdana" w:hAnsi="Verdana" w:cs="Arial"/>
          <w:b/>
          <w:sz w:val="28"/>
          <w:szCs w:val="28"/>
          <w:lang w:val="fr-CH"/>
        </w:rPr>
        <w:t>r</w:t>
      </w:r>
      <w:r w:rsidR="0091109F">
        <w:rPr>
          <w:rFonts w:ascii="Verdana" w:hAnsi="Verdana" w:cs="Arial"/>
          <w:b/>
          <w:sz w:val="28"/>
          <w:szCs w:val="28"/>
          <w:lang w:val="fr-CH"/>
        </w:rPr>
        <w:t>y</w:t>
      </w:r>
    </w:p>
    <w:p w:rsidR="005A0F2B" w:rsidRPr="00C0037D" w:rsidRDefault="005A0F2B" w:rsidP="005A0F2B">
      <w:pPr>
        <w:rPr>
          <w:rStyle w:val="standardfett1"/>
          <w:rFonts w:cs="Arial"/>
          <w:b w:val="0"/>
          <w:sz w:val="20"/>
          <w:szCs w:val="20"/>
          <w:lang w:val="fr-CH"/>
        </w:rPr>
      </w:pPr>
    </w:p>
    <w:p w:rsidR="008C7DBD" w:rsidRPr="00C0037D" w:rsidRDefault="008C7DBD" w:rsidP="0074755B">
      <w:pPr>
        <w:ind w:left="709"/>
        <w:rPr>
          <w:rStyle w:val="standardfett1"/>
          <w:rFonts w:cs="Arial"/>
          <w:sz w:val="20"/>
          <w:szCs w:val="20"/>
          <w:lang w:val="fr-CH"/>
        </w:rPr>
      </w:pPr>
    </w:p>
    <w:p w:rsidR="00767BDD" w:rsidRPr="00CC26B4" w:rsidRDefault="006902E3" w:rsidP="0074755B">
      <w:pPr>
        <w:ind w:left="709"/>
        <w:rPr>
          <w:rStyle w:val="standardfett1"/>
          <w:rFonts w:cs="Arial"/>
          <w:sz w:val="22"/>
          <w:szCs w:val="22"/>
          <w:lang w:val="fr-CH"/>
        </w:rPr>
      </w:pPr>
      <w:r w:rsidRPr="00CC26B4">
        <w:rPr>
          <w:rStyle w:val="standardfett1"/>
          <w:rFonts w:cs="Arial"/>
          <w:sz w:val="22"/>
          <w:szCs w:val="22"/>
          <w:lang w:val="fr-CH"/>
        </w:rPr>
        <w:t>Introduction</w:t>
      </w:r>
      <w:r w:rsidR="005A0F2B" w:rsidRPr="00CC26B4">
        <w:rPr>
          <w:rStyle w:val="standardfett1"/>
          <w:rFonts w:cs="Arial"/>
          <w:sz w:val="22"/>
          <w:szCs w:val="22"/>
          <w:lang w:val="fr-CH"/>
        </w:rPr>
        <w:t>:</w:t>
      </w:r>
      <w:r w:rsidR="00F92A7C" w:rsidRPr="00C0037D">
        <w:rPr>
          <w:noProof/>
          <w:lang w:val="fr-CH" w:eastAsia="de-CH"/>
        </w:rPr>
        <w:t xml:space="preserve"> </w:t>
      </w:r>
    </w:p>
    <w:p w:rsidR="006902E3" w:rsidRPr="00CC26B4" w:rsidRDefault="006902E3" w:rsidP="0074755B">
      <w:pPr>
        <w:ind w:left="709"/>
        <w:rPr>
          <w:rFonts w:ascii="Verdana" w:hAnsi="Verdana" w:cs="Arial"/>
          <w:color w:val="000000"/>
          <w:szCs w:val="22"/>
          <w:lang w:val="fr-CH"/>
        </w:rPr>
      </w:pPr>
    </w:p>
    <w:p w:rsidR="0095023F" w:rsidRDefault="00767BDD" w:rsidP="00172B17">
      <w:pPr>
        <w:ind w:left="1701"/>
        <w:rPr>
          <w:rFonts w:ascii="Verdana" w:hAnsi="Verdana"/>
          <w:lang w:val="fr-CH"/>
        </w:rPr>
      </w:pPr>
      <w:r w:rsidRPr="00172B17">
        <w:rPr>
          <w:rFonts w:ascii="Verdana" w:hAnsi="Verdana" w:cs="Arial"/>
          <w:noProof/>
          <w:color w:val="000000"/>
          <w:szCs w:val="22"/>
          <w:lang w:val="en-GB" w:eastAsia="zh-CN"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339725</wp:posOffset>
            </wp:positionH>
            <wp:positionV relativeFrom="paragraph">
              <wp:posOffset>93345</wp:posOffset>
            </wp:positionV>
            <wp:extent cx="485140" cy="482600"/>
            <wp:effectExtent l="19050" t="0" r="0" b="0"/>
            <wp:wrapTight wrapText="bothSides">
              <wp:wrapPolygon edited="0">
                <wp:start x="-848" y="0"/>
                <wp:lineTo x="-848" y="20463"/>
                <wp:lineTo x="21204" y="20463"/>
                <wp:lineTo x="21204" y="0"/>
                <wp:lineTo x="-848" y="0"/>
              </wp:wrapPolygon>
            </wp:wrapTight>
            <wp:docPr id="919" name="Bild 919" descr="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9" descr="Information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61444">
        <w:rPr>
          <w:rFonts w:ascii="Verdana" w:hAnsi="Verdana"/>
          <w:lang w:val="fr-CH"/>
        </w:rPr>
        <w:t xml:space="preserve">The BBB equipment set </w:t>
      </w:r>
      <w:r w:rsidR="00A47F71">
        <w:rPr>
          <w:rFonts w:ascii="Verdana" w:hAnsi="Verdana"/>
          <w:lang w:val="fr-CH"/>
        </w:rPr>
        <w:t xml:space="preserve">is </w:t>
      </w:r>
      <w:r w:rsidR="00761444">
        <w:rPr>
          <w:rFonts w:ascii="Verdana" w:hAnsi="Verdana"/>
          <w:lang w:val="fr-CH"/>
        </w:rPr>
        <w:t xml:space="preserve">compiled for basic training in pneumatic control technology. It contains all the components required to meet the specified aims. </w:t>
      </w:r>
      <w:r w:rsidR="00A47F71">
        <w:rPr>
          <w:rFonts w:ascii="Verdana" w:hAnsi="Verdana"/>
          <w:lang w:val="fr-CH"/>
        </w:rPr>
        <w:t>In addition, a</w:t>
      </w:r>
      <w:r w:rsidR="00761444">
        <w:rPr>
          <w:rFonts w:ascii="Verdana" w:hAnsi="Verdana"/>
          <w:lang w:val="fr-CH"/>
        </w:rPr>
        <w:t xml:space="preserve"> profile plate and a compressed air sup</w:t>
      </w:r>
      <w:r w:rsidR="00A47F71">
        <w:rPr>
          <w:rFonts w:ascii="Verdana" w:hAnsi="Verdana"/>
          <w:lang w:val="fr-CH"/>
        </w:rPr>
        <w:t>ply are required</w:t>
      </w:r>
      <w:r w:rsidR="00761444">
        <w:rPr>
          <w:rFonts w:ascii="Verdana" w:hAnsi="Verdana"/>
          <w:lang w:val="fr-CH"/>
        </w:rPr>
        <w:t xml:space="preserve">. </w:t>
      </w:r>
    </w:p>
    <w:p w:rsidR="0095023F" w:rsidRDefault="0095023F" w:rsidP="00172B17">
      <w:pPr>
        <w:ind w:left="1701"/>
        <w:rPr>
          <w:rFonts w:ascii="Verdana" w:hAnsi="Verdana"/>
          <w:lang w:val="fr-CH"/>
        </w:rPr>
      </w:pPr>
    </w:p>
    <w:p w:rsidR="00A815AD" w:rsidRPr="00A815AD" w:rsidRDefault="00A815AD" w:rsidP="00172B17">
      <w:pPr>
        <w:ind w:left="1701"/>
        <w:rPr>
          <w:rFonts w:ascii="Verdana" w:hAnsi="Verdana" w:cs="Arial"/>
          <w:color w:val="000000"/>
          <w:szCs w:val="22"/>
          <w:lang w:val="fr-CH"/>
        </w:rPr>
      </w:pPr>
      <w:r>
        <w:rPr>
          <w:rFonts w:ascii="Verdana" w:hAnsi="Verdana"/>
          <w:lang w:val="fr-CH"/>
        </w:rPr>
        <w:t xml:space="preserve"> </w:t>
      </w:r>
    </w:p>
    <w:p w:rsidR="00C03D66" w:rsidRDefault="009B509A" w:rsidP="00BB55FA">
      <w:pPr>
        <w:spacing w:before="60"/>
        <w:ind w:left="709"/>
        <w:rPr>
          <w:rStyle w:val="standardfett1"/>
          <w:rFonts w:cs="Arial"/>
          <w:sz w:val="22"/>
          <w:szCs w:val="22"/>
          <w:lang w:val="fr-CH"/>
        </w:rPr>
      </w:pPr>
      <w:r w:rsidRPr="00063659">
        <w:rPr>
          <w:rStyle w:val="standardfett1"/>
          <w:rFonts w:cs="Arial"/>
          <w:sz w:val="22"/>
          <w:szCs w:val="22"/>
          <w:lang w:val="fr-CH"/>
        </w:rPr>
        <w:t>Learning objectives</w:t>
      </w:r>
      <w:r w:rsidR="005A0F2B" w:rsidRPr="00063659">
        <w:rPr>
          <w:rStyle w:val="standardfett1"/>
          <w:rFonts w:cs="Arial"/>
          <w:sz w:val="22"/>
          <w:szCs w:val="22"/>
          <w:lang w:val="fr-CH"/>
        </w:rPr>
        <w:t>:</w:t>
      </w:r>
    </w:p>
    <w:p w:rsidR="00063659" w:rsidRPr="00063659" w:rsidRDefault="005A0F2B" w:rsidP="00C03D66">
      <w:pPr>
        <w:ind w:left="709"/>
        <w:rPr>
          <w:rFonts w:ascii="Verdana" w:hAnsi="Verdana"/>
          <w:lang w:val="fr-CH"/>
        </w:rPr>
      </w:pPr>
      <w:r w:rsidRPr="00063659">
        <w:rPr>
          <w:rFonts w:ascii="Verdana" w:hAnsi="Verdana" w:cs="Arial"/>
          <w:color w:val="000000"/>
          <w:szCs w:val="22"/>
          <w:lang w:val="fr-CH"/>
        </w:rPr>
        <w:br/>
      </w:r>
      <w:r w:rsidR="00063659" w:rsidRPr="00063659">
        <w:rPr>
          <w:rFonts w:ascii="Verdana" w:hAnsi="Verdana"/>
          <w:lang w:val="fr-CH"/>
        </w:rPr>
        <w:t xml:space="preserve">By the end of this learning sequence you </w:t>
      </w:r>
      <w:r w:rsidR="00CC0C13">
        <w:rPr>
          <w:rFonts w:ascii="Verdana" w:hAnsi="Verdana"/>
          <w:lang w:val="fr-CH"/>
        </w:rPr>
        <w:t>will</w:t>
      </w:r>
      <w:r w:rsidR="00A47F71">
        <w:rPr>
          <w:rFonts w:ascii="Verdana" w:hAnsi="Verdana"/>
          <w:lang w:val="fr-CH"/>
        </w:rPr>
        <w:t xml:space="preserve"> be</w:t>
      </w:r>
      <w:r w:rsidR="00063659" w:rsidRPr="00063659">
        <w:rPr>
          <w:rFonts w:ascii="Verdana" w:hAnsi="Verdana"/>
          <w:lang w:val="fr-CH"/>
        </w:rPr>
        <w:t xml:space="preserve"> …</w:t>
      </w:r>
    </w:p>
    <w:p w:rsidR="00063659" w:rsidRPr="00B8664A" w:rsidRDefault="00063659" w:rsidP="00632D08">
      <w:pPr>
        <w:pStyle w:val="Listenabsatz"/>
        <w:numPr>
          <w:ilvl w:val="0"/>
          <w:numId w:val="2"/>
        </w:numPr>
        <w:spacing w:before="60"/>
        <w:ind w:left="2552" w:hanging="284"/>
        <w:rPr>
          <w:rFonts w:ascii="Verdana" w:hAnsi="Verdana" w:cs="Arial"/>
          <w:color w:val="000000"/>
          <w:sz w:val="22"/>
          <w:szCs w:val="22"/>
          <w:lang w:val="de-CH"/>
        </w:rPr>
      </w:pPr>
      <w:r>
        <w:rPr>
          <w:rFonts w:ascii="Verdana" w:hAnsi="Verdana" w:cs="Arial"/>
          <w:bCs/>
          <w:noProof/>
          <w:color w:val="000000"/>
          <w:sz w:val="22"/>
          <w:szCs w:val="22"/>
          <w:lang w:val="en-GB" w:eastAsia="zh-CN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339725</wp:posOffset>
            </wp:positionH>
            <wp:positionV relativeFrom="paragraph">
              <wp:posOffset>46990</wp:posOffset>
            </wp:positionV>
            <wp:extent cx="733425" cy="899160"/>
            <wp:effectExtent l="19050" t="0" r="9525" b="0"/>
            <wp:wrapNone/>
            <wp:docPr id="920" name="Bild 920" descr="im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" descr="img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C0C13">
        <w:rPr>
          <w:rStyle w:val="standardfett1"/>
          <w:rFonts w:cs="Arial"/>
          <w:b w:val="0"/>
          <w:sz w:val="22"/>
          <w:szCs w:val="22"/>
          <w:lang w:val="de-CH"/>
        </w:rPr>
        <w:t>…</w:t>
      </w:r>
      <w:r w:rsidR="00613724" w:rsidRPr="00CC0C13">
        <w:rPr>
          <w:rStyle w:val="standardfett1"/>
          <w:rFonts w:cs="Arial"/>
          <w:b w:val="0"/>
          <w:sz w:val="22"/>
          <w:szCs w:val="22"/>
          <w:lang w:val="de-CH"/>
        </w:rPr>
        <w:tab/>
      </w:r>
      <w:r w:rsidR="00B8664A" w:rsidRPr="00B8664A">
        <w:rPr>
          <w:rFonts w:ascii="Verdana" w:hAnsi="Verdana"/>
          <w:sz w:val="22"/>
          <w:szCs w:val="22"/>
          <w:lang w:val="de-CH"/>
        </w:rPr>
        <w:t xml:space="preserve">familiarised with the BBB equipment set. </w:t>
      </w:r>
      <w:r w:rsidRPr="00B8664A">
        <w:rPr>
          <w:rFonts w:ascii="Verdana" w:hAnsi="Verdana"/>
          <w:sz w:val="22"/>
          <w:szCs w:val="22"/>
          <w:lang w:val="de-CH"/>
        </w:rPr>
        <w:t xml:space="preserve"> </w:t>
      </w:r>
    </w:p>
    <w:p w:rsidR="005A0F2B" w:rsidRPr="00B8664A" w:rsidRDefault="00063659" w:rsidP="00B8664A">
      <w:pPr>
        <w:pStyle w:val="Listenabsatz"/>
        <w:numPr>
          <w:ilvl w:val="0"/>
          <w:numId w:val="2"/>
        </w:numPr>
        <w:spacing w:before="60"/>
        <w:ind w:left="2552" w:hanging="284"/>
        <w:rPr>
          <w:rStyle w:val="standardtext1"/>
          <w:rFonts w:cs="Arial"/>
          <w:bCs/>
          <w:sz w:val="22"/>
          <w:szCs w:val="22"/>
          <w:lang w:val="fr-CH"/>
        </w:rPr>
      </w:pPr>
      <w:r w:rsidRPr="0095023F">
        <w:rPr>
          <w:rStyle w:val="standardfett1"/>
          <w:rFonts w:cs="Arial"/>
          <w:b w:val="0"/>
          <w:sz w:val="22"/>
          <w:szCs w:val="22"/>
          <w:lang w:val="fr-CH"/>
        </w:rPr>
        <w:t xml:space="preserve">… </w:t>
      </w:r>
      <w:r w:rsidR="00613724" w:rsidRPr="0095023F">
        <w:rPr>
          <w:rStyle w:val="standardfett1"/>
          <w:rFonts w:cs="Arial"/>
          <w:b w:val="0"/>
          <w:sz w:val="22"/>
          <w:szCs w:val="22"/>
          <w:lang w:val="fr-CH"/>
        </w:rPr>
        <w:tab/>
      </w:r>
      <w:r w:rsidR="00D522BD">
        <w:rPr>
          <w:rStyle w:val="standardfett1"/>
          <w:rFonts w:cs="Arial"/>
          <w:b w:val="0"/>
          <w:sz w:val="22"/>
          <w:szCs w:val="22"/>
          <w:lang w:val="fr-CH"/>
        </w:rPr>
        <w:t>able to</w:t>
      </w:r>
      <w:r w:rsidR="00B8664A">
        <w:rPr>
          <w:rStyle w:val="standardfett1"/>
          <w:rFonts w:cs="Arial"/>
          <w:b w:val="0"/>
          <w:sz w:val="22"/>
          <w:szCs w:val="22"/>
          <w:lang w:val="fr-CH"/>
        </w:rPr>
        <w:t xml:space="preserve"> identify the different components of the equipment set.</w:t>
      </w:r>
    </w:p>
    <w:p w:rsidR="005A0F2B" w:rsidRPr="00063659" w:rsidRDefault="005A0F2B" w:rsidP="00613724">
      <w:pPr>
        <w:ind w:left="2552" w:hanging="284"/>
        <w:rPr>
          <w:rFonts w:ascii="Verdana" w:hAnsi="Verdana"/>
          <w:szCs w:val="22"/>
          <w:lang w:val="fr-CH"/>
        </w:rPr>
      </w:pPr>
    </w:p>
    <w:p w:rsidR="00756E3E" w:rsidRPr="00063659" w:rsidRDefault="00756E3E" w:rsidP="00551A37">
      <w:pPr>
        <w:ind w:left="709"/>
        <w:rPr>
          <w:rStyle w:val="standardfett1"/>
          <w:rFonts w:cs="Arial"/>
          <w:sz w:val="22"/>
          <w:szCs w:val="22"/>
          <w:lang w:val="fr-CH"/>
        </w:rPr>
      </w:pPr>
    </w:p>
    <w:p w:rsidR="00C03D66" w:rsidRPr="009B79A8" w:rsidRDefault="00C03D66" w:rsidP="00C03D66">
      <w:pPr>
        <w:rPr>
          <w:rFonts w:ascii="Verdana" w:hAnsi="Verdana"/>
          <w:b/>
          <w:lang w:val="fr-CH"/>
        </w:rPr>
      </w:pPr>
    </w:p>
    <w:p w:rsidR="00C03D66" w:rsidRDefault="00C03D66" w:rsidP="00C00788">
      <w:pPr>
        <w:ind w:left="709"/>
        <w:rPr>
          <w:rFonts w:ascii="Verdana" w:hAnsi="Verdana"/>
          <w:b/>
          <w:lang w:val="fr-CH"/>
        </w:rPr>
      </w:pPr>
      <w:r>
        <w:rPr>
          <w:rFonts w:ascii="Verdana" w:hAnsi="Verdana"/>
          <w:b/>
          <w:lang w:val="fr-CH"/>
        </w:rPr>
        <w:t>Homework</w:t>
      </w:r>
    </w:p>
    <w:p w:rsidR="00C03D66" w:rsidRDefault="00C03D66" w:rsidP="00C00788">
      <w:pPr>
        <w:ind w:left="709"/>
        <w:rPr>
          <w:rFonts w:ascii="Verdana" w:hAnsi="Verdana"/>
          <w:b/>
          <w:lang w:val="fr-CH"/>
        </w:rPr>
      </w:pPr>
      <w:r>
        <w:rPr>
          <w:rFonts w:ascii="Verdana" w:hAnsi="Verdana"/>
          <w:b/>
          <w:noProof/>
          <w:lang w:val="en-GB" w:eastAsia="zh-CN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4733925</wp:posOffset>
            </wp:positionH>
            <wp:positionV relativeFrom="paragraph">
              <wp:posOffset>7620</wp:posOffset>
            </wp:positionV>
            <wp:extent cx="748665" cy="594995"/>
            <wp:effectExtent l="19050" t="0" r="0" b="0"/>
            <wp:wrapNone/>
            <wp:docPr id="1044" name="Bild 1" descr="http://www.mormontrail.k12.ia.us/images/library/studenttakingtes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ormontrail.k12.ia.us/images/library/studenttakingtest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" cy="59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03D66" w:rsidRPr="00CC7A3C" w:rsidRDefault="00C03D66" w:rsidP="00C00788">
      <w:pPr>
        <w:ind w:left="709"/>
        <w:rPr>
          <w:rFonts w:ascii="Verdana" w:hAnsi="Verdana"/>
          <w:b/>
          <w:lang w:val="fr-CH"/>
        </w:rPr>
      </w:pPr>
      <w:r>
        <w:rPr>
          <w:rFonts w:ascii="Verdana" w:hAnsi="Verdana"/>
          <w:szCs w:val="22"/>
          <w:lang w:val="fr-CH"/>
        </w:rPr>
        <w:t>Make</w:t>
      </w:r>
      <w:r w:rsidRPr="000D40BA">
        <w:rPr>
          <w:rFonts w:ascii="Verdana" w:hAnsi="Verdana"/>
          <w:szCs w:val="22"/>
          <w:lang w:val="fr-CH"/>
        </w:rPr>
        <w:t xml:space="preserve"> your own vocab card</w:t>
      </w:r>
      <w:r>
        <w:rPr>
          <w:rFonts w:ascii="Verdana" w:hAnsi="Verdana"/>
          <w:szCs w:val="22"/>
          <w:lang w:val="fr-CH"/>
        </w:rPr>
        <w:t>s and learn the new vocabulary!</w:t>
      </w:r>
      <w:r w:rsidRPr="000D40BA">
        <w:rPr>
          <w:rFonts w:ascii="Verdana" w:hAnsi="Verdana"/>
          <w:szCs w:val="22"/>
          <w:lang w:val="fr-CH"/>
        </w:rPr>
        <w:t xml:space="preserve">                </w:t>
      </w:r>
    </w:p>
    <w:p w:rsidR="00C03D66" w:rsidRDefault="00C03D66" w:rsidP="00C03D66">
      <w:pPr>
        <w:tabs>
          <w:tab w:val="left" w:pos="1701"/>
          <w:tab w:val="left" w:pos="2410"/>
          <w:tab w:val="left" w:pos="3969"/>
          <w:tab w:val="left" w:pos="4678"/>
          <w:tab w:val="left" w:pos="6379"/>
          <w:tab w:val="left" w:pos="8647"/>
        </w:tabs>
        <w:ind w:left="1134"/>
        <w:rPr>
          <w:rFonts w:cs="Arial"/>
          <w:lang w:val="fr-CH"/>
        </w:rPr>
      </w:pPr>
    </w:p>
    <w:p w:rsidR="006F2A57" w:rsidRDefault="006F2A57" w:rsidP="006F2A57">
      <w:pPr>
        <w:ind w:left="709"/>
        <w:rPr>
          <w:rFonts w:ascii="Verdana" w:hAnsi="Verdana"/>
          <w:b/>
          <w:lang w:val="fr-CH"/>
        </w:rPr>
      </w:pPr>
      <w:r>
        <w:rPr>
          <w:rFonts w:ascii="Verdana" w:hAnsi="Verdana"/>
          <w:b/>
          <w:lang w:val="fr-CH"/>
        </w:rPr>
        <w:t>Task</w:t>
      </w:r>
    </w:p>
    <w:p w:rsidR="006F2A57" w:rsidRDefault="006F2A57" w:rsidP="006F2A57">
      <w:pPr>
        <w:ind w:left="709"/>
        <w:rPr>
          <w:rFonts w:ascii="Verdana" w:hAnsi="Verdana"/>
          <w:b/>
          <w:lang w:val="fr-CH"/>
        </w:rPr>
      </w:pPr>
    </w:p>
    <w:p w:rsidR="006F2A57" w:rsidRPr="008B3A7F" w:rsidRDefault="008B3A7F" w:rsidP="006F2A57">
      <w:pPr>
        <w:ind w:left="709"/>
        <w:rPr>
          <w:rFonts w:ascii="Verdana" w:hAnsi="Verdana"/>
          <w:b/>
          <w:lang w:val="fr-CH"/>
        </w:rPr>
      </w:pPr>
      <w:r w:rsidRPr="008B3A7F">
        <w:rPr>
          <w:rFonts w:ascii="Verdana" w:hAnsi="Verdana"/>
          <w:szCs w:val="22"/>
          <w:lang w:val="fr-CH"/>
        </w:rPr>
        <w:t>Complete the table using the data sheets given. Work on your own.</w:t>
      </w:r>
      <w:r w:rsidR="006F2A57" w:rsidRPr="008B3A7F">
        <w:rPr>
          <w:rFonts w:ascii="Verdana" w:hAnsi="Verdana"/>
          <w:szCs w:val="22"/>
          <w:lang w:val="fr-CH"/>
        </w:rPr>
        <w:t xml:space="preserve">                </w:t>
      </w:r>
    </w:p>
    <w:p w:rsidR="006F2A57" w:rsidRPr="008B3A7F" w:rsidRDefault="006F2A57" w:rsidP="006F2A57">
      <w:pPr>
        <w:tabs>
          <w:tab w:val="left" w:pos="1701"/>
          <w:tab w:val="left" w:pos="2410"/>
          <w:tab w:val="left" w:pos="3969"/>
          <w:tab w:val="left" w:pos="4678"/>
          <w:tab w:val="left" w:pos="6379"/>
          <w:tab w:val="left" w:pos="8647"/>
        </w:tabs>
        <w:ind w:left="1134"/>
        <w:rPr>
          <w:rFonts w:cs="Arial"/>
          <w:lang w:val="fr-CH"/>
        </w:rPr>
      </w:pPr>
    </w:p>
    <w:tbl>
      <w:tblPr>
        <w:tblStyle w:val="Tabellenraster"/>
        <w:tblW w:w="8647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2126"/>
        <w:gridCol w:w="2410"/>
        <w:gridCol w:w="2055"/>
        <w:gridCol w:w="2056"/>
      </w:tblGrid>
      <w:tr w:rsidR="00B45CDA" w:rsidRPr="008B3A7F" w:rsidTr="007E1B98">
        <w:tc>
          <w:tcPr>
            <w:tcW w:w="2126" w:type="dxa"/>
            <w:shd w:val="pct10" w:color="auto" w:fill="auto"/>
          </w:tcPr>
          <w:p w:rsidR="00047F2C" w:rsidRPr="008B3A7F" w:rsidRDefault="00162736" w:rsidP="00B45CDA">
            <w:pPr>
              <w:spacing w:before="60" w:after="60"/>
              <w:rPr>
                <w:rFonts w:ascii="Verdana" w:hAnsi="Verdana" w:cs="Arial"/>
                <w:b/>
                <w:color w:val="000000"/>
                <w:szCs w:val="22"/>
                <w:lang w:val="fr-CH"/>
              </w:rPr>
            </w:pPr>
            <w:r w:rsidRPr="008B3A7F">
              <w:rPr>
                <w:rFonts w:ascii="Verdana" w:hAnsi="Verdana" w:cs="Arial"/>
                <w:b/>
                <w:color w:val="000000"/>
                <w:szCs w:val="22"/>
                <w:lang w:val="fr-CH"/>
              </w:rPr>
              <w:t>D</w:t>
            </w:r>
            <w:r w:rsidR="00C00788" w:rsidRPr="008B3A7F">
              <w:rPr>
                <w:rFonts w:ascii="Verdana" w:hAnsi="Verdana" w:cs="Arial"/>
                <w:b/>
                <w:color w:val="000000"/>
                <w:szCs w:val="22"/>
                <w:lang w:val="fr-CH"/>
              </w:rPr>
              <w:t>evice</w:t>
            </w:r>
          </w:p>
        </w:tc>
        <w:tc>
          <w:tcPr>
            <w:tcW w:w="2410" w:type="dxa"/>
            <w:shd w:val="pct10" w:color="auto" w:fill="auto"/>
          </w:tcPr>
          <w:p w:rsidR="00047F2C" w:rsidRPr="008B3A7F" w:rsidRDefault="00162736" w:rsidP="00B45CDA">
            <w:pPr>
              <w:spacing w:before="60" w:after="60"/>
              <w:rPr>
                <w:rFonts w:ascii="Verdana" w:hAnsi="Verdana" w:cs="Arial"/>
                <w:b/>
                <w:color w:val="000000"/>
                <w:szCs w:val="22"/>
                <w:lang w:val="fr-CH"/>
              </w:rPr>
            </w:pPr>
            <w:r w:rsidRPr="008B3A7F">
              <w:rPr>
                <w:rFonts w:ascii="Verdana" w:hAnsi="Verdana" w:cs="Arial"/>
                <w:b/>
                <w:color w:val="000000"/>
                <w:szCs w:val="22"/>
                <w:lang w:val="fr-CH"/>
              </w:rPr>
              <w:t>S</w:t>
            </w:r>
            <w:r w:rsidR="00047F2C" w:rsidRPr="008B3A7F">
              <w:rPr>
                <w:rFonts w:ascii="Verdana" w:hAnsi="Verdana" w:cs="Arial"/>
                <w:b/>
                <w:color w:val="000000"/>
                <w:szCs w:val="22"/>
                <w:lang w:val="fr-CH"/>
              </w:rPr>
              <w:t>ymbol</w:t>
            </w:r>
          </w:p>
        </w:tc>
        <w:tc>
          <w:tcPr>
            <w:tcW w:w="2055" w:type="dxa"/>
            <w:shd w:val="pct10" w:color="auto" w:fill="auto"/>
          </w:tcPr>
          <w:p w:rsidR="00047F2C" w:rsidRPr="008B3A7F" w:rsidRDefault="00C00788" w:rsidP="00B45CDA">
            <w:pPr>
              <w:spacing w:before="60" w:after="60"/>
              <w:rPr>
                <w:rFonts w:ascii="Verdana" w:hAnsi="Verdana" w:cs="Arial"/>
                <w:b/>
                <w:color w:val="000000"/>
                <w:szCs w:val="22"/>
                <w:lang w:val="fr-CH"/>
              </w:rPr>
            </w:pPr>
            <w:r w:rsidRPr="008B3A7F">
              <w:rPr>
                <w:rFonts w:ascii="Verdana" w:hAnsi="Verdana" w:cs="Arial"/>
                <w:b/>
                <w:noProof/>
                <w:color w:val="000000"/>
                <w:szCs w:val="22"/>
                <w:lang w:val="fr-CH" w:eastAsia="de-CH"/>
              </w:rPr>
              <w:t>English</w:t>
            </w:r>
          </w:p>
        </w:tc>
        <w:tc>
          <w:tcPr>
            <w:tcW w:w="2056" w:type="dxa"/>
            <w:shd w:val="pct10" w:color="auto" w:fill="auto"/>
          </w:tcPr>
          <w:p w:rsidR="00047F2C" w:rsidRPr="008B3A7F" w:rsidRDefault="00C00788" w:rsidP="00B45CDA">
            <w:pPr>
              <w:spacing w:before="60" w:after="60"/>
              <w:rPr>
                <w:rFonts w:ascii="Verdana" w:hAnsi="Verdana" w:cs="Arial"/>
                <w:b/>
                <w:color w:val="000000"/>
                <w:szCs w:val="22"/>
                <w:lang w:val="fr-CH"/>
              </w:rPr>
            </w:pPr>
            <w:r w:rsidRPr="008B3A7F">
              <w:rPr>
                <w:rFonts w:ascii="Verdana" w:hAnsi="Verdana" w:cs="Arial"/>
                <w:b/>
                <w:color w:val="000000"/>
                <w:szCs w:val="22"/>
                <w:lang w:val="fr-CH"/>
              </w:rPr>
              <w:t>German</w:t>
            </w:r>
          </w:p>
        </w:tc>
      </w:tr>
      <w:tr w:rsidR="00A60784" w:rsidTr="00D75B13">
        <w:tc>
          <w:tcPr>
            <w:tcW w:w="2126" w:type="dxa"/>
          </w:tcPr>
          <w:p w:rsidR="00A60784" w:rsidRPr="008B3A7F" w:rsidRDefault="00A60784" w:rsidP="00D75B13">
            <w:pPr>
              <w:rPr>
                <w:rFonts w:ascii="Verdana" w:hAnsi="Verdana" w:cs="Arial"/>
                <w:color w:val="000000"/>
                <w:szCs w:val="22"/>
                <w:lang w:val="fr-CH"/>
              </w:rPr>
            </w:pPr>
            <w:r w:rsidRPr="001E1157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189159" cy="1850746"/>
                  <wp:effectExtent l="19050" t="0" r="0" b="0"/>
                  <wp:docPr id="1048" name="Bild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43275" t="12369" r="12177" b="63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2343" cy="18557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A60784" w:rsidRPr="008B3A7F" w:rsidRDefault="00A60784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fr-CH"/>
              </w:rPr>
            </w:pPr>
          </w:p>
          <w:p w:rsidR="00A60784" w:rsidRPr="008B3A7F" w:rsidRDefault="00A60784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fr-CH"/>
              </w:rPr>
            </w:pPr>
          </w:p>
          <w:p w:rsidR="00A60784" w:rsidRPr="008B3A7F" w:rsidRDefault="00A60784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fr-CH"/>
              </w:rPr>
            </w:pPr>
            <w:r w:rsidRPr="001E1157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342542" cy="993261"/>
                  <wp:effectExtent l="19050" t="0" r="0" b="0"/>
                  <wp:docPr id="1049" name="Bild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10752" t="43380" r="59335" b="306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2542" cy="9932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:rsidR="00A60784" w:rsidRPr="008B3A7F" w:rsidRDefault="00890047" w:rsidP="00D75B13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fr-CH" w:eastAsia="de-CH"/>
              </w:rPr>
            </w:pPr>
            <w:permStart w:id="663116736" w:edGrp="everyone"/>
            <w:r>
              <w:rPr>
                <w:rFonts w:ascii="TT861o00" w:hAnsi="TT861o00" w:cs="TT861o00"/>
                <w:sz w:val="20"/>
                <w:lang w:val="en-GB" w:eastAsia="de-CH"/>
              </w:rPr>
              <w:t>Start-up valve with filter control valve</w:t>
            </w:r>
            <w:r>
              <w:rPr>
                <w:rFonts w:ascii="TT861o00" w:hAnsi="TT861o00" w:cs="TT861o00"/>
                <w:sz w:val="20"/>
                <w:lang w:val="en-GB" w:eastAsia="de-CH"/>
              </w:rPr>
              <w:t xml:space="preserve"> </w:t>
            </w:r>
            <w:permEnd w:id="663116736"/>
          </w:p>
        </w:tc>
        <w:tc>
          <w:tcPr>
            <w:tcW w:w="2056" w:type="dxa"/>
          </w:tcPr>
          <w:p w:rsidR="00A60784" w:rsidRPr="0095023F" w:rsidRDefault="00A60784" w:rsidP="00D75B13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r w:rsidRPr="008B3A7F">
              <w:rPr>
                <w:rFonts w:ascii="Comic Sans MS" w:hAnsi="Comic Sans MS" w:cs="Arial"/>
                <w:noProof/>
                <w:color w:val="000000"/>
                <w:sz w:val="20"/>
                <w:lang w:val="fr-CH" w:eastAsia="de-CH"/>
              </w:rPr>
              <w:t>Einschaltventi</w:t>
            </w:r>
            <w:r w:rsidRPr="0095023F"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>l mit Filterregelventil</w:t>
            </w:r>
          </w:p>
        </w:tc>
      </w:tr>
      <w:tr w:rsidR="00A60784" w:rsidTr="00D75B13">
        <w:tc>
          <w:tcPr>
            <w:tcW w:w="2126" w:type="dxa"/>
          </w:tcPr>
          <w:p w:rsidR="00A60784" w:rsidRPr="00B45CDA" w:rsidRDefault="00A60784" w:rsidP="00D75B13">
            <w:pPr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F370C8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231849" cy="1168413"/>
                  <wp:effectExtent l="19050" t="0" r="6401" b="0"/>
                  <wp:docPr id="1046" name="Bild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43797" t="14706" r="7834" b="8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14" cy="1168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A60784" w:rsidRDefault="00A60784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</w:p>
          <w:p w:rsidR="00A60784" w:rsidRPr="00B45CDA" w:rsidRDefault="00A60784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F370C8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326947" cy="765916"/>
                  <wp:effectExtent l="19050" t="0" r="6553" b="0"/>
                  <wp:docPr id="1047" name="Bild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7627" t="14706" r="59339" b="536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7234" cy="771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:rsidR="00A60784" w:rsidRPr="0095023F" w:rsidRDefault="003C75D9" w:rsidP="00D75B13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permStart w:id="303236703" w:edGrp="everyone"/>
            <w:r>
              <w:rPr>
                <w:rFonts w:ascii="TT5F9o00" w:hAnsi="TT5F9o00" w:cs="TT5F9o00"/>
                <w:sz w:val="20"/>
                <w:lang w:val="en-GB" w:eastAsia="de-CH"/>
              </w:rPr>
              <w:t>Manifold</w:t>
            </w:r>
            <w:r>
              <w:rPr>
                <w:rFonts w:ascii="TT5F9o00" w:hAnsi="TT5F9o00" w:cs="TT5F9o00"/>
                <w:sz w:val="20"/>
                <w:lang w:val="en-GB" w:eastAsia="de-CH"/>
              </w:rPr>
              <w:t xml:space="preserve"> </w:t>
            </w:r>
            <w:permEnd w:id="303236703"/>
          </w:p>
        </w:tc>
        <w:tc>
          <w:tcPr>
            <w:tcW w:w="2056" w:type="dxa"/>
          </w:tcPr>
          <w:p w:rsidR="00A60784" w:rsidRPr="0095023F" w:rsidRDefault="00A60784" w:rsidP="00D75B13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r w:rsidRPr="0095023F"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>Verteilerblock</w:t>
            </w:r>
          </w:p>
        </w:tc>
      </w:tr>
    </w:tbl>
    <w:p w:rsidR="00C00788" w:rsidRDefault="00C00788">
      <w:pPr>
        <w:rPr>
          <w:rFonts w:ascii="Verdana" w:hAnsi="Verdana"/>
          <w:sz w:val="20"/>
          <w:szCs w:val="22"/>
          <w:lang w:val="de-CH"/>
        </w:rPr>
      </w:pPr>
      <w:r>
        <w:rPr>
          <w:szCs w:val="22"/>
        </w:rPr>
        <w:br w:type="page"/>
      </w:r>
    </w:p>
    <w:tbl>
      <w:tblPr>
        <w:tblStyle w:val="Tabellenraster"/>
        <w:tblW w:w="8647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2126"/>
        <w:gridCol w:w="2410"/>
        <w:gridCol w:w="2055"/>
        <w:gridCol w:w="2056"/>
      </w:tblGrid>
      <w:tr w:rsidR="00162736" w:rsidRPr="00C00788" w:rsidTr="00D75B13">
        <w:tc>
          <w:tcPr>
            <w:tcW w:w="2126" w:type="dxa"/>
            <w:shd w:val="pct10" w:color="auto" w:fill="auto"/>
          </w:tcPr>
          <w:p w:rsidR="00162736" w:rsidRPr="006F2A57" w:rsidRDefault="00162736" w:rsidP="00D75B13">
            <w:pPr>
              <w:spacing w:before="60" w:after="60"/>
              <w:rPr>
                <w:rFonts w:ascii="Verdana" w:hAnsi="Verdana" w:cs="Arial"/>
                <w:b/>
                <w:color w:val="000000"/>
                <w:szCs w:val="22"/>
                <w:lang w:val="de-CH"/>
              </w:rPr>
            </w:pPr>
            <w:r>
              <w:rPr>
                <w:rFonts w:ascii="Verdana" w:hAnsi="Verdana" w:cs="Arial"/>
                <w:b/>
                <w:color w:val="000000"/>
                <w:szCs w:val="22"/>
                <w:lang w:val="de-CH"/>
              </w:rPr>
              <w:lastRenderedPageBreak/>
              <w:t>D</w:t>
            </w:r>
            <w:r w:rsidRPr="006F2A57">
              <w:rPr>
                <w:rFonts w:ascii="Verdana" w:hAnsi="Verdana" w:cs="Arial"/>
                <w:b/>
                <w:color w:val="000000"/>
                <w:szCs w:val="22"/>
                <w:lang w:val="de-CH"/>
              </w:rPr>
              <w:t>evice</w:t>
            </w:r>
          </w:p>
        </w:tc>
        <w:tc>
          <w:tcPr>
            <w:tcW w:w="2410" w:type="dxa"/>
            <w:shd w:val="pct10" w:color="auto" w:fill="auto"/>
          </w:tcPr>
          <w:p w:rsidR="00162736" w:rsidRPr="006F2A57" w:rsidRDefault="00162736" w:rsidP="00D75B13">
            <w:pPr>
              <w:spacing w:before="60" w:after="60"/>
              <w:rPr>
                <w:rFonts w:ascii="Verdana" w:hAnsi="Verdana" w:cs="Arial"/>
                <w:b/>
                <w:color w:val="000000"/>
                <w:szCs w:val="22"/>
                <w:lang w:val="de-CH"/>
              </w:rPr>
            </w:pPr>
            <w:r>
              <w:rPr>
                <w:rFonts w:ascii="Verdana" w:hAnsi="Verdana" w:cs="Arial"/>
                <w:b/>
                <w:color w:val="000000"/>
                <w:szCs w:val="22"/>
                <w:lang w:val="de-CH"/>
              </w:rPr>
              <w:t>S</w:t>
            </w:r>
            <w:r w:rsidRPr="006F2A57">
              <w:rPr>
                <w:rFonts w:ascii="Verdana" w:hAnsi="Verdana" w:cs="Arial"/>
                <w:b/>
                <w:color w:val="000000"/>
                <w:szCs w:val="22"/>
                <w:lang w:val="de-CH"/>
              </w:rPr>
              <w:t>ymbol</w:t>
            </w:r>
          </w:p>
        </w:tc>
        <w:tc>
          <w:tcPr>
            <w:tcW w:w="2055" w:type="dxa"/>
            <w:shd w:val="pct10" w:color="auto" w:fill="auto"/>
          </w:tcPr>
          <w:p w:rsidR="00162736" w:rsidRPr="00C00788" w:rsidRDefault="00162736" w:rsidP="00D75B13">
            <w:pPr>
              <w:spacing w:before="60" w:after="60"/>
              <w:rPr>
                <w:rFonts w:ascii="Verdana" w:hAnsi="Verdana" w:cs="Arial"/>
                <w:b/>
                <w:color w:val="000000"/>
                <w:szCs w:val="22"/>
                <w:lang w:val="fr-CH"/>
              </w:rPr>
            </w:pPr>
            <w:r>
              <w:rPr>
                <w:rFonts w:ascii="Verdana" w:hAnsi="Verdana" w:cs="Arial"/>
                <w:b/>
                <w:noProof/>
                <w:color w:val="000000"/>
                <w:szCs w:val="22"/>
                <w:lang w:val="de-CH" w:eastAsia="de-CH"/>
              </w:rPr>
              <w:t>English</w:t>
            </w:r>
          </w:p>
        </w:tc>
        <w:tc>
          <w:tcPr>
            <w:tcW w:w="2056" w:type="dxa"/>
            <w:shd w:val="pct10" w:color="auto" w:fill="auto"/>
          </w:tcPr>
          <w:p w:rsidR="00162736" w:rsidRPr="00C00788" w:rsidRDefault="00162736" w:rsidP="00D75B13">
            <w:pPr>
              <w:spacing w:before="60" w:after="60"/>
              <w:rPr>
                <w:rFonts w:ascii="Verdana" w:hAnsi="Verdana" w:cs="Arial"/>
                <w:b/>
                <w:color w:val="000000"/>
                <w:szCs w:val="22"/>
                <w:lang w:val="fr-CH"/>
              </w:rPr>
            </w:pPr>
            <w:r>
              <w:rPr>
                <w:rFonts w:ascii="Verdana" w:hAnsi="Verdana" w:cs="Arial"/>
                <w:b/>
                <w:color w:val="000000"/>
                <w:szCs w:val="22"/>
                <w:lang w:val="fr-CH"/>
              </w:rPr>
              <w:t>German</w:t>
            </w:r>
          </w:p>
        </w:tc>
      </w:tr>
      <w:tr w:rsidR="00C71BAE" w:rsidTr="00D75B13">
        <w:tc>
          <w:tcPr>
            <w:tcW w:w="2126" w:type="dxa"/>
          </w:tcPr>
          <w:p w:rsidR="00C71BAE" w:rsidRPr="00B25004" w:rsidRDefault="00C71BAE" w:rsidP="00D75B13">
            <w:pPr>
              <w:rPr>
                <w:rFonts w:ascii="Verdana" w:hAnsi="Verdana" w:cs="Arial"/>
                <w:color w:val="000000"/>
                <w:szCs w:val="22"/>
                <w:lang w:val="fr-CH"/>
              </w:rPr>
            </w:pPr>
            <w:r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173327" cy="1371489"/>
                  <wp:effectExtent l="19050" t="0" r="7773" b="0"/>
                  <wp:docPr id="2" name="Bild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50451" t="22135" r="7246" b="89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4844" cy="13732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C71BAE" w:rsidRDefault="00C71BAE" w:rsidP="00D75B13">
            <w:pPr>
              <w:jc w:val="center"/>
              <w:rPr>
                <w:rFonts w:ascii="Verdana" w:hAnsi="Verdana" w:cs="Arial"/>
                <w:noProof/>
                <w:color w:val="000000"/>
                <w:szCs w:val="22"/>
                <w:lang w:val="de-CH" w:eastAsia="de-CH"/>
              </w:rPr>
            </w:pPr>
          </w:p>
          <w:p w:rsidR="00C71BAE" w:rsidRDefault="00C71BAE" w:rsidP="00D75B13">
            <w:pPr>
              <w:jc w:val="center"/>
              <w:rPr>
                <w:rFonts w:ascii="Verdana" w:hAnsi="Verdana" w:cs="Arial"/>
                <w:noProof/>
                <w:color w:val="000000"/>
                <w:szCs w:val="22"/>
                <w:lang w:val="de-CH" w:eastAsia="de-CH"/>
              </w:rPr>
            </w:pPr>
          </w:p>
          <w:p w:rsidR="00C71BAE" w:rsidRPr="001359F8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1359F8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092860" cy="614477"/>
                  <wp:effectExtent l="19050" t="0" r="0" b="0"/>
                  <wp:docPr id="3" name="Bild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8657" t="22396" r="63449" b="557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2860" cy="6144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:rsidR="00C71BAE" w:rsidRPr="0095023F" w:rsidRDefault="006A515E" w:rsidP="00217B0D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permStart w:id="664739522" w:edGrp="everyone"/>
            <w:r>
              <w:rPr>
                <w:rFonts w:ascii="TT9ADo00" w:hAnsi="TT9ADo00" w:cs="TT9ADo00"/>
                <w:sz w:val="20"/>
                <w:lang w:val="en-GB" w:eastAsia="de-CH"/>
              </w:rPr>
              <w:t>3/2-way valve with pushbutton actuator, normally closed</w:t>
            </w:r>
            <w:r>
              <w:rPr>
                <w:rFonts w:ascii="TT9ADo00" w:hAnsi="TT9ADo00" w:cs="TT9ADo00"/>
                <w:sz w:val="20"/>
                <w:lang w:val="en-GB" w:eastAsia="de-CH"/>
              </w:rPr>
              <w:t xml:space="preserve"> </w:t>
            </w:r>
            <w:permEnd w:id="664739522"/>
          </w:p>
        </w:tc>
        <w:tc>
          <w:tcPr>
            <w:tcW w:w="2056" w:type="dxa"/>
          </w:tcPr>
          <w:p w:rsidR="00C71BAE" w:rsidRPr="00D9237A" w:rsidRDefault="00C71BAE" w:rsidP="00D75B13">
            <w:pPr>
              <w:spacing w:before="60" w:after="60"/>
              <w:rPr>
                <w:rFonts w:ascii="Comic Sans MS" w:hAnsi="Comic Sans MS" w:cs="Arial"/>
                <w:color w:val="000000"/>
                <w:sz w:val="20"/>
                <w:lang w:val="de-CH"/>
              </w:rPr>
            </w:pPr>
            <w:r w:rsidRPr="00D9237A">
              <w:rPr>
                <w:rFonts w:ascii="Comic Sans MS" w:hAnsi="Comic Sans MS" w:cs="Arial"/>
                <w:color w:val="000000"/>
                <w:sz w:val="20"/>
                <w:lang w:val="de-CH"/>
              </w:rPr>
              <w:t xml:space="preserve">3/2-Wegeventil mit Drucktaster, </w:t>
            </w:r>
            <w:r>
              <w:rPr>
                <w:rFonts w:ascii="Comic Sans MS" w:hAnsi="Comic Sans MS" w:cs="Arial"/>
                <w:color w:val="000000"/>
                <w:sz w:val="20"/>
                <w:lang w:val="de-CH"/>
              </w:rPr>
              <w:t xml:space="preserve"> </w:t>
            </w:r>
            <w:r w:rsidRPr="00D9237A">
              <w:rPr>
                <w:rFonts w:ascii="Comic Sans MS" w:hAnsi="Comic Sans MS" w:cs="Arial"/>
                <w:color w:val="000000"/>
                <w:sz w:val="20"/>
                <w:lang w:val="de-CH"/>
              </w:rPr>
              <w:t>in Ruhestellung gesperrt</w:t>
            </w:r>
          </w:p>
        </w:tc>
      </w:tr>
      <w:tr w:rsidR="00C71BAE" w:rsidTr="00D75B13">
        <w:tc>
          <w:tcPr>
            <w:tcW w:w="2126" w:type="dxa"/>
          </w:tcPr>
          <w:p w:rsidR="00C71BAE" w:rsidRPr="00B45CDA" w:rsidRDefault="00C71BAE" w:rsidP="00D75B13">
            <w:pPr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7E0730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173023" cy="1384379"/>
                  <wp:effectExtent l="19050" t="0" r="8077" b="0"/>
                  <wp:docPr id="4" name="Bild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50813" t="12500" r="5579" b="63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745" cy="1385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C71BAE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</w:p>
          <w:p w:rsidR="00C71BAE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</w:p>
          <w:p w:rsidR="00C71BAE" w:rsidRPr="00B45CDA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7E0730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082370" cy="658368"/>
                  <wp:effectExtent l="19050" t="0" r="3480" b="0"/>
                  <wp:docPr id="5" name="Bild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7222" t="11585" r="64198" b="609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2370" cy="6583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:rsidR="00C71BAE" w:rsidRPr="0095023F" w:rsidRDefault="006A515E" w:rsidP="00217B0D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permStart w:id="590366435" w:edGrp="everyone"/>
            <w:r>
              <w:rPr>
                <w:rFonts w:ascii="TT4CDo00" w:hAnsi="TT4CDo00" w:cs="TT4CDo00"/>
                <w:sz w:val="20"/>
                <w:lang w:val="en-GB" w:eastAsia="de-CH"/>
              </w:rPr>
              <w:t>3/2-way valve with push button, normally open</w:t>
            </w:r>
            <w:r>
              <w:rPr>
                <w:rFonts w:ascii="TT4CDo00" w:hAnsi="TT4CDo00" w:cs="TT4CDo00"/>
                <w:sz w:val="20"/>
                <w:lang w:val="en-GB" w:eastAsia="de-CH"/>
              </w:rPr>
              <w:t xml:space="preserve"> </w:t>
            </w:r>
            <w:permEnd w:id="590366435"/>
          </w:p>
        </w:tc>
        <w:tc>
          <w:tcPr>
            <w:tcW w:w="2056" w:type="dxa"/>
          </w:tcPr>
          <w:p w:rsidR="00C71BAE" w:rsidRPr="00D9237A" w:rsidRDefault="00C71BAE" w:rsidP="00D75B13">
            <w:pPr>
              <w:spacing w:before="60" w:after="60"/>
              <w:rPr>
                <w:rFonts w:ascii="Comic Sans MS" w:hAnsi="Comic Sans MS" w:cs="Arial"/>
                <w:color w:val="000000"/>
                <w:sz w:val="20"/>
                <w:lang w:val="de-CH"/>
              </w:rPr>
            </w:pPr>
            <w:r w:rsidRPr="00D9237A">
              <w:rPr>
                <w:rFonts w:ascii="Comic Sans MS" w:hAnsi="Comic Sans MS" w:cs="Arial"/>
                <w:color w:val="000000"/>
                <w:sz w:val="20"/>
                <w:lang w:val="de-CH"/>
              </w:rPr>
              <w:t xml:space="preserve">3/2-Wegeventil mit Drucktaster, </w:t>
            </w:r>
            <w:r>
              <w:rPr>
                <w:rFonts w:ascii="Comic Sans MS" w:hAnsi="Comic Sans MS" w:cs="Arial"/>
                <w:color w:val="000000"/>
                <w:sz w:val="20"/>
                <w:lang w:val="de-CH"/>
              </w:rPr>
              <w:t xml:space="preserve"> </w:t>
            </w:r>
            <w:r w:rsidRPr="00D9237A">
              <w:rPr>
                <w:rFonts w:ascii="Comic Sans MS" w:hAnsi="Comic Sans MS" w:cs="Arial"/>
                <w:color w:val="000000"/>
                <w:sz w:val="20"/>
                <w:lang w:val="de-CH"/>
              </w:rPr>
              <w:t>in Ruhestellung geöffnet</w:t>
            </w:r>
          </w:p>
        </w:tc>
      </w:tr>
      <w:tr w:rsidR="00C71BAE" w:rsidTr="00D75B13">
        <w:tc>
          <w:tcPr>
            <w:tcW w:w="2126" w:type="dxa"/>
          </w:tcPr>
          <w:p w:rsidR="00C71BAE" w:rsidRPr="00B45CDA" w:rsidRDefault="00C71BAE" w:rsidP="00D75B13">
            <w:pPr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194ADE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212838" cy="1382573"/>
                  <wp:effectExtent l="19050" t="0" r="6362" b="0"/>
                  <wp:docPr id="6" name="Bild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46428" t="9375" r="9979" b="89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5159" cy="13852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C71BAE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</w:p>
          <w:p w:rsidR="00C71BAE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</w:p>
          <w:p w:rsidR="00C71BAE" w:rsidRPr="00B45CDA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194ADE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099871" cy="621792"/>
                  <wp:effectExtent l="19050" t="0" r="5029" b="0"/>
                  <wp:docPr id="7" name="Bild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3881" t="9358" r="67573" b="641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9871" cy="6217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:rsidR="00C71BAE" w:rsidRPr="0095023F" w:rsidRDefault="006A515E" w:rsidP="00217B0D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permStart w:id="1912215238" w:edGrp="everyone"/>
            <w:r>
              <w:rPr>
                <w:rFonts w:ascii="TT4CDo00" w:hAnsi="TT4CDo00" w:cs="TT4CDo00"/>
                <w:sz w:val="20"/>
                <w:lang w:val="en-GB" w:eastAsia="de-CH"/>
              </w:rPr>
              <w:t>3/2-way valve with selector switch, normally closed</w:t>
            </w:r>
            <w:r>
              <w:rPr>
                <w:rFonts w:ascii="TT4CDo00" w:hAnsi="TT4CDo00" w:cs="TT4CDo00"/>
                <w:sz w:val="20"/>
                <w:lang w:val="en-GB" w:eastAsia="de-CH"/>
              </w:rPr>
              <w:t xml:space="preserve"> </w:t>
            </w:r>
            <w:permEnd w:id="1912215238"/>
          </w:p>
        </w:tc>
        <w:tc>
          <w:tcPr>
            <w:tcW w:w="2056" w:type="dxa"/>
          </w:tcPr>
          <w:p w:rsidR="00C71BAE" w:rsidRPr="00D9237A" w:rsidRDefault="00C71BAE" w:rsidP="00D75B13">
            <w:pPr>
              <w:spacing w:before="60" w:after="60"/>
              <w:rPr>
                <w:rFonts w:ascii="Comic Sans MS" w:hAnsi="Comic Sans MS" w:cs="Arial"/>
                <w:color w:val="000000"/>
                <w:sz w:val="20"/>
                <w:lang w:val="de-CH"/>
              </w:rPr>
            </w:pPr>
            <w:r w:rsidRPr="00D9237A">
              <w:rPr>
                <w:rFonts w:ascii="Comic Sans MS" w:hAnsi="Comic Sans MS" w:cs="Arial"/>
                <w:color w:val="000000"/>
                <w:sz w:val="20"/>
                <w:lang w:val="de-CH"/>
              </w:rPr>
              <w:t>3/2-Wegeventil mit Wahlschalter, in Ruhestellung gesperrt</w:t>
            </w:r>
          </w:p>
        </w:tc>
      </w:tr>
      <w:tr w:rsidR="00C71BAE" w:rsidTr="00D75B13">
        <w:tc>
          <w:tcPr>
            <w:tcW w:w="2126" w:type="dxa"/>
          </w:tcPr>
          <w:p w:rsidR="00C71BAE" w:rsidRPr="00B45CDA" w:rsidRDefault="00C71BAE" w:rsidP="00D75B13">
            <w:pPr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7E1B98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198962" cy="1404518"/>
                  <wp:effectExtent l="19050" t="0" r="1188" b="0"/>
                  <wp:docPr id="8" name="Bild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51315" t="17251" r="4312" b="5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357" cy="14061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C71BAE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</w:p>
          <w:p w:rsidR="00C71BAE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</w:p>
          <w:p w:rsidR="00C71BAE" w:rsidRPr="00B45CDA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7E1B98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356208" cy="716889"/>
                  <wp:effectExtent l="19050" t="0" r="0" b="0"/>
                  <wp:docPr id="9" name="Bild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7157" t="17499" r="56461" b="539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08" cy="7168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:rsidR="00C71BAE" w:rsidRPr="0095023F" w:rsidRDefault="006A515E" w:rsidP="00217B0D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permStart w:id="1766477271" w:edGrp="everyone"/>
            <w:r>
              <w:rPr>
                <w:rFonts w:ascii="TT4CDo00" w:hAnsi="TT4CDo00" w:cs="TT4CDo00"/>
                <w:sz w:val="20"/>
                <w:lang w:val="en-GB" w:eastAsia="de-CH"/>
              </w:rPr>
              <w:t>5/2-way valve with selector switch</w:t>
            </w:r>
            <w:r>
              <w:rPr>
                <w:rFonts w:ascii="TT4CDo00" w:hAnsi="TT4CDo00" w:cs="TT4CDo00"/>
                <w:sz w:val="20"/>
                <w:lang w:val="en-GB" w:eastAsia="de-CH"/>
              </w:rPr>
              <w:t xml:space="preserve"> </w:t>
            </w:r>
            <w:permEnd w:id="1766477271"/>
          </w:p>
        </w:tc>
        <w:tc>
          <w:tcPr>
            <w:tcW w:w="2056" w:type="dxa"/>
          </w:tcPr>
          <w:p w:rsidR="00C71BAE" w:rsidRPr="00D9237A" w:rsidRDefault="00C71BAE" w:rsidP="00D75B13">
            <w:pPr>
              <w:spacing w:before="60" w:after="60"/>
              <w:rPr>
                <w:rFonts w:ascii="Comic Sans MS" w:hAnsi="Comic Sans MS" w:cs="Arial"/>
                <w:color w:val="000000"/>
                <w:sz w:val="20"/>
                <w:lang w:val="de-CH"/>
              </w:rPr>
            </w:pPr>
            <w:r w:rsidRPr="00D9237A">
              <w:rPr>
                <w:rFonts w:ascii="Comic Sans MS" w:hAnsi="Comic Sans MS" w:cs="Arial"/>
                <w:color w:val="000000"/>
                <w:sz w:val="20"/>
                <w:lang w:val="de-CH"/>
              </w:rPr>
              <w:t>5/2-Wegeventil mit Wahlschalter</w:t>
            </w:r>
          </w:p>
        </w:tc>
      </w:tr>
      <w:tr w:rsidR="00C71BAE" w:rsidTr="00D75B13">
        <w:tc>
          <w:tcPr>
            <w:tcW w:w="2126" w:type="dxa"/>
          </w:tcPr>
          <w:p w:rsidR="00C71BAE" w:rsidRPr="00B45CDA" w:rsidRDefault="00C71BAE" w:rsidP="00D75B13">
            <w:pPr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003A25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230705" cy="1155801"/>
                  <wp:effectExtent l="19050" t="0" r="7545" b="0"/>
                  <wp:docPr id="10" name="Bild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41360" t="10765" r="6129" b="87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0743" cy="11558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C71BAE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</w:p>
          <w:p w:rsidR="00C71BAE" w:rsidRPr="00B45CDA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003A25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319632" cy="629107"/>
                  <wp:effectExtent l="19050" t="0" r="0" b="0"/>
                  <wp:docPr id="11" name="Bild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3367" t="10481" r="65334" b="651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9632" cy="6291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:rsidR="00C71BAE" w:rsidRPr="0095023F" w:rsidRDefault="006A515E" w:rsidP="00217B0D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permStart w:id="1324815045" w:edGrp="everyone"/>
            <w:r>
              <w:rPr>
                <w:rFonts w:ascii="TT4CDo00" w:hAnsi="TT4CDo00" w:cs="TT4CDo00"/>
                <w:sz w:val="20"/>
                <w:lang w:val="en-GB" w:eastAsia="de-CH"/>
              </w:rPr>
              <w:t>3/2-way roller lever valve, normally closed</w:t>
            </w:r>
            <w:r>
              <w:rPr>
                <w:rFonts w:ascii="TT4CDo00" w:hAnsi="TT4CDo00" w:cs="TT4CDo00"/>
                <w:sz w:val="20"/>
                <w:lang w:val="en-GB" w:eastAsia="de-CH"/>
              </w:rPr>
              <w:t xml:space="preserve"> </w:t>
            </w:r>
            <w:permEnd w:id="1324815045"/>
          </w:p>
        </w:tc>
        <w:tc>
          <w:tcPr>
            <w:tcW w:w="2056" w:type="dxa"/>
          </w:tcPr>
          <w:p w:rsidR="00C71BAE" w:rsidRPr="00D9237A" w:rsidRDefault="00C71BAE" w:rsidP="00D75B13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r w:rsidRPr="00D9237A"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>3/2-Wege-Rollenhebelventil, in Ruhestellung gesperrt</w:t>
            </w:r>
          </w:p>
        </w:tc>
      </w:tr>
      <w:tr w:rsidR="001054BD" w:rsidTr="000E39B0">
        <w:tc>
          <w:tcPr>
            <w:tcW w:w="2126" w:type="dxa"/>
          </w:tcPr>
          <w:p w:rsidR="001054BD" w:rsidRPr="00B45CDA" w:rsidRDefault="00F42435" w:rsidP="000E39B0">
            <w:pPr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F42435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215113" cy="1082649"/>
                  <wp:effectExtent l="19050" t="0" r="4087" b="0"/>
                  <wp:docPr id="12" name="Grafik 0" descr="Moser 0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ser 014.JPG"/>
                          <pic:cNvPicPr/>
                        </pic:nvPicPr>
                        <pic:blipFill>
                          <a:blip r:embed="rId18" cstate="print">
                            <a:lum bright="20000"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189" cy="1086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1054BD" w:rsidRDefault="001054BD" w:rsidP="000E39B0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</w:p>
          <w:p w:rsidR="001054BD" w:rsidRPr="00B45CDA" w:rsidRDefault="001054BD" w:rsidP="000E39B0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363523" cy="666750"/>
                  <wp:effectExtent l="19050" t="0" r="8077" b="0"/>
                  <wp:docPr id="1123" name="Bild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13338" t="15966" r="20227" b="319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430" cy="6676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:rsidR="001054BD" w:rsidRPr="0095023F" w:rsidRDefault="006A515E" w:rsidP="000E39B0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permStart w:id="1980245730" w:edGrp="everyone"/>
            <w:r>
              <w:rPr>
                <w:rFonts w:ascii="TT4CDo00" w:hAnsi="TT4CDo00" w:cs="TT4CDo00"/>
                <w:sz w:val="20"/>
                <w:lang w:val="en-GB" w:eastAsia="de-CH"/>
              </w:rPr>
              <w:t>3/2-way roller lever valve with idle return, normally closed</w:t>
            </w:r>
            <w:r>
              <w:rPr>
                <w:rFonts w:ascii="TT4CDo00" w:hAnsi="TT4CDo00" w:cs="TT4CDo00"/>
                <w:sz w:val="20"/>
                <w:lang w:val="en-GB" w:eastAsia="de-CH"/>
              </w:rPr>
              <w:t xml:space="preserve"> </w:t>
            </w:r>
            <w:permEnd w:id="1980245730"/>
          </w:p>
        </w:tc>
        <w:tc>
          <w:tcPr>
            <w:tcW w:w="2056" w:type="dxa"/>
          </w:tcPr>
          <w:p w:rsidR="001054BD" w:rsidRPr="00D9237A" w:rsidRDefault="001054BD" w:rsidP="000E39B0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r w:rsidRPr="00D9237A"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>3/2-Wege-</w:t>
            </w:r>
            <w:r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>Kippr</w:t>
            </w:r>
            <w:r w:rsidRPr="00D9237A"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 xml:space="preserve">ollenventil, </w:t>
            </w:r>
            <w:r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 xml:space="preserve">          </w:t>
            </w:r>
            <w:r w:rsidRPr="00D9237A"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>in Ruhestellung gesperrt</w:t>
            </w:r>
          </w:p>
        </w:tc>
      </w:tr>
    </w:tbl>
    <w:p w:rsidR="00C00788" w:rsidRDefault="00C00788" w:rsidP="00C00788">
      <w:pPr>
        <w:pStyle w:val="Textkrper-Zeileneinzug"/>
        <w:tabs>
          <w:tab w:val="clear" w:pos="1560"/>
          <w:tab w:val="left" w:pos="2835"/>
        </w:tabs>
        <w:rPr>
          <w:szCs w:val="22"/>
        </w:rPr>
      </w:pPr>
    </w:p>
    <w:p w:rsidR="00C00788" w:rsidRDefault="00C00788">
      <w:pPr>
        <w:rPr>
          <w:rFonts w:ascii="Verdana" w:hAnsi="Verdana"/>
          <w:sz w:val="20"/>
          <w:szCs w:val="22"/>
          <w:lang w:val="de-CH"/>
        </w:rPr>
      </w:pPr>
      <w:r>
        <w:rPr>
          <w:szCs w:val="22"/>
        </w:rPr>
        <w:br w:type="page"/>
      </w:r>
    </w:p>
    <w:tbl>
      <w:tblPr>
        <w:tblStyle w:val="Tabellenraster"/>
        <w:tblW w:w="8647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2126"/>
        <w:gridCol w:w="2410"/>
        <w:gridCol w:w="2055"/>
        <w:gridCol w:w="2056"/>
      </w:tblGrid>
      <w:tr w:rsidR="00162736" w:rsidRPr="00C00788" w:rsidTr="00D75B13">
        <w:tc>
          <w:tcPr>
            <w:tcW w:w="2126" w:type="dxa"/>
            <w:shd w:val="pct10" w:color="auto" w:fill="auto"/>
          </w:tcPr>
          <w:p w:rsidR="00162736" w:rsidRPr="006F2A57" w:rsidRDefault="00162736" w:rsidP="00D75B13">
            <w:pPr>
              <w:spacing w:before="60" w:after="60"/>
              <w:rPr>
                <w:rFonts w:ascii="Verdana" w:hAnsi="Verdana" w:cs="Arial"/>
                <w:b/>
                <w:color w:val="000000"/>
                <w:szCs w:val="22"/>
                <w:lang w:val="de-CH"/>
              </w:rPr>
            </w:pPr>
            <w:r>
              <w:rPr>
                <w:rFonts w:ascii="Verdana" w:hAnsi="Verdana" w:cs="Arial"/>
                <w:b/>
                <w:color w:val="000000"/>
                <w:szCs w:val="22"/>
                <w:lang w:val="de-CH"/>
              </w:rPr>
              <w:lastRenderedPageBreak/>
              <w:t>D</w:t>
            </w:r>
            <w:r w:rsidRPr="006F2A57">
              <w:rPr>
                <w:rFonts w:ascii="Verdana" w:hAnsi="Verdana" w:cs="Arial"/>
                <w:b/>
                <w:color w:val="000000"/>
                <w:szCs w:val="22"/>
                <w:lang w:val="de-CH"/>
              </w:rPr>
              <w:t>evice</w:t>
            </w:r>
          </w:p>
        </w:tc>
        <w:tc>
          <w:tcPr>
            <w:tcW w:w="2410" w:type="dxa"/>
            <w:shd w:val="pct10" w:color="auto" w:fill="auto"/>
          </w:tcPr>
          <w:p w:rsidR="00162736" w:rsidRPr="006F2A57" w:rsidRDefault="00162736" w:rsidP="00D75B13">
            <w:pPr>
              <w:spacing w:before="60" w:after="60"/>
              <w:rPr>
                <w:rFonts w:ascii="Verdana" w:hAnsi="Verdana" w:cs="Arial"/>
                <w:b/>
                <w:color w:val="000000"/>
                <w:szCs w:val="22"/>
                <w:lang w:val="de-CH"/>
              </w:rPr>
            </w:pPr>
            <w:r>
              <w:rPr>
                <w:rFonts w:ascii="Verdana" w:hAnsi="Verdana" w:cs="Arial"/>
                <w:b/>
                <w:color w:val="000000"/>
                <w:szCs w:val="22"/>
                <w:lang w:val="de-CH"/>
              </w:rPr>
              <w:t>S</w:t>
            </w:r>
            <w:r w:rsidRPr="006F2A57">
              <w:rPr>
                <w:rFonts w:ascii="Verdana" w:hAnsi="Verdana" w:cs="Arial"/>
                <w:b/>
                <w:color w:val="000000"/>
                <w:szCs w:val="22"/>
                <w:lang w:val="de-CH"/>
              </w:rPr>
              <w:t>ymbol</w:t>
            </w:r>
          </w:p>
        </w:tc>
        <w:tc>
          <w:tcPr>
            <w:tcW w:w="2055" w:type="dxa"/>
            <w:shd w:val="pct10" w:color="auto" w:fill="auto"/>
          </w:tcPr>
          <w:p w:rsidR="00162736" w:rsidRPr="00C00788" w:rsidRDefault="00162736" w:rsidP="00D75B13">
            <w:pPr>
              <w:spacing w:before="60" w:after="60"/>
              <w:rPr>
                <w:rFonts w:ascii="Verdana" w:hAnsi="Verdana" w:cs="Arial"/>
                <w:b/>
                <w:color w:val="000000"/>
                <w:szCs w:val="22"/>
                <w:lang w:val="fr-CH"/>
              </w:rPr>
            </w:pPr>
            <w:r>
              <w:rPr>
                <w:rFonts w:ascii="Verdana" w:hAnsi="Verdana" w:cs="Arial"/>
                <w:b/>
                <w:noProof/>
                <w:color w:val="000000"/>
                <w:szCs w:val="22"/>
                <w:lang w:val="de-CH" w:eastAsia="de-CH"/>
              </w:rPr>
              <w:t>English</w:t>
            </w:r>
          </w:p>
        </w:tc>
        <w:tc>
          <w:tcPr>
            <w:tcW w:w="2056" w:type="dxa"/>
            <w:shd w:val="pct10" w:color="auto" w:fill="auto"/>
          </w:tcPr>
          <w:p w:rsidR="00162736" w:rsidRPr="00C00788" w:rsidRDefault="00162736" w:rsidP="00D75B13">
            <w:pPr>
              <w:spacing w:before="60" w:after="60"/>
              <w:rPr>
                <w:rFonts w:ascii="Verdana" w:hAnsi="Verdana" w:cs="Arial"/>
                <w:b/>
                <w:color w:val="000000"/>
                <w:szCs w:val="22"/>
                <w:lang w:val="fr-CH"/>
              </w:rPr>
            </w:pPr>
            <w:r>
              <w:rPr>
                <w:rFonts w:ascii="Verdana" w:hAnsi="Verdana" w:cs="Arial"/>
                <w:b/>
                <w:color w:val="000000"/>
                <w:szCs w:val="22"/>
                <w:lang w:val="fr-CH"/>
              </w:rPr>
              <w:t>German</w:t>
            </w:r>
          </w:p>
        </w:tc>
      </w:tr>
      <w:tr w:rsidR="001054BD" w:rsidTr="000E39B0">
        <w:tc>
          <w:tcPr>
            <w:tcW w:w="2126" w:type="dxa"/>
          </w:tcPr>
          <w:p w:rsidR="001054BD" w:rsidRPr="00B45CDA" w:rsidRDefault="001054BD" w:rsidP="000E39B0">
            <w:pPr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F7709A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232814" cy="1159073"/>
                  <wp:effectExtent l="19050" t="0" r="5436" b="0"/>
                  <wp:docPr id="1124" name="Bild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l="41317" t="19858" r="12073" b="126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989" cy="11611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1054BD" w:rsidRDefault="001054BD" w:rsidP="000E39B0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</w:p>
          <w:p w:rsidR="001054BD" w:rsidRPr="00B45CDA" w:rsidRDefault="001054BD" w:rsidP="000E39B0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F7709A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092861" cy="548640"/>
                  <wp:effectExtent l="19050" t="0" r="0" b="0"/>
                  <wp:docPr id="1125" name="Bild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l="6815" t="19149" r="70265" b="631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2861" cy="548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:rsidR="001054BD" w:rsidRPr="0095023F" w:rsidRDefault="00F33932" w:rsidP="000E39B0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permStart w:id="1906732946" w:edGrp="everyone"/>
            <w:r>
              <w:rPr>
                <w:rFonts w:ascii="TT861o00" w:hAnsi="TT861o00" w:cs="TT861o00"/>
                <w:sz w:val="20"/>
                <w:lang w:val="en-GB" w:eastAsia="de-CH"/>
              </w:rPr>
              <w:t>Dual-pressure valve (AND)</w:t>
            </w:r>
            <w:r>
              <w:rPr>
                <w:rFonts w:ascii="TT861o00" w:hAnsi="TT861o00" w:cs="TT861o00"/>
                <w:sz w:val="20"/>
                <w:lang w:val="en-GB" w:eastAsia="de-CH"/>
              </w:rPr>
              <w:t xml:space="preserve"> </w:t>
            </w:r>
            <w:permEnd w:id="1906732946"/>
          </w:p>
        </w:tc>
        <w:tc>
          <w:tcPr>
            <w:tcW w:w="2056" w:type="dxa"/>
          </w:tcPr>
          <w:p w:rsidR="001054BD" w:rsidRPr="00D9237A" w:rsidRDefault="001054BD" w:rsidP="000E39B0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r w:rsidRPr="00D9237A"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>Zweidruckventil (UND)</w:t>
            </w:r>
          </w:p>
        </w:tc>
      </w:tr>
      <w:tr w:rsidR="00C71BAE" w:rsidTr="00D75B13">
        <w:tc>
          <w:tcPr>
            <w:tcW w:w="2126" w:type="dxa"/>
          </w:tcPr>
          <w:p w:rsidR="00C71BAE" w:rsidRPr="00B45CDA" w:rsidRDefault="00C71BAE" w:rsidP="00D75B13">
            <w:pPr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B60EFA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232814" cy="1194060"/>
                  <wp:effectExtent l="19050" t="0" r="5436" b="0"/>
                  <wp:docPr id="14" name="Bild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l="44675" t="16053" r="7291" b="73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3930" cy="11951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C71BAE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</w:p>
          <w:p w:rsidR="00C71BAE" w:rsidRPr="00B45CDA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B60EFA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997762" cy="548641"/>
                  <wp:effectExtent l="19050" t="0" r="0" b="0"/>
                  <wp:docPr id="15" name="Bild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l="9178" t="16053" r="69028" b="64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7762" cy="5486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:rsidR="00C71BAE" w:rsidRPr="0095023F" w:rsidRDefault="00F33932" w:rsidP="00217B0D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permStart w:id="1925594939" w:edGrp="everyone"/>
            <w:r>
              <w:rPr>
                <w:rFonts w:ascii="TT861o00" w:hAnsi="TT861o00" w:cs="TT861o00"/>
                <w:sz w:val="20"/>
                <w:lang w:val="en-GB" w:eastAsia="de-CH"/>
              </w:rPr>
              <w:t>Shuttle valve (OR)</w:t>
            </w:r>
            <w:r>
              <w:rPr>
                <w:rFonts w:ascii="TT861o00" w:hAnsi="TT861o00" w:cs="TT861o00"/>
                <w:sz w:val="20"/>
                <w:lang w:val="en-GB" w:eastAsia="de-CH"/>
              </w:rPr>
              <w:t xml:space="preserve"> </w:t>
            </w:r>
            <w:permEnd w:id="1925594939"/>
          </w:p>
        </w:tc>
        <w:tc>
          <w:tcPr>
            <w:tcW w:w="2056" w:type="dxa"/>
          </w:tcPr>
          <w:p w:rsidR="00C71BAE" w:rsidRPr="00D9237A" w:rsidRDefault="00C71BAE" w:rsidP="00D75B13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r w:rsidRPr="00D9237A"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>Wechselventil (ODER)</w:t>
            </w:r>
          </w:p>
        </w:tc>
      </w:tr>
      <w:tr w:rsidR="00C71BAE" w:rsidTr="00D75B13">
        <w:tc>
          <w:tcPr>
            <w:tcW w:w="2126" w:type="dxa"/>
          </w:tcPr>
          <w:p w:rsidR="00C71BAE" w:rsidRPr="00B45CDA" w:rsidRDefault="00C71BAE" w:rsidP="00D75B13">
            <w:pPr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803FC1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234084" cy="1195138"/>
                  <wp:effectExtent l="19050" t="0" r="4166" b="0"/>
                  <wp:docPr id="16" name="Bild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 l="41947" t="8895" r="9481" b="126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738" cy="11957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C71BAE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</w:p>
          <w:p w:rsidR="00C71BAE" w:rsidRPr="00B45CDA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803FC1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283056" cy="1265529"/>
                  <wp:effectExtent l="19050" t="0" r="0" b="0"/>
                  <wp:docPr id="17" name="Bild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 l="4926" t="9973" r="66715" b="433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3056" cy="12655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:rsidR="00C71BAE" w:rsidRPr="0095023F" w:rsidRDefault="003C75D9" w:rsidP="00217B0D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permStart w:id="1607101189" w:edGrp="everyone"/>
            <w:r>
              <w:rPr>
                <w:rFonts w:ascii="TT861o00" w:hAnsi="TT861o00" w:cs="TT861o00"/>
                <w:sz w:val="20"/>
                <w:lang w:val="en-GB" w:eastAsia="de-CH"/>
              </w:rPr>
              <w:t>3/2-way pneumatic valve, pneumatically actuated, one side</w:t>
            </w:r>
            <w:r>
              <w:rPr>
                <w:rFonts w:ascii="TT861o00" w:hAnsi="TT861o00" w:cs="TT861o00"/>
                <w:sz w:val="20"/>
                <w:lang w:val="en-GB" w:eastAsia="de-CH"/>
              </w:rPr>
              <w:t xml:space="preserve"> </w:t>
            </w:r>
            <w:permEnd w:id="1607101189"/>
          </w:p>
        </w:tc>
        <w:tc>
          <w:tcPr>
            <w:tcW w:w="2056" w:type="dxa"/>
          </w:tcPr>
          <w:p w:rsidR="00C71BAE" w:rsidRPr="00D9237A" w:rsidRDefault="00C71BAE" w:rsidP="00D75B13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r w:rsidRPr="00D9237A"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>3/2-Wege-Pneumatikventil</w:t>
            </w:r>
            <w:r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 xml:space="preserve"> (</w:t>
            </w:r>
            <w:r w:rsidRPr="00D9237A"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>umrüstbar</w:t>
            </w:r>
            <w:r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>)</w:t>
            </w:r>
          </w:p>
        </w:tc>
      </w:tr>
      <w:tr w:rsidR="00C71BAE" w:rsidTr="00D75B13">
        <w:tc>
          <w:tcPr>
            <w:tcW w:w="2126" w:type="dxa"/>
          </w:tcPr>
          <w:p w:rsidR="00C71BAE" w:rsidRPr="00B45CDA" w:rsidRDefault="00C71BAE" w:rsidP="00D75B13">
            <w:pPr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0B16CB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231849" cy="1205793"/>
                  <wp:effectExtent l="19050" t="0" r="6401" b="0"/>
                  <wp:docPr id="18" name="Bild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 l="44255" t="13370" r="6297" b="52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568" cy="12055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C71BAE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</w:p>
          <w:p w:rsidR="00C71BAE" w:rsidRPr="00B45CDA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0B16CB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400099" cy="581714"/>
                  <wp:effectExtent l="19050" t="0" r="0" b="0"/>
                  <wp:docPr id="19" name="Bild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 l="7190" t="12256" r="58182" b="635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00" cy="581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:rsidR="00C71BAE" w:rsidRPr="0095023F" w:rsidRDefault="003C75D9" w:rsidP="00217B0D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permStart w:id="264507706" w:edGrp="everyone"/>
            <w:r>
              <w:rPr>
                <w:rFonts w:ascii="TT861o00" w:hAnsi="TT861o00" w:cs="TT861o00"/>
                <w:sz w:val="20"/>
                <w:lang w:val="en-GB" w:eastAsia="de-CH"/>
              </w:rPr>
              <w:t>5/2-way valve, pneumatically actuated, one side</w:t>
            </w:r>
            <w:r>
              <w:rPr>
                <w:rFonts w:ascii="TT861o00" w:hAnsi="TT861o00" w:cs="TT861o00"/>
                <w:sz w:val="20"/>
                <w:lang w:val="en-GB" w:eastAsia="de-CH"/>
              </w:rPr>
              <w:t xml:space="preserve"> </w:t>
            </w:r>
            <w:permEnd w:id="264507706"/>
          </w:p>
        </w:tc>
        <w:tc>
          <w:tcPr>
            <w:tcW w:w="2056" w:type="dxa"/>
          </w:tcPr>
          <w:p w:rsidR="00C71BAE" w:rsidRPr="00D9237A" w:rsidRDefault="00C71BAE" w:rsidP="00D75B13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r w:rsidRPr="00D9237A"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>5/2-Wege-Pneumatikventil</w:t>
            </w:r>
          </w:p>
        </w:tc>
      </w:tr>
      <w:tr w:rsidR="00C71BAE" w:rsidTr="00D75B13">
        <w:tc>
          <w:tcPr>
            <w:tcW w:w="2126" w:type="dxa"/>
          </w:tcPr>
          <w:p w:rsidR="00C71BAE" w:rsidRPr="00B45CDA" w:rsidRDefault="00C71BAE" w:rsidP="00D75B13">
            <w:pPr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ED7B94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231849" cy="1181849"/>
                  <wp:effectExtent l="19050" t="0" r="6401" b="0"/>
                  <wp:docPr id="20" name="Bild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l="44344" t="14321" r="4454" b="133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2582" cy="11825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C71BAE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</w:p>
          <w:p w:rsidR="00C71BAE" w:rsidRPr="00B45CDA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ED7B94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400099" cy="527674"/>
                  <wp:effectExtent l="19050" t="0" r="0" b="0"/>
                  <wp:docPr id="21" name="Bild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l="6966" t="13580" r="57360" b="666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672" cy="527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:rsidR="00C71BAE" w:rsidRPr="0095023F" w:rsidRDefault="003C75D9" w:rsidP="00217B0D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permStart w:id="1275426528" w:edGrp="everyone"/>
            <w:r>
              <w:rPr>
                <w:rFonts w:ascii="TT861o00" w:hAnsi="TT861o00" w:cs="TT861o00"/>
                <w:sz w:val="20"/>
                <w:lang w:val="en-GB" w:eastAsia="de-CH"/>
              </w:rPr>
              <w:t>5/2-way double pilot valve, pneumatically actuated, both sides</w:t>
            </w:r>
            <w:r>
              <w:rPr>
                <w:rFonts w:ascii="TT861o00" w:hAnsi="TT861o00" w:cs="TT861o00"/>
                <w:sz w:val="20"/>
                <w:lang w:val="en-GB" w:eastAsia="de-CH"/>
              </w:rPr>
              <w:t xml:space="preserve"> </w:t>
            </w:r>
            <w:permEnd w:id="1275426528"/>
          </w:p>
        </w:tc>
        <w:tc>
          <w:tcPr>
            <w:tcW w:w="2056" w:type="dxa"/>
          </w:tcPr>
          <w:p w:rsidR="00C71BAE" w:rsidRPr="00D9237A" w:rsidRDefault="00C71BAE" w:rsidP="00D75B13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r w:rsidRPr="00D9237A"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>5/2-Wege-Pneumatik-Impulsventil</w:t>
            </w:r>
          </w:p>
        </w:tc>
      </w:tr>
      <w:tr w:rsidR="001054BD" w:rsidTr="000E39B0">
        <w:tc>
          <w:tcPr>
            <w:tcW w:w="2126" w:type="dxa"/>
          </w:tcPr>
          <w:p w:rsidR="001054BD" w:rsidRPr="00B45CDA" w:rsidRDefault="001054BD" w:rsidP="000E39B0">
            <w:pPr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6B40CD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231849" cy="1607066"/>
                  <wp:effectExtent l="19050" t="0" r="6401" b="0"/>
                  <wp:docPr id="1126" name="Bild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 l="48318" t="8012" r="7241" b="28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7192" cy="16140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1054BD" w:rsidRDefault="001054BD" w:rsidP="000E39B0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</w:p>
          <w:p w:rsidR="001054BD" w:rsidRPr="00B45CDA" w:rsidRDefault="001054BD" w:rsidP="000E39B0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6B40CD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929386" cy="1202808"/>
                  <wp:effectExtent l="19050" t="0" r="4064" b="0"/>
                  <wp:docPr id="1127" name="Bild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 l="5866" t="7418" r="69529" b="437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9386" cy="12028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:rsidR="001054BD" w:rsidRPr="0095023F" w:rsidRDefault="003C75D9" w:rsidP="000E39B0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permStart w:id="1365185789" w:edGrp="everyone"/>
            <w:r>
              <w:rPr>
                <w:rFonts w:ascii="TT861o00" w:hAnsi="TT861o00" w:cs="TT861o00"/>
                <w:sz w:val="20"/>
                <w:lang w:val="en-GB" w:eastAsia="de-CH"/>
              </w:rPr>
              <w:t>Pressure regulator valve with gauge</w:t>
            </w:r>
            <w:r>
              <w:rPr>
                <w:rFonts w:ascii="TT861o00" w:hAnsi="TT861o00" w:cs="TT861o00"/>
                <w:sz w:val="20"/>
                <w:lang w:val="en-GB" w:eastAsia="de-CH"/>
              </w:rPr>
              <w:t xml:space="preserve"> </w:t>
            </w:r>
            <w:permEnd w:id="1365185789"/>
          </w:p>
        </w:tc>
        <w:tc>
          <w:tcPr>
            <w:tcW w:w="2056" w:type="dxa"/>
          </w:tcPr>
          <w:p w:rsidR="001054BD" w:rsidRPr="00D9237A" w:rsidRDefault="001054BD" w:rsidP="000E39B0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r w:rsidRPr="00D9237A"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>Druckregelventil mit Manometer</w:t>
            </w:r>
          </w:p>
        </w:tc>
      </w:tr>
    </w:tbl>
    <w:p w:rsidR="00C00788" w:rsidRDefault="00C00788" w:rsidP="00C00788">
      <w:pPr>
        <w:rPr>
          <w:rStyle w:val="standardfett1"/>
          <w:rFonts w:cs="Arial"/>
          <w:b w:val="0"/>
          <w:sz w:val="22"/>
          <w:szCs w:val="22"/>
          <w:lang w:val="de-CH"/>
        </w:rPr>
      </w:pPr>
    </w:p>
    <w:p w:rsidR="00C00788" w:rsidRDefault="00C00788">
      <w:pPr>
        <w:rPr>
          <w:rStyle w:val="standardfett1"/>
          <w:rFonts w:cs="Arial"/>
          <w:b w:val="0"/>
          <w:sz w:val="22"/>
          <w:szCs w:val="22"/>
          <w:lang w:val="de-CH"/>
        </w:rPr>
      </w:pPr>
      <w:r>
        <w:rPr>
          <w:rStyle w:val="standardfett1"/>
          <w:rFonts w:cs="Arial"/>
          <w:b w:val="0"/>
          <w:sz w:val="22"/>
          <w:szCs w:val="22"/>
          <w:lang w:val="de-CH"/>
        </w:rPr>
        <w:br w:type="page"/>
      </w:r>
    </w:p>
    <w:tbl>
      <w:tblPr>
        <w:tblStyle w:val="Tabellenraster"/>
        <w:tblW w:w="8647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2126"/>
        <w:gridCol w:w="2410"/>
        <w:gridCol w:w="2055"/>
        <w:gridCol w:w="2056"/>
      </w:tblGrid>
      <w:tr w:rsidR="00162736" w:rsidRPr="00C00788" w:rsidTr="00D75B13">
        <w:tc>
          <w:tcPr>
            <w:tcW w:w="2126" w:type="dxa"/>
            <w:shd w:val="pct10" w:color="auto" w:fill="auto"/>
          </w:tcPr>
          <w:p w:rsidR="00162736" w:rsidRPr="006F2A57" w:rsidRDefault="00162736" w:rsidP="00D75B13">
            <w:pPr>
              <w:spacing w:before="60" w:after="60"/>
              <w:rPr>
                <w:rFonts w:ascii="Verdana" w:hAnsi="Verdana" w:cs="Arial"/>
                <w:b/>
                <w:color w:val="000000"/>
                <w:szCs w:val="22"/>
                <w:lang w:val="de-CH"/>
              </w:rPr>
            </w:pPr>
            <w:r>
              <w:rPr>
                <w:rFonts w:ascii="Verdana" w:hAnsi="Verdana" w:cs="Arial"/>
                <w:b/>
                <w:color w:val="000000"/>
                <w:szCs w:val="22"/>
                <w:lang w:val="de-CH"/>
              </w:rPr>
              <w:lastRenderedPageBreak/>
              <w:t>D</w:t>
            </w:r>
            <w:r w:rsidRPr="006F2A57">
              <w:rPr>
                <w:rFonts w:ascii="Verdana" w:hAnsi="Verdana" w:cs="Arial"/>
                <w:b/>
                <w:color w:val="000000"/>
                <w:szCs w:val="22"/>
                <w:lang w:val="de-CH"/>
              </w:rPr>
              <w:t>evice</w:t>
            </w:r>
          </w:p>
        </w:tc>
        <w:tc>
          <w:tcPr>
            <w:tcW w:w="2410" w:type="dxa"/>
            <w:shd w:val="pct10" w:color="auto" w:fill="auto"/>
          </w:tcPr>
          <w:p w:rsidR="00162736" w:rsidRPr="006F2A57" w:rsidRDefault="00162736" w:rsidP="00D75B13">
            <w:pPr>
              <w:spacing w:before="60" w:after="60"/>
              <w:rPr>
                <w:rFonts w:ascii="Verdana" w:hAnsi="Verdana" w:cs="Arial"/>
                <w:b/>
                <w:color w:val="000000"/>
                <w:szCs w:val="22"/>
                <w:lang w:val="de-CH"/>
              </w:rPr>
            </w:pPr>
            <w:r>
              <w:rPr>
                <w:rFonts w:ascii="Verdana" w:hAnsi="Verdana" w:cs="Arial"/>
                <w:b/>
                <w:color w:val="000000"/>
                <w:szCs w:val="22"/>
                <w:lang w:val="de-CH"/>
              </w:rPr>
              <w:t>S</w:t>
            </w:r>
            <w:r w:rsidRPr="006F2A57">
              <w:rPr>
                <w:rFonts w:ascii="Verdana" w:hAnsi="Verdana" w:cs="Arial"/>
                <w:b/>
                <w:color w:val="000000"/>
                <w:szCs w:val="22"/>
                <w:lang w:val="de-CH"/>
              </w:rPr>
              <w:t>ymbol</w:t>
            </w:r>
          </w:p>
        </w:tc>
        <w:tc>
          <w:tcPr>
            <w:tcW w:w="2055" w:type="dxa"/>
            <w:shd w:val="pct10" w:color="auto" w:fill="auto"/>
          </w:tcPr>
          <w:p w:rsidR="00162736" w:rsidRPr="00C00788" w:rsidRDefault="00162736" w:rsidP="00D75B13">
            <w:pPr>
              <w:spacing w:before="60" w:after="60"/>
              <w:rPr>
                <w:rFonts w:ascii="Verdana" w:hAnsi="Verdana" w:cs="Arial"/>
                <w:b/>
                <w:color w:val="000000"/>
                <w:szCs w:val="22"/>
                <w:lang w:val="fr-CH"/>
              </w:rPr>
            </w:pPr>
            <w:r>
              <w:rPr>
                <w:rFonts w:ascii="Verdana" w:hAnsi="Verdana" w:cs="Arial"/>
                <w:b/>
                <w:noProof/>
                <w:color w:val="000000"/>
                <w:szCs w:val="22"/>
                <w:lang w:val="de-CH" w:eastAsia="de-CH"/>
              </w:rPr>
              <w:t>English</w:t>
            </w:r>
          </w:p>
        </w:tc>
        <w:tc>
          <w:tcPr>
            <w:tcW w:w="2056" w:type="dxa"/>
            <w:shd w:val="pct10" w:color="auto" w:fill="auto"/>
          </w:tcPr>
          <w:p w:rsidR="00162736" w:rsidRPr="00C00788" w:rsidRDefault="00162736" w:rsidP="00D75B13">
            <w:pPr>
              <w:spacing w:before="60" w:after="60"/>
              <w:rPr>
                <w:rFonts w:ascii="Verdana" w:hAnsi="Verdana" w:cs="Arial"/>
                <w:b/>
                <w:color w:val="000000"/>
                <w:szCs w:val="22"/>
                <w:lang w:val="fr-CH"/>
              </w:rPr>
            </w:pPr>
            <w:r>
              <w:rPr>
                <w:rFonts w:ascii="Verdana" w:hAnsi="Verdana" w:cs="Arial"/>
                <w:b/>
                <w:color w:val="000000"/>
                <w:szCs w:val="22"/>
                <w:lang w:val="fr-CH"/>
              </w:rPr>
              <w:t>German</w:t>
            </w:r>
          </w:p>
        </w:tc>
      </w:tr>
      <w:tr w:rsidR="00C71BAE" w:rsidTr="00D75B13">
        <w:tc>
          <w:tcPr>
            <w:tcW w:w="2126" w:type="dxa"/>
          </w:tcPr>
          <w:p w:rsidR="00C71BAE" w:rsidRPr="00B45CDA" w:rsidRDefault="00C71BAE" w:rsidP="00D75B13">
            <w:pPr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400165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236958" cy="1345997"/>
                  <wp:effectExtent l="19050" t="0" r="1292" b="0"/>
                  <wp:docPr id="26" name="Bild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l="49846" t="17313" r="5849" b="76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9007" cy="1348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C71BAE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</w:p>
          <w:p w:rsidR="00C71BAE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</w:p>
          <w:p w:rsidR="00C71BAE" w:rsidRPr="00B45CDA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400165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390601" cy="592531"/>
                  <wp:effectExtent l="19050" t="0" r="9449" b="0"/>
                  <wp:docPr id="27" name="Bild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l="7350" t="15184" r="82420" b="607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601" cy="592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:rsidR="00C71BAE" w:rsidRPr="0095023F" w:rsidRDefault="00890047" w:rsidP="00217B0D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permStart w:id="1740598825" w:edGrp="everyone"/>
            <w:r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 xml:space="preserve">Pressure gauge </w:t>
            </w:r>
            <w:bookmarkStart w:id="0" w:name="_GoBack"/>
            <w:bookmarkEnd w:id="0"/>
            <w:permEnd w:id="1740598825"/>
          </w:p>
        </w:tc>
        <w:tc>
          <w:tcPr>
            <w:tcW w:w="2056" w:type="dxa"/>
          </w:tcPr>
          <w:p w:rsidR="00C71BAE" w:rsidRPr="007F481F" w:rsidRDefault="00C71BAE" w:rsidP="00D75B13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r w:rsidRPr="007F481F"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>Druckmessgerät</w:t>
            </w:r>
          </w:p>
        </w:tc>
      </w:tr>
      <w:tr w:rsidR="001054BD" w:rsidTr="000E39B0">
        <w:tc>
          <w:tcPr>
            <w:tcW w:w="2126" w:type="dxa"/>
          </w:tcPr>
          <w:p w:rsidR="001054BD" w:rsidRPr="00B45CDA" w:rsidRDefault="001054BD" w:rsidP="000E39B0">
            <w:pPr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880E96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232814" cy="998347"/>
                  <wp:effectExtent l="19050" t="0" r="5436" b="0"/>
                  <wp:docPr id="1128" name="Bild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 l="39553" t="13193" r="5290" b="65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803" cy="9999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1054BD" w:rsidRDefault="001054BD" w:rsidP="000E39B0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</w:p>
          <w:p w:rsidR="001054BD" w:rsidRPr="00B45CDA" w:rsidRDefault="001054BD" w:rsidP="000E39B0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880E96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364512" cy="797357"/>
                  <wp:effectExtent l="19050" t="0" r="7088" b="0"/>
                  <wp:docPr id="1129" name="Bild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 l="6964" t="13984" r="62929" b="54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9576" cy="8003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:rsidR="001054BD" w:rsidRPr="0095023F" w:rsidRDefault="006A515E" w:rsidP="000E39B0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permStart w:id="677727160" w:edGrp="everyone"/>
            <w:r>
              <w:rPr>
                <w:rFonts w:ascii="TT4CDo00" w:hAnsi="TT4CDo00" w:cs="TT4CDo00"/>
                <w:sz w:val="20"/>
                <w:lang w:val="en-GB" w:eastAsia="de-CH"/>
              </w:rPr>
              <w:t>Pressure sequence valve</w:t>
            </w:r>
            <w:permEnd w:id="677727160"/>
          </w:p>
        </w:tc>
        <w:tc>
          <w:tcPr>
            <w:tcW w:w="2056" w:type="dxa"/>
          </w:tcPr>
          <w:p w:rsidR="001054BD" w:rsidRPr="00D9237A" w:rsidRDefault="001054BD" w:rsidP="000E39B0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r w:rsidRPr="00D9237A"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>Druckschaltventil</w:t>
            </w:r>
          </w:p>
        </w:tc>
      </w:tr>
      <w:tr w:rsidR="00C71BAE" w:rsidTr="00D75B13">
        <w:tc>
          <w:tcPr>
            <w:tcW w:w="2126" w:type="dxa"/>
          </w:tcPr>
          <w:p w:rsidR="00C71BAE" w:rsidRPr="00B45CDA" w:rsidRDefault="00C71BAE" w:rsidP="00D75B13">
            <w:pPr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A72943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152347" cy="1533171"/>
                  <wp:effectExtent l="19050" t="0" r="0" b="0"/>
                  <wp:docPr id="28" name="Bild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 l="42871" t="9283" r="7565" b="61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9878" cy="15298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C71BAE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</w:p>
          <w:p w:rsidR="00C71BAE" w:rsidRPr="00B45CDA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A72943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323335" cy="563270"/>
                  <wp:effectExtent l="19050" t="0" r="0" b="0"/>
                  <wp:docPr id="29" name="Bild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 l="6335" t="9705" r="59908" b="719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335" cy="563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:rsidR="00C71BAE" w:rsidRPr="0095023F" w:rsidRDefault="00890047" w:rsidP="00217B0D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permStart w:id="1995399140" w:edGrp="everyone"/>
            <w:r>
              <w:rPr>
                <w:rFonts w:ascii="TT861o00" w:hAnsi="TT861o00" w:cs="TT861o00"/>
                <w:sz w:val="20"/>
                <w:lang w:val="en-GB" w:eastAsia="de-CH"/>
              </w:rPr>
              <w:t>Time delay valve, normally closed</w:t>
            </w:r>
            <w:permEnd w:id="1995399140"/>
          </w:p>
        </w:tc>
        <w:tc>
          <w:tcPr>
            <w:tcW w:w="2056" w:type="dxa"/>
          </w:tcPr>
          <w:p w:rsidR="00C71BAE" w:rsidRPr="007F481F" w:rsidRDefault="00C71BAE" w:rsidP="00D75B13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r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>Verzögerungs-ventil</w:t>
            </w:r>
            <w:r w:rsidRPr="007F481F"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 xml:space="preserve">, </w:t>
            </w:r>
            <w:r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 xml:space="preserve">                           </w:t>
            </w:r>
            <w:r w:rsidRPr="007F481F"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>in Ruhestellung gesperrt</w:t>
            </w:r>
          </w:p>
        </w:tc>
      </w:tr>
      <w:tr w:rsidR="00C71BAE" w:rsidTr="00D75B13">
        <w:tc>
          <w:tcPr>
            <w:tcW w:w="2126" w:type="dxa"/>
          </w:tcPr>
          <w:p w:rsidR="00C71BAE" w:rsidRPr="00B45CDA" w:rsidRDefault="00C71BAE" w:rsidP="00D75B13">
            <w:pPr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880E96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231849" cy="772485"/>
                  <wp:effectExtent l="19050" t="0" r="6401" b="0"/>
                  <wp:docPr id="30" name="Bild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l="37026" t="18321" r="2282" b="10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2665" cy="7729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C71BAE" w:rsidRPr="00162736" w:rsidRDefault="00C71BAE" w:rsidP="00D75B13">
            <w:pPr>
              <w:jc w:val="center"/>
              <w:rPr>
                <w:rFonts w:ascii="Verdana" w:hAnsi="Verdana" w:cs="Arial"/>
                <w:color w:val="000000"/>
                <w:sz w:val="12"/>
                <w:szCs w:val="12"/>
                <w:lang w:val="de-CH"/>
              </w:rPr>
            </w:pPr>
          </w:p>
          <w:p w:rsidR="00C71BAE" w:rsidRPr="00B45CDA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880E96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930656" cy="573787"/>
                  <wp:effectExtent l="19050" t="0" r="2794" b="0"/>
                  <wp:docPr id="31" name="Bild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 l="7096" t="18321" r="75660" b="617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0656" cy="5737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:rsidR="00C71BAE" w:rsidRPr="0095023F" w:rsidRDefault="003C75D9" w:rsidP="00217B0D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permStart w:id="483618660" w:edGrp="everyone"/>
            <w:r>
              <w:rPr>
                <w:rFonts w:ascii="TT4CDo00" w:hAnsi="TT4CDo00" w:cs="TT4CDo00"/>
                <w:sz w:val="20"/>
                <w:lang w:val="en-GB" w:eastAsia="de-CH"/>
              </w:rPr>
              <w:t>Single-acting cylinder</w:t>
            </w:r>
            <w:r>
              <w:rPr>
                <w:rFonts w:ascii="TT4CDo00" w:hAnsi="TT4CDo00" w:cs="TT4CDo00"/>
                <w:sz w:val="20"/>
                <w:lang w:val="en-GB" w:eastAsia="de-CH"/>
              </w:rPr>
              <w:t xml:space="preserve"> </w:t>
            </w:r>
            <w:permEnd w:id="483618660"/>
          </w:p>
        </w:tc>
        <w:tc>
          <w:tcPr>
            <w:tcW w:w="2056" w:type="dxa"/>
          </w:tcPr>
          <w:p w:rsidR="00C71BAE" w:rsidRPr="007F481F" w:rsidRDefault="00C71BAE" w:rsidP="00D75B13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r w:rsidRPr="007F481F"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>einfachwirkender Zylinder</w:t>
            </w:r>
          </w:p>
        </w:tc>
      </w:tr>
      <w:tr w:rsidR="00C71BAE" w:rsidTr="00D75B13">
        <w:tc>
          <w:tcPr>
            <w:tcW w:w="2126" w:type="dxa"/>
          </w:tcPr>
          <w:p w:rsidR="00C71BAE" w:rsidRPr="00B45CDA" w:rsidRDefault="00C71BAE" w:rsidP="00D75B13">
            <w:pPr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880E96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232814" cy="748422"/>
                  <wp:effectExtent l="19050" t="0" r="5436" b="0"/>
                  <wp:docPr id="1132" name="Bild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 l="35960" t="20197" r="7010" b="130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3987" cy="7491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C71BAE" w:rsidRPr="00162736" w:rsidRDefault="00C71BAE" w:rsidP="00D75B13">
            <w:pPr>
              <w:jc w:val="center"/>
              <w:rPr>
                <w:rFonts w:ascii="Verdana" w:hAnsi="Verdana" w:cs="Arial"/>
                <w:color w:val="000000"/>
                <w:sz w:val="8"/>
                <w:szCs w:val="8"/>
                <w:lang w:val="de-CH"/>
              </w:rPr>
            </w:pPr>
          </w:p>
          <w:p w:rsidR="00C71BAE" w:rsidRPr="00B45CDA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880E96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923671" cy="675416"/>
                  <wp:effectExtent l="19050" t="0" r="0" b="0"/>
                  <wp:docPr id="1135" name="Bild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7335" t="19951" r="76516" b="573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671" cy="6754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:rsidR="00C71BAE" w:rsidRPr="0095023F" w:rsidRDefault="003C75D9" w:rsidP="00217B0D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permStart w:id="1880491938" w:edGrp="everyone"/>
            <w:r>
              <w:rPr>
                <w:rFonts w:ascii="TT4CDo00" w:hAnsi="TT4CDo00" w:cs="TT4CDo00"/>
                <w:sz w:val="20"/>
                <w:lang w:val="en-GB" w:eastAsia="de-CH"/>
              </w:rPr>
              <w:t>Double-acting cylinder</w:t>
            </w:r>
            <w:r>
              <w:rPr>
                <w:rFonts w:ascii="TT4CDo00" w:hAnsi="TT4CDo00" w:cs="TT4CDo00"/>
                <w:sz w:val="20"/>
                <w:lang w:val="en-GB" w:eastAsia="de-CH"/>
              </w:rPr>
              <w:t xml:space="preserve"> </w:t>
            </w:r>
            <w:permEnd w:id="1880491938"/>
          </w:p>
        </w:tc>
        <w:tc>
          <w:tcPr>
            <w:tcW w:w="2056" w:type="dxa"/>
          </w:tcPr>
          <w:p w:rsidR="00C71BAE" w:rsidRPr="007F481F" w:rsidRDefault="00C71BAE" w:rsidP="00D75B13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r w:rsidRPr="007F481F"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>doppeltwirkender Zylinder</w:t>
            </w:r>
          </w:p>
        </w:tc>
      </w:tr>
      <w:tr w:rsidR="00C71BAE" w:rsidTr="00D75B13">
        <w:tc>
          <w:tcPr>
            <w:tcW w:w="2126" w:type="dxa"/>
          </w:tcPr>
          <w:p w:rsidR="00C71BAE" w:rsidRPr="00B45CDA" w:rsidRDefault="00C71BAE" w:rsidP="00D75B13">
            <w:pPr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2B1D84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158697" cy="694626"/>
                  <wp:effectExtent l="19050" t="0" r="3353" b="0"/>
                  <wp:docPr id="1136" name="Bild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 l="48702" t="25292" r="9300" b="21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854" cy="6941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C71BAE" w:rsidRPr="00B45CDA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2B1D84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120851" cy="572183"/>
                  <wp:effectExtent l="19050" t="0" r="3099" b="0"/>
                  <wp:docPr id="1137" name="Bild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 l="7918" t="24903" r="63799" b="446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0851" cy="5721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:rsidR="00C71BAE" w:rsidRPr="0095023F" w:rsidRDefault="00890047" w:rsidP="00217B0D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permStart w:id="361582487" w:edGrp="everyone"/>
            <w:r>
              <w:rPr>
                <w:rFonts w:ascii="TT861o00" w:hAnsi="TT861o00" w:cs="TT861o00"/>
                <w:sz w:val="20"/>
                <w:lang w:val="en-GB" w:eastAsia="de-CH"/>
              </w:rPr>
              <w:t>Quick exhaust valve</w:t>
            </w:r>
            <w:r>
              <w:rPr>
                <w:rFonts w:ascii="TT861o00" w:hAnsi="TT861o00" w:cs="TT861o00"/>
                <w:sz w:val="20"/>
                <w:lang w:val="en-GB" w:eastAsia="de-CH"/>
              </w:rPr>
              <w:t xml:space="preserve"> </w:t>
            </w:r>
            <w:permEnd w:id="361582487"/>
          </w:p>
        </w:tc>
        <w:tc>
          <w:tcPr>
            <w:tcW w:w="2056" w:type="dxa"/>
          </w:tcPr>
          <w:p w:rsidR="00C71BAE" w:rsidRPr="007F481F" w:rsidRDefault="00C71BAE" w:rsidP="00D75B13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r w:rsidRPr="007F481F"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>Schnellentlüftungs</w:t>
            </w:r>
            <w:r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>-</w:t>
            </w:r>
            <w:r w:rsidRPr="007F481F"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>ventil</w:t>
            </w:r>
          </w:p>
        </w:tc>
      </w:tr>
      <w:tr w:rsidR="00C71BAE" w:rsidTr="00D75B13">
        <w:tc>
          <w:tcPr>
            <w:tcW w:w="2126" w:type="dxa"/>
          </w:tcPr>
          <w:p w:rsidR="00C71BAE" w:rsidRPr="00B45CDA" w:rsidRDefault="00DD4EA4" w:rsidP="00D75B13">
            <w:pPr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>
                      <wp:simplePos x="0" y="0"/>
                      <wp:positionH relativeFrom="column">
                        <wp:posOffset>22225</wp:posOffset>
                      </wp:positionH>
                      <wp:positionV relativeFrom="paragraph">
                        <wp:posOffset>273685</wp:posOffset>
                      </wp:positionV>
                      <wp:extent cx="299720" cy="278130"/>
                      <wp:effectExtent l="3175" t="5715" r="1905" b="1905"/>
                      <wp:wrapNone/>
                      <wp:docPr id="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9720" cy="2781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53C64" w:rsidRPr="00AB0D29" w:rsidRDefault="00653C64" w:rsidP="00653C64">
                                  <w:pPr>
                                    <w:rPr>
                                      <w:b/>
                                      <w:color w:val="FF0000"/>
                                      <w:lang w:val="de-CH"/>
                                    </w:rPr>
                                  </w:pPr>
                                  <w:r w:rsidRPr="00AB0D29">
                                    <w:rPr>
                                      <w:b/>
                                      <w:color w:val="FF0000"/>
                                      <w:lang w:val="de-CH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1.75pt;margin-top:21.55pt;width:23.6pt;height:21.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" stroked="f">
                      <v:fill opacity="0"/>
                      <v:textbox>
                        <w:txbxContent>
                          <w:p w:rsidR="00653C64" w:rsidRPr="00AB0D29" w:rsidRDefault="00653C64" w:rsidP="00653C64">
                            <w:pPr>
                              <w:rPr>
                                <w:b/>
                                <w:color w:val="FF0000"/>
                                <w:lang w:val="de-CH"/>
                              </w:rPr>
                            </w:pPr>
                            <w:r w:rsidRPr="00AB0D29">
                              <w:rPr>
                                <w:b/>
                                <w:color w:val="FF0000"/>
                                <w:lang w:val="de-CH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71BAE" w:rsidRPr="00C604B8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221359" cy="812359"/>
                  <wp:effectExtent l="19050" t="0" r="0" b="0"/>
                  <wp:docPr id="1138" name="Bild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 l="49895" t="19259" r="10244" b="244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1358" cy="8123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C71BAE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</w:p>
          <w:p w:rsidR="00C71BAE" w:rsidRPr="00B45CDA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C604B8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984733" cy="672999"/>
                  <wp:effectExtent l="19050" t="0" r="5867" b="0"/>
                  <wp:docPr id="1139" name="Bild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 l="10542" t="18889" r="65970" b="470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4733" cy="6729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:rsidR="00C71BAE" w:rsidRPr="0095023F" w:rsidRDefault="00890047" w:rsidP="00217B0D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permStart w:id="275255016" w:edGrp="everyone"/>
            <w:r>
              <w:rPr>
                <w:rFonts w:ascii="TT861o00" w:hAnsi="TT861o00" w:cs="TT861o00"/>
                <w:sz w:val="20"/>
                <w:lang w:val="en-GB" w:eastAsia="de-CH"/>
              </w:rPr>
              <w:t>One-way flow control valve</w:t>
            </w:r>
            <w:r>
              <w:rPr>
                <w:rFonts w:ascii="TT861o00" w:hAnsi="TT861o00" w:cs="TT861o00"/>
                <w:sz w:val="20"/>
                <w:lang w:val="en-GB" w:eastAsia="de-CH"/>
              </w:rPr>
              <w:t xml:space="preserve"> </w:t>
            </w:r>
            <w:permEnd w:id="275255016"/>
          </w:p>
        </w:tc>
        <w:tc>
          <w:tcPr>
            <w:tcW w:w="2056" w:type="dxa"/>
          </w:tcPr>
          <w:p w:rsidR="00C71BAE" w:rsidRPr="007F481F" w:rsidRDefault="00C71BAE" w:rsidP="00D75B13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r w:rsidRPr="007F481F"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>Drossel-Rückschlagventil</w:t>
            </w:r>
          </w:p>
        </w:tc>
      </w:tr>
      <w:tr w:rsidR="00C71BAE" w:rsidTr="00D75B13">
        <w:tc>
          <w:tcPr>
            <w:tcW w:w="2126" w:type="dxa"/>
          </w:tcPr>
          <w:p w:rsidR="00C71BAE" w:rsidRPr="00B45CDA" w:rsidRDefault="00C71BAE" w:rsidP="001054BD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1B2D12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838454" cy="1353312"/>
                  <wp:effectExtent l="19050" t="0" r="0" b="0"/>
                  <wp:docPr id="1140" name="Bild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57634" t="15864" r="12089" b="147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5101" cy="13640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C71BAE" w:rsidRDefault="00DD4EA4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>
                      <wp:simplePos x="0" y="0"/>
                      <wp:positionH relativeFrom="column">
                        <wp:posOffset>-320040</wp:posOffset>
                      </wp:positionH>
                      <wp:positionV relativeFrom="paragraph">
                        <wp:posOffset>-694690</wp:posOffset>
                      </wp:positionV>
                      <wp:extent cx="299720" cy="278130"/>
                      <wp:effectExtent l="1270" t="635" r="3810" b="6985"/>
                      <wp:wrapNone/>
                      <wp:docPr id="13" name="Text Box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9720" cy="2781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53C64" w:rsidRPr="00AB0D29" w:rsidRDefault="00653C64" w:rsidP="00653C64">
                                  <w:pPr>
                                    <w:rPr>
                                      <w:b/>
                                      <w:color w:val="FF0000"/>
                                      <w:lang w:val="de-CH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lang w:val="de-CH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" o:spid="_x0000_s1027" type="#_x0000_t202" style="position:absolute;left:0;text-align:left;margin-left:-25.2pt;margin-top:-54.7pt;width:23.6pt;height:21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" stroked="f">
                      <v:fill opacity="0"/>
                      <v:textbox>
                        <w:txbxContent>
                          <w:p w:rsidR="00653C64" w:rsidRPr="00AB0D29" w:rsidRDefault="00653C64" w:rsidP="00653C64">
                            <w:pPr>
                              <w:rPr>
                                <w:b/>
                                <w:color w:val="FF0000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de-CH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C71BAE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</w:p>
          <w:p w:rsidR="00C71BAE" w:rsidRPr="00B45CDA" w:rsidRDefault="00C71BAE" w:rsidP="00D75B13">
            <w:pPr>
              <w:jc w:val="center"/>
              <w:rPr>
                <w:rFonts w:ascii="Verdana" w:hAnsi="Verdana" w:cs="Arial"/>
                <w:color w:val="000000"/>
                <w:szCs w:val="22"/>
                <w:lang w:val="de-CH"/>
              </w:rPr>
            </w:pPr>
            <w:r w:rsidRPr="001B2D12">
              <w:rPr>
                <w:rFonts w:ascii="Verdana" w:hAnsi="Verdana" w:cs="Arial"/>
                <w:noProof/>
                <w:color w:val="000000"/>
                <w:szCs w:val="22"/>
                <w:lang w:val="en-GB" w:eastAsia="zh-CN"/>
              </w:rPr>
              <w:drawing>
                <wp:inline distT="0" distB="0" distL="0" distR="0">
                  <wp:extent cx="1070915" cy="614477"/>
                  <wp:effectExtent l="19050" t="0" r="0" b="0"/>
                  <wp:docPr id="1141" name="Bild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12669" t="16431" r="58067" b="597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0915" cy="6144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</w:tcPr>
          <w:p w:rsidR="00C71BAE" w:rsidRPr="0095023F" w:rsidRDefault="00890047" w:rsidP="00217B0D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permStart w:id="1833323734" w:edGrp="everyone"/>
            <w:r>
              <w:rPr>
                <w:rFonts w:ascii="TT861o00" w:hAnsi="TT861o00" w:cs="TT861o00"/>
                <w:sz w:val="20"/>
                <w:lang w:val="en-GB" w:eastAsia="de-CH"/>
              </w:rPr>
              <w:t>Proximity switch, pneumatic, with cylinder attachment</w:t>
            </w:r>
            <w:r>
              <w:rPr>
                <w:rFonts w:ascii="TT861o00" w:hAnsi="TT861o00" w:cs="TT861o00"/>
                <w:sz w:val="20"/>
                <w:lang w:val="en-GB" w:eastAsia="de-CH"/>
              </w:rPr>
              <w:t xml:space="preserve"> </w:t>
            </w:r>
            <w:permEnd w:id="1833323734"/>
          </w:p>
        </w:tc>
        <w:tc>
          <w:tcPr>
            <w:tcW w:w="2056" w:type="dxa"/>
          </w:tcPr>
          <w:p w:rsidR="00C71BAE" w:rsidRPr="007F481F" w:rsidRDefault="00C71BAE" w:rsidP="00D75B13">
            <w:pPr>
              <w:spacing w:before="60" w:after="60"/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</w:pPr>
            <w:r w:rsidRPr="007F481F"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>pneumatischer Näherungsschalter</w:t>
            </w:r>
            <w:r>
              <w:rPr>
                <w:rFonts w:ascii="Comic Sans MS" w:hAnsi="Comic Sans MS" w:cs="Arial"/>
                <w:noProof/>
                <w:color w:val="000000"/>
                <w:sz w:val="20"/>
                <w:lang w:val="de-CH" w:eastAsia="de-CH"/>
              </w:rPr>
              <w:t>, mit Zylinder- befestigung</w:t>
            </w:r>
          </w:p>
        </w:tc>
      </w:tr>
    </w:tbl>
    <w:p w:rsidR="00BA3129" w:rsidRPr="00DE2EA8" w:rsidRDefault="00BA3129" w:rsidP="008B3A7F">
      <w:pPr>
        <w:pStyle w:val="Textkrper-Zeileneinzug"/>
        <w:tabs>
          <w:tab w:val="clear" w:pos="1560"/>
          <w:tab w:val="left" w:pos="2835"/>
        </w:tabs>
        <w:rPr>
          <w:szCs w:val="22"/>
        </w:rPr>
      </w:pPr>
    </w:p>
    <w:sectPr w:rsidR="00BA3129" w:rsidRPr="00DE2EA8" w:rsidSect="00E776C3">
      <w:headerReference w:type="default" r:id="rId36"/>
      <w:footerReference w:type="default" r:id="rId37"/>
      <w:pgSz w:w="11906" w:h="16838" w:code="9"/>
      <w:pgMar w:top="851" w:right="851" w:bottom="851" w:left="1418" w:header="720" w:footer="720" w:gutter="0"/>
      <w:pg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0A5C" w:rsidRDefault="00640A5C">
      <w:r>
        <w:separator/>
      </w:r>
    </w:p>
  </w:endnote>
  <w:endnote w:type="continuationSeparator" w:id="0">
    <w:p w:rsidR="00640A5C" w:rsidRDefault="00640A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TT861o00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T5F9o00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T9ADo00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T4CDo00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7EE6" w:rsidRDefault="00A31336" w:rsidP="00A45C4B">
    <w:pPr>
      <w:pStyle w:val="Fuzeile"/>
      <w:tabs>
        <w:tab w:val="left" w:pos="8931"/>
      </w:tabs>
      <w:rPr>
        <w:rStyle w:val="Seitenzahl"/>
        <w:snapToGrid w:val="0"/>
      </w:rPr>
    </w:pPr>
    <w:r w:rsidRPr="00A31336">
      <w:rPr>
        <w:rFonts w:cs="Arial"/>
        <w:sz w:val="12"/>
        <w:szCs w:val="12"/>
        <w:lang w:val="de-CH"/>
      </w:rPr>
      <w:t xml:space="preserve">Datum: </w:t>
    </w:r>
    <w:r w:rsidR="00E94675" w:rsidRPr="00A31336">
      <w:rPr>
        <w:rFonts w:cs="Arial"/>
        <w:sz w:val="12"/>
        <w:szCs w:val="12"/>
        <w:lang w:val="de-CH"/>
      </w:rPr>
      <w:fldChar w:fldCharType="begin"/>
    </w:r>
    <w:r w:rsidRPr="00A31336">
      <w:rPr>
        <w:rFonts w:cs="Arial"/>
        <w:sz w:val="12"/>
        <w:szCs w:val="12"/>
        <w:lang w:val="de-CH"/>
      </w:rPr>
      <w:instrText xml:space="preserve"> DATE \@ "dd.MM.yy" </w:instrText>
    </w:r>
    <w:r w:rsidR="00E94675" w:rsidRPr="00A31336">
      <w:rPr>
        <w:rFonts w:cs="Arial"/>
        <w:sz w:val="12"/>
        <w:szCs w:val="12"/>
        <w:lang w:val="de-CH"/>
      </w:rPr>
      <w:fldChar w:fldCharType="separate"/>
    </w:r>
    <w:r w:rsidR="00DD4EA4">
      <w:rPr>
        <w:rFonts w:cs="Arial"/>
        <w:noProof/>
        <w:sz w:val="12"/>
        <w:szCs w:val="12"/>
        <w:lang w:val="de-CH"/>
      </w:rPr>
      <w:t>23.05.16</w:t>
    </w:r>
    <w:r w:rsidR="00E94675" w:rsidRPr="00A31336">
      <w:rPr>
        <w:rFonts w:cs="Arial"/>
        <w:sz w:val="12"/>
        <w:szCs w:val="12"/>
        <w:lang w:val="de-CH"/>
      </w:rPr>
      <w:fldChar w:fldCharType="end"/>
    </w:r>
    <w:r w:rsidRPr="00A31336">
      <w:rPr>
        <w:rFonts w:cs="Arial"/>
        <w:sz w:val="12"/>
        <w:szCs w:val="12"/>
        <w:lang w:val="de-CH"/>
      </w:rPr>
      <w:t xml:space="preserve"> / © </w:t>
    </w:r>
    <w:r w:rsidR="00B55865">
      <w:rPr>
        <w:rFonts w:cs="Arial"/>
        <w:sz w:val="12"/>
        <w:szCs w:val="12"/>
        <w:lang w:val="de-CH"/>
      </w:rPr>
      <w:t xml:space="preserve">by </w:t>
    </w:r>
    <w:r w:rsidRPr="00A31336">
      <w:rPr>
        <w:rFonts w:cs="Arial"/>
        <w:sz w:val="12"/>
        <w:szCs w:val="12"/>
        <w:lang w:val="de-CH"/>
      </w:rPr>
      <w:t>Roman Moser</w:t>
    </w:r>
    <w:r w:rsidRPr="00A31336">
      <w:rPr>
        <w:rFonts w:cs="Arial"/>
        <w:sz w:val="12"/>
        <w:szCs w:val="12"/>
        <w:lang w:val="de-CH"/>
      </w:rPr>
      <w:tab/>
    </w:r>
    <w:r w:rsidRPr="00A31336">
      <w:rPr>
        <w:rFonts w:cs="Arial"/>
        <w:sz w:val="12"/>
        <w:szCs w:val="12"/>
        <w:lang w:val="de-CH"/>
      </w:rPr>
      <w:tab/>
      <w:t xml:space="preserve"> </w:t>
    </w:r>
    <w:r w:rsidR="00B55865">
      <w:rPr>
        <w:rFonts w:cs="Arial"/>
        <w:sz w:val="12"/>
        <w:szCs w:val="12"/>
        <w:lang w:val="de-CH"/>
      </w:rPr>
      <w:t xml:space="preserve">      </w:t>
    </w:r>
    <w:r w:rsidRPr="00A31336">
      <w:rPr>
        <w:rFonts w:cs="Arial"/>
        <w:sz w:val="12"/>
        <w:szCs w:val="12"/>
        <w:lang w:val="de-CH"/>
      </w:rPr>
      <w:t xml:space="preserve">Seite: </w:t>
    </w:r>
    <w:r w:rsidR="00E94675" w:rsidRPr="00E776C3">
      <w:rPr>
        <w:rFonts w:cs="Arial"/>
        <w:sz w:val="12"/>
        <w:szCs w:val="12"/>
        <w:lang w:val="de-CH"/>
      </w:rPr>
      <w:fldChar w:fldCharType="begin"/>
    </w:r>
    <w:r w:rsidR="00E776C3" w:rsidRPr="00E776C3">
      <w:rPr>
        <w:rFonts w:cs="Arial"/>
        <w:sz w:val="12"/>
        <w:szCs w:val="12"/>
        <w:lang w:val="de-CH"/>
      </w:rPr>
      <w:instrText xml:space="preserve"> PAGE   \* MERGEFORMAT </w:instrText>
    </w:r>
    <w:r w:rsidR="00E94675" w:rsidRPr="00E776C3">
      <w:rPr>
        <w:rFonts w:cs="Arial"/>
        <w:sz w:val="12"/>
        <w:szCs w:val="12"/>
        <w:lang w:val="de-CH"/>
      </w:rPr>
      <w:fldChar w:fldCharType="separate"/>
    </w:r>
    <w:r w:rsidR="00890047">
      <w:rPr>
        <w:rFonts w:cs="Arial"/>
        <w:noProof/>
        <w:sz w:val="12"/>
        <w:szCs w:val="12"/>
        <w:lang w:val="de-CH"/>
      </w:rPr>
      <w:t>4</w:t>
    </w:r>
    <w:r w:rsidR="00E94675" w:rsidRPr="00E776C3">
      <w:rPr>
        <w:rFonts w:cs="Arial"/>
        <w:sz w:val="12"/>
        <w:szCs w:val="12"/>
        <w:lang w:val="de-CH"/>
      </w:rPr>
      <w:fldChar w:fldCharType="end"/>
    </w:r>
    <w:r w:rsidRPr="00A31336">
      <w:rPr>
        <w:rStyle w:val="Seitenzahl"/>
      </w:rPr>
      <w:br/>
      <w:t xml:space="preserve">Datei: </w:t>
    </w:r>
    <w:r w:rsidR="00E94675" w:rsidRPr="00A31336">
      <w:rPr>
        <w:rStyle w:val="Seitenzahl"/>
        <w:snapToGrid w:val="0"/>
      </w:rPr>
      <w:fldChar w:fldCharType="begin"/>
    </w:r>
    <w:r w:rsidRPr="00A31336">
      <w:rPr>
        <w:rStyle w:val="Seitenzahl"/>
        <w:snapToGrid w:val="0"/>
      </w:rPr>
      <w:instrText xml:space="preserve"> FILENAME </w:instrText>
    </w:r>
    <w:r w:rsidR="00E94675" w:rsidRPr="00A31336">
      <w:rPr>
        <w:rStyle w:val="Seitenzahl"/>
        <w:snapToGrid w:val="0"/>
      </w:rPr>
      <w:fldChar w:fldCharType="separate"/>
    </w:r>
    <w:r w:rsidR="00FB7F4F">
      <w:rPr>
        <w:rStyle w:val="Seitenzahl"/>
        <w:noProof/>
        <w:snapToGrid w:val="0"/>
      </w:rPr>
      <w:t>AUF3.3.1_PneumaticDevicesBBB</w:t>
    </w:r>
    <w:r w:rsidR="00E94675" w:rsidRPr="00A31336">
      <w:rPr>
        <w:rStyle w:val="Seitenzahl"/>
        <w:snapToGrid w:val="0"/>
      </w:rPr>
      <w:fldChar w:fldCharType="end"/>
    </w:r>
  </w:p>
  <w:p w:rsidR="00E776C3" w:rsidRPr="00A31336" w:rsidRDefault="00E776C3" w:rsidP="00A45C4B">
    <w:pPr>
      <w:pStyle w:val="Fuzeile"/>
      <w:tabs>
        <w:tab w:val="left" w:pos="8931"/>
      </w:tabs>
      <w:rPr>
        <w:rFonts w:cs="Arial"/>
        <w:sz w:val="12"/>
        <w:szCs w:val="12"/>
        <w:lang w:val="de-CH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0A5C" w:rsidRDefault="00640A5C">
      <w:r>
        <w:separator/>
      </w:r>
    </w:p>
  </w:footnote>
  <w:footnote w:type="continuationSeparator" w:id="0">
    <w:p w:rsidR="00640A5C" w:rsidRDefault="00640A5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1560"/>
      <w:gridCol w:w="6095"/>
      <w:gridCol w:w="850"/>
    </w:tblGrid>
    <w:tr w:rsidR="00AE31CB" w:rsidTr="001F7374">
      <w:trPr>
        <w:cantSplit/>
        <w:trHeight w:val="320"/>
      </w:trPr>
      <w:tc>
        <w:tcPr>
          <w:tcW w:w="1134" w:type="dxa"/>
          <w:vMerge w:val="restart"/>
          <w:tcBorders>
            <w:top w:val="single" w:sz="4" w:space="0" w:color="auto"/>
            <w:left w:val="single" w:sz="4" w:space="0" w:color="auto"/>
            <w:bottom w:val="single" w:sz="8" w:space="0" w:color="auto"/>
            <w:right w:val="nil"/>
          </w:tcBorders>
        </w:tcPr>
        <w:p w:rsidR="00AE31CB" w:rsidRDefault="00691988" w:rsidP="00427EE6">
          <w:pPr>
            <w:pStyle w:val="Kopfzeile"/>
          </w:pPr>
          <w:r>
            <w:rPr>
              <w:noProof/>
              <w:lang w:val="en-GB" w:eastAsia="zh-CN"/>
            </w:rPr>
            <w:drawing>
              <wp:inline distT="0" distB="0" distL="0" distR="0">
                <wp:extent cx="629285" cy="409575"/>
                <wp:effectExtent l="19050" t="0" r="0" b="0"/>
                <wp:docPr id="1" name="Bild 1" descr="BBB-Signet_VM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BBB-Signet_VM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928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60" w:type="dxa"/>
          <w:tcBorders>
            <w:top w:val="single" w:sz="4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AE31CB" w:rsidRDefault="00172B17" w:rsidP="00427EE6">
          <w:pPr>
            <w:pStyle w:val="Kopfzeile"/>
          </w:pPr>
          <w:r>
            <w:t>Subject</w:t>
          </w:r>
          <w:r w:rsidR="00AE31CB">
            <w:t>:</w:t>
          </w:r>
        </w:p>
      </w:tc>
      <w:tc>
        <w:tcPr>
          <w:tcW w:w="6095" w:type="dxa"/>
          <w:tcBorders>
            <w:top w:val="single" w:sz="4" w:space="0" w:color="auto"/>
            <w:left w:val="nil"/>
            <w:bottom w:val="nil"/>
            <w:right w:val="single" w:sz="8" w:space="0" w:color="auto"/>
          </w:tcBorders>
        </w:tcPr>
        <w:p w:rsidR="00AE31CB" w:rsidRDefault="00172B17" w:rsidP="00427EE6">
          <w:pPr>
            <w:pStyle w:val="Kopfzeile"/>
          </w:pPr>
          <w:r>
            <w:t>Worksheet</w:t>
          </w:r>
          <w:r w:rsidR="00AE31CB">
            <w:t>:</w:t>
          </w:r>
        </w:p>
      </w:tc>
      <w:tc>
        <w:tcPr>
          <w:tcW w:w="850" w:type="dxa"/>
          <w:tcBorders>
            <w:top w:val="single" w:sz="4" w:space="0" w:color="auto"/>
            <w:left w:val="nil"/>
            <w:bottom w:val="nil"/>
            <w:right w:val="single" w:sz="4" w:space="0" w:color="auto"/>
          </w:tcBorders>
        </w:tcPr>
        <w:p w:rsidR="00AE31CB" w:rsidRDefault="00172B17" w:rsidP="00427EE6">
          <w:pPr>
            <w:pStyle w:val="Kopfzeile"/>
          </w:pPr>
          <w:r>
            <w:t>Class</w:t>
          </w:r>
          <w:r w:rsidR="00AE31CB">
            <w:t>:</w:t>
          </w:r>
        </w:p>
      </w:tc>
    </w:tr>
    <w:tr w:rsidR="00AE31CB" w:rsidTr="001F7374">
      <w:trPr>
        <w:cantSplit/>
      </w:trPr>
      <w:tc>
        <w:tcPr>
          <w:tcW w:w="1134" w:type="dxa"/>
          <w:vMerge/>
          <w:tcBorders>
            <w:top w:val="single" w:sz="8" w:space="0" w:color="auto"/>
            <w:left w:val="single" w:sz="4" w:space="0" w:color="auto"/>
            <w:bottom w:val="single" w:sz="8" w:space="0" w:color="auto"/>
            <w:right w:val="nil"/>
          </w:tcBorders>
        </w:tcPr>
        <w:p w:rsidR="00AE31CB" w:rsidRDefault="00AE31CB" w:rsidP="00427EE6">
          <w:pPr>
            <w:pStyle w:val="Kopfzeile"/>
            <w:spacing w:before="20" w:after="60"/>
            <w:rPr>
              <w:b/>
              <w:sz w:val="24"/>
            </w:rPr>
          </w:pPr>
        </w:p>
      </w:tc>
      <w:tc>
        <w:tcPr>
          <w:tcW w:w="156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E31CB" w:rsidRDefault="005A0F2B" w:rsidP="00427EE6">
          <w:pPr>
            <w:pStyle w:val="Kopfzeile"/>
            <w:spacing w:before="20" w:after="60"/>
            <w:rPr>
              <w:b/>
              <w:sz w:val="24"/>
            </w:rPr>
          </w:pPr>
          <w:r>
            <w:rPr>
              <w:b/>
              <w:sz w:val="24"/>
            </w:rPr>
            <w:t>Automation</w:t>
          </w:r>
        </w:p>
      </w:tc>
      <w:tc>
        <w:tcPr>
          <w:tcW w:w="6095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AE31CB" w:rsidRDefault="00077E79" w:rsidP="0095218D">
          <w:pPr>
            <w:pStyle w:val="Kopfzeile"/>
            <w:spacing w:before="20" w:after="60"/>
            <w:rPr>
              <w:b/>
              <w:sz w:val="24"/>
            </w:rPr>
          </w:pPr>
          <w:r>
            <w:rPr>
              <w:b/>
              <w:sz w:val="24"/>
            </w:rPr>
            <w:t>Pneumati</w:t>
          </w:r>
          <w:r w:rsidR="00172B17">
            <w:rPr>
              <w:b/>
              <w:sz w:val="24"/>
            </w:rPr>
            <w:t>c</w:t>
          </w:r>
          <w:r>
            <w:rPr>
              <w:b/>
              <w:sz w:val="24"/>
            </w:rPr>
            <w:t xml:space="preserve"> </w:t>
          </w:r>
          <w:r w:rsidR="0095218D">
            <w:rPr>
              <w:b/>
              <w:sz w:val="24"/>
            </w:rPr>
            <w:t>D</w:t>
          </w:r>
          <w:r w:rsidR="009C2CD8">
            <w:rPr>
              <w:b/>
              <w:sz w:val="24"/>
            </w:rPr>
            <w:t>evices</w:t>
          </w:r>
        </w:p>
      </w:tc>
      <w:tc>
        <w:tcPr>
          <w:tcW w:w="850" w:type="dxa"/>
          <w:tcBorders>
            <w:top w:val="nil"/>
            <w:left w:val="nil"/>
            <w:bottom w:val="single" w:sz="8" w:space="0" w:color="auto"/>
            <w:right w:val="single" w:sz="4" w:space="0" w:color="auto"/>
          </w:tcBorders>
        </w:tcPr>
        <w:p w:rsidR="00AE31CB" w:rsidRDefault="005A0F2B" w:rsidP="00427EE6">
          <w:pPr>
            <w:pStyle w:val="Kopfzeile"/>
            <w:spacing w:before="20" w:after="60"/>
          </w:pPr>
          <w:r>
            <w:rPr>
              <w:b/>
              <w:sz w:val="24"/>
            </w:rPr>
            <w:t>AU</w:t>
          </w:r>
          <w:r w:rsidR="001F7374">
            <w:rPr>
              <w:b/>
              <w:sz w:val="24"/>
            </w:rPr>
            <w:t>1</w:t>
          </w:r>
        </w:p>
      </w:tc>
    </w:tr>
  </w:tbl>
  <w:p w:rsidR="00427EE6" w:rsidRPr="00AE31CB" w:rsidRDefault="00427EE6" w:rsidP="00AE31CB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FC76FC"/>
    <w:multiLevelType w:val="hybridMultilevel"/>
    <w:tmpl w:val="F61E6B22"/>
    <w:lvl w:ilvl="0" w:tplc="6E60BB06">
      <w:start w:val="3"/>
      <w:numFmt w:val="bullet"/>
      <w:lvlText w:val="-"/>
      <w:lvlJc w:val="left"/>
      <w:pPr>
        <w:ind w:left="1069" w:hanging="360"/>
      </w:pPr>
      <w:rPr>
        <w:rFonts w:ascii="Verdana" w:eastAsia="Times New Roman" w:hAnsi="Verdana" w:cs="Arial" w:hint="default"/>
        <w:b w:val="0"/>
      </w:rPr>
    </w:lvl>
    <w:lvl w:ilvl="1" w:tplc="0807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4C952849"/>
    <w:multiLevelType w:val="hybridMultilevel"/>
    <w:tmpl w:val="4822C198"/>
    <w:lvl w:ilvl="0" w:tplc="14ECE56E">
      <w:start w:val="3"/>
      <w:numFmt w:val="bullet"/>
      <w:lvlText w:val="-"/>
      <w:lvlJc w:val="left"/>
      <w:pPr>
        <w:ind w:left="1789" w:hanging="360"/>
      </w:pPr>
      <w:rPr>
        <w:rFonts w:ascii="Verdana" w:eastAsia="Times New Roman" w:hAnsi="Verdana" w:cs="Arial" w:hint="default"/>
        <w:b w:val="0"/>
      </w:rPr>
    </w:lvl>
    <w:lvl w:ilvl="1" w:tplc="0807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65B3405C"/>
    <w:multiLevelType w:val="hybridMultilevel"/>
    <w:tmpl w:val="A60463AC"/>
    <w:lvl w:ilvl="0" w:tplc="14ECE56E">
      <w:start w:val="3"/>
      <w:numFmt w:val="bullet"/>
      <w:lvlText w:val="-"/>
      <w:lvlJc w:val="left"/>
      <w:pPr>
        <w:ind w:left="1789" w:hanging="360"/>
      </w:pPr>
      <w:rPr>
        <w:rFonts w:ascii="Verdana" w:eastAsia="Times New Roman" w:hAnsi="Verdana" w:cs="Arial" w:hint="default"/>
        <w:b w:val="0"/>
      </w:rPr>
    </w:lvl>
    <w:lvl w:ilvl="1" w:tplc="0807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 w15:restartNumberingAfterBreak="0">
    <w:nsid w:val="6C65293D"/>
    <w:multiLevelType w:val="hybridMultilevel"/>
    <w:tmpl w:val="436031AC"/>
    <w:lvl w:ilvl="0" w:tplc="4C606436">
      <w:start w:val="1"/>
      <w:numFmt w:val="lowerLetter"/>
      <w:lvlText w:val="%1)"/>
      <w:lvlJc w:val="left"/>
      <w:pPr>
        <w:tabs>
          <w:tab w:val="num" w:pos="1069"/>
        </w:tabs>
        <w:ind w:left="1069" w:hanging="360"/>
      </w:pPr>
      <w:rPr>
        <w:rFonts w:ascii="Verdana" w:eastAsia="Times New Roman" w:hAnsi="Verdana" w:cs="Times New Roman"/>
        <w:sz w:val="22"/>
        <w:szCs w:val="22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4" w15:restartNumberingAfterBreak="0">
    <w:nsid w:val="780229E9"/>
    <w:multiLevelType w:val="hybridMultilevel"/>
    <w:tmpl w:val="19704384"/>
    <w:lvl w:ilvl="0" w:tplc="14ECE56E">
      <w:start w:val="3"/>
      <w:numFmt w:val="bullet"/>
      <w:lvlText w:val="-"/>
      <w:lvlJc w:val="left"/>
      <w:pPr>
        <w:ind w:left="1789" w:hanging="360"/>
      </w:pPr>
      <w:rPr>
        <w:rFonts w:ascii="Verdana" w:eastAsia="Times New Roman" w:hAnsi="Verdana" w:cs="Arial" w:hint="default"/>
        <w:b w:val="0"/>
      </w:rPr>
    </w:lvl>
    <w:lvl w:ilvl="1" w:tplc="0807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lignBordersAndEdges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Full" w:cryptAlgorithmClass="hash" w:cryptAlgorithmType="typeAny" w:cryptAlgorithmSid="4" w:cryptSpinCount="100000" w:hash="a+zFhFfISXE9jzM8IzChaEG7DOw=" w:salt="P0ATeINd9iFO/Y1fh88hOQ=="/>
  <w:defaultTabStop w:val="709"/>
  <w:autoHyphenation/>
  <w:hyphenationZone w:val="425"/>
  <w:doNotHyphenateCaps/>
  <w:drawingGridHorizontalSpacing w:val="45"/>
  <w:drawingGridVerticalSpacing w:val="45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5C1"/>
    <w:rsid w:val="00002628"/>
    <w:rsid w:val="00003709"/>
    <w:rsid w:val="00003A25"/>
    <w:rsid w:val="00013C0D"/>
    <w:rsid w:val="00014D3A"/>
    <w:rsid w:val="0002199D"/>
    <w:rsid w:val="00024B16"/>
    <w:rsid w:val="00026946"/>
    <w:rsid w:val="00035620"/>
    <w:rsid w:val="00035EC0"/>
    <w:rsid w:val="00036C97"/>
    <w:rsid w:val="0004233C"/>
    <w:rsid w:val="00042D7A"/>
    <w:rsid w:val="00046030"/>
    <w:rsid w:val="00047CB9"/>
    <w:rsid w:val="00047F2C"/>
    <w:rsid w:val="00060C5C"/>
    <w:rsid w:val="00063659"/>
    <w:rsid w:val="00063D20"/>
    <w:rsid w:val="000755F3"/>
    <w:rsid w:val="00077E79"/>
    <w:rsid w:val="00086065"/>
    <w:rsid w:val="00090BB7"/>
    <w:rsid w:val="00091327"/>
    <w:rsid w:val="0009725A"/>
    <w:rsid w:val="000B1698"/>
    <w:rsid w:val="000B16CB"/>
    <w:rsid w:val="000C2CA0"/>
    <w:rsid w:val="000D4563"/>
    <w:rsid w:val="000D4B80"/>
    <w:rsid w:val="000E1CB5"/>
    <w:rsid w:val="000E6A20"/>
    <w:rsid w:val="000F11F2"/>
    <w:rsid w:val="000F711C"/>
    <w:rsid w:val="001054BD"/>
    <w:rsid w:val="00112D0E"/>
    <w:rsid w:val="00114B92"/>
    <w:rsid w:val="00116130"/>
    <w:rsid w:val="00116D48"/>
    <w:rsid w:val="00116FB3"/>
    <w:rsid w:val="001235EB"/>
    <w:rsid w:val="001243A5"/>
    <w:rsid w:val="00125AAF"/>
    <w:rsid w:val="00130CED"/>
    <w:rsid w:val="0013488E"/>
    <w:rsid w:val="001359F8"/>
    <w:rsid w:val="00136E67"/>
    <w:rsid w:val="00144AFB"/>
    <w:rsid w:val="00146750"/>
    <w:rsid w:val="00146A09"/>
    <w:rsid w:val="0014740B"/>
    <w:rsid w:val="00156199"/>
    <w:rsid w:val="0015650F"/>
    <w:rsid w:val="00162736"/>
    <w:rsid w:val="0016556C"/>
    <w:rsid w:val="00172B17"/>
    <w:rsid w:val="001764ED"/>
    <w:rsid w:val="00177D88"/>
    <w:rsid w:val="00185008"/>
    <w:rsid w:val="00190424"/>
    <w:rsid w:val="00192377"/>
    <w:rsid w:val="0019487B"/>
    <w:rsid w:val="00194ADE"/>
    <w:rsid w:val="001957F0"/>
    <w:rsid w:val="001A4C37"/>
    <w:rsid w:val="001B2D12"/>
    <w:rsid w:val="001B457D"/>
    <w:rsid w:val="001B7A2D"/>
    <w:rsid w:val="001B7C4A"/>
    <w:rsid w:val="001C28B1"/>
    <w:rsid w:val="001C2C5A"/>
    <w:rsid w:val="001C31A4"/>
    <w:rsid w:val="001C345E"/>
    <w:rsid w:val="001C5F0B"/>
    <w:rsid w:val="001D1A82"/>
    <w:rsid w:val="001D275F"/>
    <w:rsid w:val="001E1157"/>
    <w:rsid w:val="001E4174"/>
    <w:rsid w:val="001E6462"/>
    <w:rsid w:val="001E6886"/>
    <w:rsid w:val="001E6C4B"/>
    <w:rsid w:val="001F00DD"/>
    <w:rsid w:val="001F21DD"/>
    <w:rsid w:val="001F4975"/>
    <w:rsid w:val="001F7374"/>
    <w:rsid w:val="00200BC5"/>
    <w:rsid w:val="00200F72"/>
    <w:rsid w:val="00201172"/>
    <w:rsid w:val="00202DCE"/>
    <w:rsid w:val="00203CDF"/>
    <w:rsid w:val="00204EB4"/>
    <w:rsid w:val="00205691"/>
    <w:rsid w:val="00223344"/>
    <w:rsid w:val="00223A3E"/>
    <w:rsid w:val="00232230"/>
    <w:rsid w:val="00237DFF"/>
    <w:rsid w:val="00243A3E"/>
    <w:rsid w:val="00246624"/>
    <w:rsid w:val="0024794E"/>
    <w:rsid w:val="00251CF2"/>
    <w:rsid w:val="00252E3E"/>
    <w:rsid w:val="00262214"/>
    <w:rsid w:val="00262239"/>
    <w:rsid w:val="002679EF"/>
    <w:rsid w:val="00271C9B"/>
    <w:rsid w:val="00272FCF"/>
    <w:rsid w:val="00275A20"/>
    <w:rsid w:val="00277063"/>
    <w:rsid w:val="00277B2F"/>
    <w:rsid w:val="0028707A"/>
    <w:rsid w:val="00294103"/>
    <w:rsid w:val="002946A3"/>
    <w:rsid w:val="002954D4"/>
    <w:rsid w:val="002968F0"/>
    <w:rsid w:val="00296E0B"/>
    <w:rsid w:val="00296F97"/>
    <w:rsid w:val="00297FB9"/>
    <w:rsid w:val="002A034D"/>
    <w:rsid w:val="002A3D5B"/>
    <w:rsid w:val="002A5B72"/>
    <w:rsid w:val="002B05AA"/>
    <w:rsid w:val="002B07DB"/>
    <w:rsid w:val="002B1D84"/>
    <w:rsid w:val="002B7B17"/>
    <w:rsid w:val="002C4374"/>
    <w:rsid w:val="002C4C30"/>
    <w:rsid w:val="002C5115"/>
    <w:rsid w:val="002C6492"/>
    <w:rsid w:val="002D41CE"/>
    <w:rsid w:val="002D5DBE"/>
    <w:rsid w:val="002D7873"/>
    <w:rsid w:val="002E0D14"/>
    <w:rsid w:val="002E0D96"/>
    <w:rsid w:val="002E5385"/>
    <w:rsid w:val="002F283B"/>
    <w:rsid w:val="002F4965"/>
    <w:rsid w:val="00306B30"/>
    <w:rsid w:val="00307B6B"/>
    <w:rsid w:val="00312577"/>
    <w:rsid w:val="00321C6D"/>
    <w:rsid w:val="003233BF"/>
    <w:rsid w:val="00323EB3"/>
    <w:rsid w:val="00325D69"/>
    <w:rsid w:val="003264BC"/>
    <w:rsid w:val="003327C1"/>
    <w:rsid w:val="00350B97"/>
    <w:rsid w:val="00351229"/>
    <w:rsid w:val="003527E6"/>
    <w:rsid w:val="00354B74"/>
    <w:rsid w:val="00360C89"/>
    <w:rsid w:val="00362553"/>
    <w:rsid w:val="00362EF0"/>
    <w:rsid w:val="00365580"/>
    <w:rsid w:val="00370650"/>
    <w:rsid w:val="003738C7"/>
    <w:rsid w:val="00374BC0"/>
    <w:rsid w:val="003759DE"/>
    <w:rsid w:val="003809DB"/>
    <w:rsid w:val="003845C1"/>
    <w:rsid w:val="0038639E"/>
    <w:rsid w:val="00395668"/>
    <w:rsid w:val="0039590A"/>
    <w:rsid w:val="00397E99"/>
    <w:rsid w:val="003A44B3"/>
    <w:rsid w:val="003A7369"/>
    <w:rsid w:val="003A77B2"/>
    <w:rsid w:val="003B2B44"/>
    <w:rsid w:val="003B7515"/>
    <w:rsid w:val="003C2788"/>
    <w:rsid w:val="003C3781"/>
    <w:rsid w:val="003C4525"/>
    <w:rsid w:val="003C4971"/>
    <w:rsid w:val="003C5200"/>
    <w:rsid w:val="003C6EF1"/>
    <w:rsid w:val="003C75D9"/>
    <w:rsid w:val="003D5368"/>
    <w:rsid w:val="003D64CB"/>
    <w:rsid w:val="003E1D6C"/>
    <w:rsid w:val="003E4495"/>
    <w:rsid w:val="003F61B6"/>
    <w:rsid w:val="00400165"/>
    <w:rsid w:val="00413489"/>
    <w:rsid w:val="0041387D"/>
    <w:rsid w:val="00416F55"/>
    <w:rsid w:val="00417B95"/>
    <w:rsid w:val="0042030E"/>
    <w:rsid w:val="004251A0"/>
    <w:rsid w:val="00427EE6"/>
    <w:rsid w:val="004431D8"/>
    <w:rsid w:val="0045002D"/>
    <w:rsid w:val="00457677"/>
    <w:rsid w:val="00461689"/>
    <w:rsid w:val="00470FB0"/>
    <w:rsid w:val="004822A2"/>
    <w:rsid w:val="004834AF"/>
    <w:rsid w:val="00486092"/>
    <w:rsid w:val="00493D35"/>
    <w:rsid w:val="004A0CEB"/>
    <w:rsid w:val="004A156F"/>
    <w:rsid w:val="004A229B"/>
    <w:rsid w:val="004A2BCE"/>
    <w:rsid w:val="004A353F"/>
    <w:rsid w:val="004A535F"/>
    <w:rsid w:val="004A63FD"/>
    <w:rsid w:val="004B2C91"/>
    <w:rsid w:val="004B3D6B"/>
    <w:rsid w:val="004C24D3"/>
    <w:rsid w:val="004C2F3E"/>
    <w:rsid w:val="004C51A0"/>
    <w:rsid w:val="004E450C"/>
    <w:rsid w:val="004E5025"/>
    <w:rsid w:val="004E590A"/>
    <w:rsid w:val="004F606C"/>
    <w:rsid w:val="004F6606"/>
    <w:rsid w:val="004F7BE7"/>
    <w:rsid w:val="00500AE2"/>
    <w:rsid w:val="005056B5"/>
    <w:rsid w:val="005077E1"/>
    <w:rsid w:val="00507C6F"/>
    <w:rsid w:val="00517E25"/>
    <w:rsid w:val="005205E7"/>
    <w:rsid w:val="005232DE"/>
    <w:rsid w:val="00524D7D"/>
    <w:rsid w:val="0052523D"/>
    <w:rsid w:val="00526295"/>
    <w:rsid w:val="00527241"/>
    <w:rsid w:val="00534799"/>
    <w:rsid w:val="00534878"/>
    <w:rsid w:val="00534C6B"/>
    <w:rsid w:val="00535293"/>
    <w:rsid w:val="00535B8A"/>
    <w:rsid w:val="00536499"/>
    <w:rsid w:val="00536FF1"/>
    <w:rsid w:val="00540023"/>
    <w:rsid w:val="0054226A"/>
    <w:rsid w:val="00542F61"/>
    <w:rsid w:val="00544796"/>
    <w:rsid w:val="00550DBE"/>
    <w:rsid w:val="00551A37"/>
    <w:rsid w:val="00551CE2"/>
    <w:rsid w:val="00552DD1"/>
    <w:rsid w:val="00554E0E"/>
    <w:rsid w:val="005610F4"/>
    <w:rsid w:val="00567115"/>
    <w:rsid w:val="0058086B"/>
    <w:rsid w:val="0058244C"/>
    <w:rsid w:val="00583A0D"/>
    <w:rsid w:val="00584A3F"/>
    <w:rsid w:val="00586BD8"/>
    <w:rsid w:val="00596544"/>
    <w:rsid w:val="00596DE4"/>
    <w:rsid w:val="005A0F2B"/>
    <w:rsid w:val="005A6898"/>
    <w:rsid w:val="005B2977"/>
    <w:rsid w:val="005B7326"/>
    <w:rsid w:val="005C21E5"/>
    <w:rsid w:val="005C60C6"/>
    <w:rsid w:val="005C6692"/>
    <w:rsid w:val="005D0FED"/>
    <w:rsid w:val="005D1FEF"/>
    <w:rsid w:val="005D50D3"/>
    <w:rsid w:val="005D730F"/>
    <w:rsid w:val="005E1468"/>
    <w:rsid w:val="005E2411"/>
    <w:rsid w:val="005E2886"/>
    <w:rsid w:val="005E32A4"/>
    <w:rsid w:val="005F0C6A"/>
    <w:rsid w:val="005F1291"/>
    <w:rsid w:val="005F4A8C"/>
    <w:rsid w:val="005F7551"/>
    <w:rsid w:val="0060267E"/>
    <w:rsid w:val="00613724"/>
    <w:rsid w:val="006141C3"/>
    <w:rsid w:val="00621542"/>
    <w:rsid w:val="00621619"/>
    <w:rsid w:val="00622840"/>
    <w:rsid w:val="0062465F"/>
    <w:rsid w:val="00625E7F"/>
    <w:rsid w:val="00632D08"/>
    <w:rsid w:val="00633974"/>
    <w:rsid w:val="00633F9A"/>
    <w:rsid w:val="00640A5C"/>
    <w:rsid w:val="00641829"/>
    <w:rsid w:val="00644212"/>
    <w:rsid w:val="0064539B"/>
    <w:rsid w:val="00652516"/>
    <w:rsid w:val="00653C64"/>
    <w:rsid w:val="0065480F"/>
    <w:rsid w:val="00654B4C"/>
    <w:rsid w:val="00666B8B"/>
    <w:rsid w:val="00671C73"/>
    <w:rsid w:val="006746B5"/>
    <w:rsid w:val="006773FF"/>
    <w:rsid w:val="00683F29"/>
    <w:rsid w:val="00685BF1"/>
    <w:rsid w:val="0068662F"/>
    <w:rsid w:val="006902E3"/>
    <w:rsid w:val="00691988"/>
    <w:rsid w:val="00697147"/>
    <w:rsid w:val="006A0EF7"/>
    <w:rsid w:val="006A23D4"/>
    <w:rsid w:val="006A42A4"/>
    <w:rsid w:val="006A515E"/>
    <w:rsid w:val="006A786B"/>
    <w:rsid w:val="006B06C0"/>
    <w:rsid w:val="006B0E97"/>
    <w:rsid w:val="006B3389"/>
    <w:rsid w:val="006B40CD"/>
    <w:rsid w:val="006B7963"/>
    <w:rsid w:val="006D1382"/>
    <w:rsid w:val="006E0279"/>
    <w:rsid w:val="006E204C"/>
    <w:rsid w:val="006E4052"/>
    <w:rsid w:val="006E66A6"/>
    <w:rsid w:val="006F1FD3"/>
    <w:rsid w:val="006F2A57"/>
    <w:rsid w:val="006F3B76"/>
    <w:rsid w:val="006F4160"/>
    <w:rsid w:val="006F64F9"/>
    <w:rsid w:val="00701C43"/>
    <w:rsid w:val="00702DE1"/>
    <w:rsid w:val="00704251"/>
    <w:rsid w:val="00704B2D"/>
    <w:rsid w:val="0070679E"/>
    <w:rsid w:val="00712636"/>
    <w:rsid w:val="00712825"/>
    <w:rsid w:val="007164A4"/>
    <w:rsid w:val="00716701"/>
    <w:rsid w:val="00721D04"/>
    <w:rsid w:val="00723476"/>
    <w:rsid w:val="0073343A"/>
    <w:rsid w:val="00733801"/>
    <w:rsid w:val="007362FD"/>
    <w:rsid w:val="00745D03"/>
    <w:rsid w:val="0074755B"/>
    <w:rsid w:val="00751A92"/>
    <w:rsid w:val="00752EF5"/>
    <w:rsid w:val="00753F70"/>
    <w:rsid w:val="00754EC6"/>
    <w:rsid w:val="00756E3E"/>
    <w:rsid w:val="0075746B"/>
    <w:rsid w:val="00761444"/>
    <w:rsid w:val="007673F9"/>
    <w:rsid w:val="00767BDD"/>
    <w:rsid w:val="007703EC"/>
    <w:rsid w:val="00771D5A"/>
    <w:rsid w:val="00777063"/>
    <w:rsid w:val="00782F8F"/>
    <w:rsid w:val="00785578"/>
    <w:rsid w:val="00786798"/>
    <w:rsid w:val="007904E1"/>
    <w:rsid w:val="00790502"/>
    <w:rsid w:val="007A07AA"/>
    <w:rsid w:val="007A43E1"/>
    <w:rsid w:val="007B0E7A"/>
    <w:rsid w:val="007B15A9"/>
    <w:rsid w:val="007B401E"/>
    <w:rsid w:val="007B60AB"/>
    <w:rsid w:val="007C6605"/>
    <w:rsid w:val="007D24D2"/>
    <w:rsid w:val="007E0730"/>
    <w:rsid w:val="007E0C64"/>
    <w:rsid w:val="007E1B98"/>
    <w:rsid w:val="007E1F08"/>
    <w:rsid w:val="007E74C6"/>
    <w:rsid w:val="007E7B05"/>
    <w:rsid w:val="007F481F"/>
    <w:rsid w:val="007F4DDB"/>
    <w:rsid w:val="007F6F91"/>
    <w:rsid w:val="00800C16"/>
    <w:rsid w:val="00801829"/>
    <w:rsid w:val="00803FC1"/>
    <w:rsid w:val="008048EC"/>
    <w:rsid w:val="00810589"/>
    <w:rsid w:val="008155D5"/>
    <w:rsid w:val="00820DCC"/>
    <w:rsid w:val="00822F9F"/>
    <w:rsid w:val="008236E0"/>
    <w:rsid w:val="008242F1"/>
    <w:rsid w:val="008277C0"/>
    <w:rsid w:val="00827BCA"/>
    <w:rsid w:val="00832E0B"/>
    <w:rsid w:val="0083603D"/>
    <w:rsid w:val="0084421E"/>
    <w:rsid w:val="00851F83"/>
    <w:rsid w:val="00854CE9"/>
    <w:rsid w:val="00857E5D"/>
    <w:rsid w:val="0086615F"/>
    <w:rsid w:val="008707C4"/>
    <w:rsid w:val="00870D44"/>
    <w:rsid w:val="00871230"/>
    <w:rsid w:val="00873698"/>
    <w:rsid w:val="00873E7F"/>
    <w:rsid w:val="0087619C"/>
    <w:rsid w:val="00880E96"/>
    <w:rsid w:val="00890047"/>
    <w:rsid w:val="008975EF"/>
    <w:rsid w:val="008A61BF"/>
    <w:rsid w:val="008B163B"/>
    <w:rsid w:val="008B1C13"/>
    <w:rsid w:val="008B3A7F"/>
    <w:rsid w:val="008B3C0C"/>
    <w:rsid w:val="008C1184"/>
    <w:rsid w:val="008C2C90"/>
    <w:rsid w:val="008C4011"/>
    <w:rsid w:val="008C6C0E"/>
    <w:rsid w:val="008C7228"/>
    <w:rsid w:val="008C7DBD"/>
    <w:rsid w:val="008E7F33"/>
    <w:rsid w:val="008F061A"/>
    <w:rsid w:val="008F1377"/>
    <w:rsid w:val="008F5654"/>
    <w:rsid w:val="008F5CC9"/>
    <w:rsid w:val="00905251"/>
    <w:rsid w:val="00906A7F"/>
    <w:rsid w:val="009077FB"/>
    <w:rsid w:val="0091109F"/>
    <w:rsid w:val="0091552F"/>
    <w:rsid w:val="00920CAB"/>
    <w:rsid w:val="00927B6E"/>
    <w:rsid w:val="00927D3B"/>
    <w:rsid w:val="00930F7D"/>
    <w:rsid w:val="00931842"/>
    <w:rsid w:val="00941766"/>
    <w:rsid w:val="00944173"/>
    <w:rsid w:val="0095023F"/>
    <w:rsid w:val="0095218D"/>
    <w:rsid w:val="00952775"/>
    <w:rsid w:val="009535C8"/>
    <w:rsid w:val="00963342"/>
    <w:rsid w:val="00963C02"/>
    <w:rsid w:val="0096473F"/>
    <w:rsid w:val="0096758F"/>
    <w:rsid w:val="00967FF4"/>
    <w:rsid w:val="0097273A"/>
    <w:rsid w:val="00972916"/>
    <w:rsid w:val="009744AD"/>
    <w:rsid w:val="009759F0"/>
    <w:rsid w:val="0098041B"/>
    <w:rsid w:val="00983EE9"/>
    <w:rsid w:val="00984F2B"/>
    <w:rsid w:val="00985A83"/>
    <w:rsid w:val="0098647A"/>
    <w:rsid w:val="009A6710"/>
    <w:rsid w:val="009A6AF6"/>
    <w:rsid w:val="009B1682"/>
    <w:rsid w:val="009B3D47"/>
    <w:rsid w:val="009B509A"/>
    <w:rsid w:val="009B63DC"/>
    <w:rsid w:val="009B79A8"/>
    <w:rsid w:val="009C2CD8"/>
    <w:rsid w:val="009C34D4"/>
    <w:rsid w:val="009C4B2A"/>
    <w:rsid w:val="009C4E0A"/>
    <w:rsid w:val="009D281C"/>
    <w:rsid w:val="009D3C08"/>
    <w:rsid w:val="009D49CD"/>
    <w:rsid w:val="009D5373"/>
    <w:rsid w:val="009D63F9"/>
    <w:rsid w:val="009E4E9A"/>
    <w:rsid w:val="009F592B"/>
    <w:rsid w:val="00A03396"/>
    <w:rsid w:val="00A05E86"/>
    <w:rsid w:val="00A072D5"/>
    <w:rsid w:val="00A10095"/>
    <w:rsid w:val="00A128A4"/>
    <w:rsid w:val="00A13A37"/>
    <w:rsid w:val="00A14BA2"/>
    <w:rsid w:val="00A21D01"/>
    <w:rsid w:val="00A23599"/>
    <w:rsid w:val="00A27931"/>
    <w:rsid w:val="00A31336"/>
    <w:rsid w:val="00A319AD"/>
    <w:rsid w:val="00A37C2B"/>
    <w:rsid w:val="00A4523A"/>
    <w:rsid w:val="00A45C4B"/>
    <w:rsid w:val="00A47F71"/>
    <w:rsid w:val="00A60784"/>
    <w:rsid w:val="00A60FAC"/>
    <w:rsid w:val="00A64A4A"/>
    <w:rsid w:val="00A64CE7"/>
    <w:rsid w:val="00A6630E"/>
    <w:rsid w:val="00A70E4A"/>
    <w:rsid w:val="00A71D7D"/>
    <w:rsid w:val="00A72943"/>
    <w:rsid w:val="00A815AD"/>
    <w:rsid w:val="00A82177"/>
    <w:rsid w:val="00A8277D"/>
    <w:rsid w:val="00A83640"/>
    <w:rsid w:val="00A862CC"/>
    <w:rsid w:val="00A90F67"/>
    <w:rsid w:val="00A918C8"/>
    <w:rsid w:val="00A93964"/>
    <w:rsid w:val="00A94A3C"/>
    <w:rsid w:val="00AA6A5E"/>
    <w:rsid w:val="00AA6BB8"/>
    <w:rsid w:val="00AA728B"/>
    <w:rsid w:val="00AB127D"/>
    <w:rsid w:val="00AB2E5F"/>
    <w:rsid w:val="00AB3EDA"/>
    <w:rsid w:val="00AB6D1C"/>
    <w:rsid w:val="00AB7F9F"/>
    <w:rsid w:val="00AD5437"/>
    <w:rsid w:val="00AD54B2"/>
    <w:rsid w:val="00AD69F8"/>
    <w:rsid w:val="00AE10EA"/>
    <w:rsid w:val="00AE31CB"/>
    <w:rsid w:val="00AE4841"/>
    <w:rsid w:val="00AE7015"/>
    <w:rsid w:val="00AF1925"/>
    <w:rsid w:val="00AF3382"/>
    <w:rsid w:val="00AF4407"/>
    <w:rsid w:val="00AF4EA4"/>
    <w:rsid w:val="00B01BFF"/>
    <w:rsid w:val="00B04820"/>
    <w:rsid w:val="00B05C30"/>
    <w:rsid w:val="00B06166"/>
    <w:rsid w:val="00B10BDC"/>
    <w:rsid w:val="00B1144F"/>
    <w:rsid w:val="00B14999"/>
    <w:rsid w:val="00B1788D"/>
    <w:rsid w:val="00B25004"/>
    <w:rsid w:val="00B2727D"/>
    <w:rsid w:val="00B3086D"/>
    <w:rsid w:val="00B41832"/>
    <w:rsid w:val="00B45CDA"/>
    <w:rsid w:val="00B475CC"/>
    <w:rsid w:val="00B55865"/>
    <w:rsid w:val="00B5774F"/>
    <w:rsid w:val="00B60EFA"/>
    <w:rsid w:val="00B61C4F"/>
    <w:rsid w:val="00B6636A"/>
    <w:rsid w:val="00B67E0F"/>
    <w:rsid w:val="00B725E3"/>
    <w:rsid w:val="00B749F0"/>
    <w:rsid w:val="00B807DE"/>
    <w:rsid w:val="00B826FF"/>
    <w:rsid w:val="00B83CFD"/>
    <w:rsid w:val="00B8664A"/>
    <w:rsid w:val="00B91268"/>
    <w:rsid w:val="00B94576"/>
    <w:rsid w:val="00BA3129"/>
    <w:rsid w:val="00BA3196"/>
    <w:rsid w:val="00BA77DD"/>
    <w:rsid w:val="00BA786D"/>
    <w:rsid w:val="00BB55FA"/>
    <w:rsid w:val="00BC2474"/>
    <w:rsid w:val="00BC3B91"/>
    <w:rsid w:val="00BC49A0"/>
    <w:rsid w:val="00BD3F97"/>
    <w:rsid w:val="00BE071C"/>
    <w:rsid w:val="00BE4A2D"/>
    <w:rsid w:val="00BF284A"/>
    <w:rsid w:val="00BF702B"/>
    <w:rsid w:val="00BF7518"/>
    <w:rsid w:val="00C0037D"/>
    <w:rsid w:val="00C00788"/>
    <w:rsid w:val="00C03D66"/>
    <w:rsid w:val="00C067E8"/>
    <w:rsid w:val="00C1300C"/>
    <w:rsid w:val="00C130C1"/>
    <w:rsid w:val="00C131C1"/>
    <w:rsid w:val="00C22637"/>
    <w:rsid w:val="00C32813"/>
    <w:rsid w:val="00C340BC"/>
    <w:rsid w:val="00C55613"/>
    <w:rsid w:val="00C57C05"/>
    <w:rsid w:val="00C6031E"/>
    <w:rsid w:val="00C604B8"/>
    <w:rsid w:val="00C64978"/>
    <w:rsid w:val="00C6687E"/>
    <w:rsid w:val="00C71BAE"/>
    <w:rsid w:val="00C767F5"/>
    <w:rsid w:val="00C76B00"/>
    <w:rsid w:val="00C825C2"/>
    <w:rsid w:val="00C93288"/>
    <w:rsid w:val="00CA3945"/>
    <w:rsid w:val="00CA6351"/>
    <w:rsid w:val="00CB013D"/>
    <w:rsid w:val="00CB054F"/>
    <w:rsid w:val="00CB31C0"/>
    <w:rsid w:val="00CB5242"/>
    <w:rsid w:val="00CC0C13"/>
    <w:rsid w:val="00CC26B4"/>
    <w:rsid w:val="00CC51C3"/>
    <w:rsid w:val="00CC7823"/>
    <w:rsid w:val="00CC7A70"/>
    <w:rsid w:val="00CD0FE2"/>
    <w:rsid w:val="00CE073D"/>
    <w:rsid w:val="00CE4C38"/>
    <w:rsid w:val="00CF33B0"/>
    <w:rsid w:val="00CF4613"/>
    <w:rsid w:val="00CF5232"/>
    <w:rsid w:val="00CF7B8A"/>
    <w:rsid w:val="00D02377"/>
    <w:rsid w:val="00D032DA"/>
    <w:rsid w:val="00D057CE"/>
    <w:rsid w:val="00D108C6"/>
    <w:rsid w:val="00D17E76"/>
    <w:rsid w:val="00D25626"/>
    <w:rsid w:val="00D2584C"/>
    <w:rsid w:val="00D327C9"/>
    <w:rsid w:val="00D4103D"/>
    <w:rsid w:val="00D411DC"/>
    <w:rsid w:val="00D43881"/>
    <w:rsid w:val="00D47A0F"/>
    <w:rsid w:val="00D50FA0"/>
    <w:rsid w:val="00D51066"/>
    <w:rsid w:val="00D51BC7"/>
    <w:rsid w:val="00D51FBC"/>
    <w:rsid w:val="00D522BD"/>
    <w:rsid w:val="00D5613C"/>
    <w:rsid w:val="00D563B8"/>
    <w:rsid w:val="00D60E7C"/>
    <w:rsid w:val="00D632BD"/>
    <w:rsid w:val="00D63CB1"/>
    <w:rsid w:val="00D66E7F"/>
    <w:rsid w:val="00D70E51"/>
    <w:rsid w:val="00D71566"/>
    <w:rsid w:val="00D73444"/>
    <w:rsid w:val="00D747F1"/>
    <w:rsid w:val="00D76118"/>
    <w:rsid w:val="00D769B5"/>
    <w:rsid w:val="00D772F3"/>
    <w:rsid w:val="00D80462"/>
    <w:rsid w:val="00D80E2F"/>
    <w:rsid w:val="00D84757"/>
    <w:rsid w:val="00D860B3"/>
    <w:rsid w:val="00D86DF5"/>
    <w:rsid w:val="00D90B49"/>
    <w:rsid w:val="00D9237A"/>
    <w:rsid w:val="00D9268F"/>
    <w:rsid w:val="00D96ADE"/>
    <w:rsid w:val="00DA15C7"/>
    <w:rsid w:val="00DA19BE"/>
    <w:rsid w:val="00DA2267"/>
    <w:rsid w:val="00DB0B12"/>
    <w:rsid w:val="00DB67A7"/>
    <w:rsid w:val="00DC5F0D"/>
    <w:rsid w:val="00DC6BED"/>
    <w:rsid w:val="00DD2381"/>
    <w:rsid w:val="00DD4EA4"/>
    <w:rsid w:val="00DD7864"/>
    <w:rsid w:val="00DE2EA8"/>
    <w:rsid w:val="00DE3B89"/>
    <w:rsid w:val="00DF1400"/>
    <w:rsid w:val="00DF1FFD"/>
    <w:rsid w:val="00E008B6"/>
    <w:rsid w:val="00E00B04"/>
    <w:rsid w:val="00E078C7"/>
    <w:rsid w:val="00E11FCA"/>
    <w:rsid w:val="00E12647"/>
    <w:rsid w:val="00E17AA6"/>
    <w:rsid w:val="00E20352"/>
    <w:rsid w:val="00E24998"/>
    <w:rsid w:val="00E2515B"/>
    <w:rsid w:val="00E25C3C"/>
    <w:rsid w:val="00E27EA2"/>
    <w:rsid w:val="00E33B6A"/>
    <w:rsid w:val="00E471F4"/>
    <w:rsid w:val="00E579D1"/>
    <w:rsid w:val="00E65B43"/>
    <w:rsid w:val="00E66E6D"/>
    <w:rsid w:val="00E67324"/>
    <w:rsid w:val="00E67E8A"/>
    <w:rsid w:val="00E70073"/>
    <w:rsid w:val="00E776C3"/>
    <w:rsid w:val="00E86325"/>
    <w:rsid w:val="00E86421"/>
    <w:rsid w:val="00E9289F"/>
    <w:rsid w:val="00E92944"/>
    <w:rsid w:val="00E94675"/>
    <w:rsid w:val="00E94C8D"/>
    <w:rsid w:val="00E95271"/>
    <w:rsid w:val="00E97A81"/>
    <w:rsid w:val="00E97C1C"/>
    <w:rsid w:val="00EA2D3A"/>
    <w:rsid w:val="00EA3483"/>
    <w:rsid w:val="00EA567B"/>
    <w:rsid w:val="00EA6B57"/>
    <w:rsid w:val="00EA7871"/>
    <w:rsid w:val="00EA799A"/>
    <w:rsid w:val="00EB37CC"/>
    <w:rsid w:val="00EB3CB7"/>
    <w:rsid w:val="00EB711C"/>
    <w:rsid w:val="00EC3F56"/>
    <w:rsid w:val="00EC545A"/>
    <w:rsid w:val="00EC6E1F"/>
    <w:rsid w:val="00ED0A10"/>
    <w:rsid w:val="00ED1D8D"/>
    <w:rsid w:val="00ED7B94"/>
    <w:rsid w:val="00EE34A8"/>
    <w:rsid w:val="00EE3B64"/>
    <w:rsid w:val="00EE60BC"/>
    <w:rsid w:val="00EF1A0E"/>
    <w:rsid w:val="00EF4037"/>
    <w:rsid w:val="00EF5084"/>
    <w:rsid w:val="00F221D3"/>
    <w:rsid w:val="00F26877"/>
    <w:rsid w:val="00F32981"/>
    <w:rsid w:val="00F33932"/>
    <w:rsid w:val="00F35075"/>
    <w:rsid w:val="00F370C8"/>
    <w:rsid w:val="00F41E95"/>
    <w:rsid w:val="00F423BE"/>
    <w:rsid w:val="00F42435"/>
    <w:rsid w:val="00F45A50"/>
    <w:rsid w:val="00F46F5D"/>
    <w:rsid w:val="00F50E5E"/>
    <w:rsid w:val="00F52C41"/>
    <w:rsid w:val="00F57C94"/>
    <w:rsid w:val="00F75D5A"/>
    <w:rsid w:val="00F7709A"/>
    <w:rsid w:val="00F80921"/>
    <w:rsid w:val="00F82B61"/>
    <w:rsid w:val="00F922F5"/>
    <w:rsid w:val="00F92A7C"/>
    <w:rsid w:val="00F968F2"/>
    <w:rsid w:val="00F96D76"/>
    <w:rsid w:val="00F97601"/>
    <w:rsid w:val="00FA74C1"/>
    <w:rsid w:val="00FA7C86"/>
    <w:rsid w:val="00FB37DE"/>
    <w:rsid w:val="00FB7F4F"/>
    <w:rsid w:val="00FC7A1B"/>
    <w:rsid w:val="00FD2B49"/>
    <w:rsid w:val="00FD2E9A"/>
    <w:rsid w:val="00FD314C"/>
    <w:rsid w:val="00FE0F16"/>
    <w:rsid w:val="00FE1E09"/>
    <w:rsid w:val="00FE31EF"/>
    <w:rsid w:val="00FF4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5:docId w15:val="{29EF7AA1-6B5F-49DE-908A-3A3B43F2D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AA6A5E"/>
    <w:rPr>
      <w:rFonts w:ascii="Arial" w:hAnsi="Arial"/>
      <w:sz w:val="22"/>
      <w:lang w:val="de-DE" w:eastAsia="de-DE"/>
    </w:rPr>
  </w:style>
  <w:style w:type="paragraph" w:styleId="berschrift3">
    <w:name w:val="heading 3"/>
    <w:basedOn w:val="Standard"/>
    <w:qFormat/>
    <w:rsid w:val="005A0F2B"/>
    <w:pPr>
      <w:spacing w:before="100" w:beforeAutospacing="1" w:after="100" w:afterAutospacing="1"/>
      <w:outlineLvl w:val="2"/>
    </w:pPr>
    <w:rPr>
      <w:rFonts w:cs="Arial"/>
      <w:b/>
      <w:bCs/>
      <w:color w:val="000000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rsid w:val="00AA6A5E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link w:val="FuzeileZchn"/>
    <w:uiPriority w:val="99"/>
    <w:rsid w:val="00AA6A5E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E776C3"/>
    <w:rPr>
      <w:rFonts w:cs="Arial"/>
      <w:sz w:val="12"/>
      <w:szCs w:val="12"/>
    </w:rPr>
  </w:style>
  <w:style w:type="character" w:styleId="Hyperlink">
    <w:name w:val="Hyperlink"/>
    <w:basedOn w:val="Absatz-Standardschriftart"/>
    <w:rsid w:val="00AA6A5E"/>
    <w:rPr>
      <w:color w:val="0000FF"/>
      <w:u w:val="single"/>
    </w:rPr>
  </w:style>
  <w:style w:type="character" w:styleId="BesuchterHyperlink">
    <w:name w:val="FollowedHyperlink"/>
    <w:basedOn w:val="Absatz-Standardschriftart"/>
    <w:rsid w:val="00AA6A5E"/>
    <w:rPr>
      <w:color w:val="800080"/>
      <w:u w:val="single"/>
    </w:rPr>
  </w:style>
  <w:style w:type="character" w:customStyle="1" w:styleId="standardfett1">
    <w:name w:val="standardfett1"/>
    <w:basedOn w:val="Absatz-Standardschriftart"/>
    <w:rsid w:val="005A0F2B"/>
    <w:rPr>
      <w:rFonts w:ascii="Verdana" w:hAnsi="Verdana" w:hint="default"/>
      <w:b/>
      <w:bCs/>
      <w:strike w:val="0"/>
      <w:dstrike w:val="0"/>
      <w:color w:val="000000"/>
      <w:sz w:val="15"/>
      <w:szCs w:val="15"/>
      <w:u w:val="none"/>
      <w:effect w:val="none"/>
    </w:rPr>
  </w:style>
  <w:style w:type="character" w:customStyle="1" w:styleId="standardtext1">
    <w:name w:val="standardtext1"/>
    <w:basedOn w:val="Absatz-Standardschriftart"/>
    <w:rsid w:val="005A0F2B"/>
    <w:rPr>
      <w:rFonts w:ascii="Verdana" w:hAnsi="Verdana" w:hint="default"/>
      <w:b w:val="0"/>
      <w:bCs w:val="0"/>
      <w:i w:val="0"/>
      <w:iCs w:val="0"/>
      <w:color w:val="000000"/>
      <w:sz w:val="15"/>
      <w:szCs w:val="15"/>
    </w:rPr>
  </w:style>
  <w:style w:type="table" w:styleId="Tabellenraster">
    <w:name w:val="Table Grid"/>
    <w:basedOn w:val="NormaleTabelle"/>
    <w:rsid w:val="00307B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krper-Zeileneinzug">
    <w:name w:val="Body Text Indent"/>
    <w:basedOn w:val="Standard"/>
    <w:link w:val="Textkrper-ZeileneinzugZchn"/>
    <w:rsid w:val="00801829"/>
    <w:pPr>
      <w:tabs>
        <w:tab w:val="left" w:pos="1560"/>
      </w:tabs>
      <w:spacing w:before="120" w:after="120"/>
      <w:ind w:left="709"/>
    </w:pPr>
    <w:rPr>
      <w:rFonts w:ascii="Verdana" w:hAnsi="Verdana"/>
      <w:sz w:val="20"/>
      <w:lang w:val="de-CH"/>
    </w:rPr>
  </w:style>
  <w:style w:type="paragraph" w:customStyle="1" w:styleId="Antwort1">
    <w:name w:val="Antwort1"/>
    <w:basedOn w:val="Textkrper-Zeileneinzug"/>
    <w:rsid w:val="00801829"/>
    <w:pPr>
      <w:tabs>
        <w:tab w:val="clear" w:pos="1560"/>
      </w:tabs>
      <w:spacing w:before="0"/>
      <w:ind w:left="1559"/>
    </w:pPr>
    <w:rPr>
      <w:i/>
      <w:iCs/>
      <w:sz w:val="24"/>
    </w:rPr>
  </w:style>
  <w:style w:type="paragraph" w:styleId="Sprechblasentext">
    <w:name w:val="Balloon Text"/>
    <w:basedOn w:val="Standard"/>
    <w:link w:val="SprechblasentextZchn"/>
    <w:rsid w:val="003E4495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3E4495"/>
    <w:rPr>
      <w:rFonts w:ascii="Tahoma" w:hAnsi="Tahoma" w:cs="Tahoma"/>
      <w:sz w:val="16"/>
      <w:szCs w:val="16"/>
      <w:lang w:val="de-DE" w:eastAsia="de-DE"/>
    </w:rPr>
  </w:style>
  <w:style w:type="paragraph" w:customStyle="1" w:styleId="AntwortVerborgen">
    <w:name w:val="Antwort(Verborgen)"/>
    <w:basedOn w:val="Standard"/>
    <w:rsid w:val="00FD2B49"/>
    <w:pPr>
      <w:spacing w:before="120" w:after="60"/>
      <w:ind w:left="709"/>
    </w:pPr>
    <w:rPr>
      <w:rFonts w:ascii="Verdana" w:hAnsi="Verdana"/>
      <w:i/>
      <w:vanish/>
      <w:color w:val="0000FF"/>
      <w:sz w:val="24"/>
      <w:szCs w:val="24"/>
    </w:rPr>
  </w:style>
  <w:style w:type="paragraph" w:styleId="Listenabsatz">
    <w:name w:val="List Paragraph"/>
    <w:basedOn w:val="Standard"/>
    <w:uiPriority w:val="34"/>
    <w:qFormat/>
    <w:rsid w:val="00EF4037"/>
    <w:pPr>
      <w:ind w:left="708"/>
    </w:pPr>
    <w:rPr>
      <w:rFonts w:ascii="Times New Roman" w:hAnsi="Times New Roman"/>
      <w:sz w:val="20"/>
    </w:rPr>
  </w:style>
  <w:style w:type="character" w:customStyle="1" w:styleId="Textkrper-ZeileneinzugZchn">
    <w:name w:val="Textkörper-Zeileneinzug Zchn"/>
    <w:basedOn w:val="Absatz-Standardschriftart"/>
    <w:link w:val="Textkrper-Zeileneinzug"/>
    <w:rsid w:val="005D50D3"/>
    <w:rPr>
      <w:rFonts w:ascii="Verdana" w:hAnsi="Verdana"/>
      <w:lang w:eastAsia="de-DE"/>
    </w:rPr>
  </w:style>
  <w:style w:type="character" w:customStyle="1" w:styleId="FuzeileZchn">
    <w:name w:val="Fußzeile Zchn"/>
    <w:basedOn w:val="Absatz-Standardschriftart"/>
    <w:link w:val="Fuzeile"/>
    <w:uiPriority w:val="99"/>
    <w:rsid w:val="00E776C3"/>
    <w:rPr>
      <w:rFonts w:ascii="Arial" w:hAnsi="Arial"/>
      <w:sz w:val="22"/>
      <w:lang w:val="de-DE" w:eastAsia="de-DE"/>
    </w:rPr>
  </w:style>
  <w:style w:type="character" w:customStyle="1" w:styleId="KopfzeileZchn">
    <w:name w:val="Kopfzeile Zchn"/>
    <w:basedOn w:val="Absatz-Standardschriftart"/>
    <w:link w:val="Kopfzeile"/>
    <w:uiPriority w:val="99"/>
    <w:rsid w:val="00E776C3"/>
    <w:rPr>
      <w:rFonts w:ascii="Arial" w:hAnsi="Arial"/>
      <w:sz w:val="22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5277500">
      <w:bodyDiv w:val="1"/>
      <w:marLeft w:val="58"/>
      <w:marRight w:val="58"/>
      <w:marTop w:val="58"/>
      <w:marBottom w:val="5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83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me\Microsoft%20Office\Vorlagen\Layout-A4-AU.dot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AE75E1-2A85-404D-81F8-F0A4FE7027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Layout-A4-AU.dot</Template>
  <TotalTime>9</TotalTime>
  <Pages>4</Pages>
  <Words>381</Words>
  <Characters>2174</Characters>
  <Application>Microsoft Office Word</Application>
  <DocSecurity>8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DMS und Wegmessung</vt:lpstr>
    </vt:vector>
  </TitlesOfParts>
  <Company>Schulmeisterbüro</Company>
  <LinksUpToDate>false</LinksUpToDate>
  <CharactersWithSpaces>2550</CharactersWithSpaces>
  <SharedDoc>false</SharedDoc>
  <HLinks>
    <vt:vector size="12" baseType="variant">
      <vt:variant>
        <vt:i4>8126494</vt:i4>
      </vt:variant>
      <vt:variant>
        <vt:i4>-1</vt:i4>
      </vt:variant>
      <vt:variant>
        <vt:i4>1992</vt:i4>
      </vt:variant>
      <vt:variant>
        <vt:i4>1</vt:i4>
      </vt:variant>
      <vt:variant>
        <vt:lpwstr>http://www.mjd-net.de/system/files/images/computer_internet.gif</vt:lpwstr>
      </vt:variant>
      <vt:variant>
        <vt:lpwstr/>
      </vt:variant>
      <vt:variant>
        <vt:i4>7798814</vt:i4>
      </vt:variant>
      <vt:variant>
        <vt:i4>-1</vt:i4>
      </vt:variant>
      <vt:variant>
        <vt:i4>2000</vt:i4>
      </vt:variant>
      <vt:variant>
        <vt:i4>1</vt:i4>
      </vt:variant>
      <vt:variant>
        <vt:lpwstr>http://www.homestead.com/~media/elements/Clipart/office/laptop_work.jpg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DMS und Wegmessung</dc:title>
  <dc:creator>Roman Moser</dc:creator>
  <cp:lastModifiedBy>Luca Schäfli</cp:lastModifiedBy>
  <cp:revision>6</cp:revision>
  <cp:lastPrinted>2013-04-19T18:22:00Z</cp:lastPrinted>
  <dcterms:created xsi:type="dcterms:W3CDTF">2016-05-23T13:09:00Z</dcterms:created>
  <dcterms:modified xsi:type="dcterms:W3CDTF">2016-05-23T13:18:00Z</dcterms:modified>
</cp:coreProperties>
</file>