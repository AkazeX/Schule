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BE1" w:rsidRPr="00A353CE" w:rsidRDefault="005764BE" w:rsidP="00207E2B">
      <w:pPr>
        <w:spacing w:before="240"/>
        <w:ind w:left="567"/>
        <w:rPr>
          <w:rFonts w:ascii="Verdana" w:hAnsi="Verdana"/>
          <w:b/>
          <w:i/>
          <w:sz w:val="28"/>
          <w:szCs w:val="28"/>
          <w:lang w:val="en-GB"/>
        </w:rPr>
      </w:pPr>
      <w:r>
        <w:rPr>
          <w:rFonts w:ascii="Verdana" w:hAnsi="Verdana"/>
          <w:b/>
          <w:i/>
          <w:sz w:val="28"/>
          <w:szCs w:val="28"/>
          <w:lang w:val="en-GB"/>
        </w:rPr>
        <w:t>Call System</w:t>
      </w:r>
      <w:r w:rsidR="00767DC1">
        <w:rPr>
          <w:rFonts w:ascii="Verdana" w:hAnsi="Verdana"/>
          <w:sz w:val="22"/>
          <w:szCs w:val="22"/>
          <w:lang w:val="de-CH"/>
        </w:rPr>
        <w:t xml:space="preserve"> </w:t>
      </w:r>
    </w:p>
    <w:p w:rsidR="00A353CE" w:rsidRPr="004A6D5B" w:rsidRDefault="000A7333" w:rsidP="0099764E">
      <w:pPr>
        <w:ind w:left="567"/>
        <w:rPr>
          <w:rFonts w:ascii="Verdana" w:hAnsi="Verdana"/>
          <w:sz w:val="18"/>
          <w:szCs w:val="18"/>
          <w:lang w:val="de-CH"/>
        </w:rPr>
      </w:pPr>
      <w:r w:rsidRPr="0099764E">
        <w:rPr>
          <w:rFonts w:ascii="Verdana" w:hAnsi="Verdana"/>
          <w:b/>
          <w:lang w:val="de-CH"/>
        </w:rPr>
        <w:tab/>
      </w:r>
      <w:r w:rsidRPr="0099764E">
        <w:rPr>
          <w:rFonts w:ascii="Verdana" w:hAnsi="Verdana"/>
          <w:b/>
          <w:lang w:val="de-CH"/>
        </w:rPr>
        <w:tab/>
      </w:r>
      <w:r w:rsidR="00207E2B" w:rsidRPr="0099764E">
        <w:rPr>
          <w:rFonts w:ascii="Verdana" w:hAnsi="Verdana"/>
          <w:b/>
          <w:lang w:val="de-CH"/>
        </w:rPr>
        <w:tab/>
      </w:r>
      <w:r w:rsidR="004A6D5B">
        <w:object w:dxaOrig="6715" w:dyaOrig="2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146.25pt" o:ole="">
            <v:imagedata r:id="rId8" o:title=""/>
          </v:shape>
          <o:OLEObject Type="Embed" ProgID="CorelPHOTOPAINT.Image.14" ShapeID="_x0000_i1025" DrawAspect="Content" ObjectID="_1520060027" r:id="rId9"/>
        </w:object>
      </w:r>
      <w:r w:rsidR="00207E2B" w:rsidRPr="0099764E">
        <w:rPr>
          <w:rFonts w:ascii="Verdana" w:hAnsi="Verdana"/>
          <w:b/>
          <w:lang w:val="de-CH"/>
        </w:rPr>
        <w:tab/>
      </w:r>
      <w:r w:rsidR="00A353CE" w:rsidRPr="004A6D5B">
        <w:rPr>
          <w:rFonts w:ascii="Verdana" w:hAnsi="Verdana"/>
          <w:sz w:val="18"/>
          <w:szCs w:val="18"/>
          <w:lang w:val="de-CH"/>
        </w:rPr>
        <w:t xml:space="preserve">Fig. 1: </w:t>
      </w:r>
      <w:r w:rsidR="004A6D5B" w:rsidRPr="004A6D5B">
        <w:rPr>
          <w:rFonts w:ascii="Verdana" w:hAnsi="Verdana"/>
          <w:sz w:val="18"/>
          <w:szCs w:val="18"/>
          <w:lang w:val="de-CH"/>
        </w:rPr>
        <w:t>Block diagram</w:t>
      </w:r>
      <w:r w:rsidR="00A353CE" w:rsidRPr="004A6D5B">
        <w:rPr>
          <w:rFonts w:ascii="Verdana" w:hAnsi="Verdana"/>
          <w:sz w:val="18"/>
          <w:szCs w:val="18"/>
          <w:lang w:val="de-CH"/>
        </w:rPr>
        <w:tab/>
      </w:r>
      <w:r w:rsidR="00A353CE" w:rsidRPr="004A6D5B">
        <w:rPr>
          <w:rFonts w:ascii="Verdana" w:hAnsi="Verdana"/>
          <w:sz w:val="18"/>
          <w:szCs w:val="18"/>
          <w:lang w:val="de-CH"/>
        </w:rPr>
        <w:tab/>
      </w:r>
      <w:r w:rsidR="004A6D5B" w:rsidRPr="004A6D5B">
        <w:rPr>
          <w:rFonts w:ascii="Verdana" w:hAnsi="Verdana"/>
          <w:sz w:val="18"/>
          <w:szCs w:val="18"/>
          <w:lang w:val="de-CH"/>
        </w:rPr>
        <w:tab/>
      </w:r>
      <w:r w:rsidR="004A6D5B" w:rsidRPr="004A6D5B">
        <w:rPr>
          <w:rFonts w:ascii="Verdana" w:hAnsi="Verdana"/>
          <w:sz w:val="18"/>
          <w:szCs w:val="18"/>
          <w:lang w:val="de-CH"/>
        </w:rPr>
        <w:tab/>
        <w:t xml:space="preserve">Fig. </w:t>
      </w:r>
      <w:r w:rsidR="004A6D5B">
        <w:rPr>
          <w:rFonts w:ascii="Verdana" w:hAnsi="Verdana"/>
          <w:sz w:val="18"/>
          <w:szCs w:val="18"/>
          <w:lang w:val="de-CH"/>
        </w:rPr>
        <w:t>2</w:t>
      </w:r>
      <w:r w:rsidR="004A6D5B" w:rsidRPr="004A6D5B">
        <w:rPr>
          <w:rFonts w:ascii="Verdana" w:hAnsi="Verdana"/>
          <w:sz w:val="18"/>
          <w:szCs w:val="18"/>
          <w:lang w:val="de-CH"/>
        </w:rPr>
        <w:t xml:space="preserve">: </w:t>
      </w:r>
      <w:r w:rsidR="004A6D5B">
        <w:rPr>
          <w:rFonts w:ascii="Verdana" w:hAnsi="Verdana"/>
          <w:sz w:val="18"/>
          <w:szCs w:val="18"/>
          <w:lang w:val="de-CH"/>
        </w:rPr>
        <w:t>Circuit diagram in detached representation</w:t>
      </w:r>
    </w:p>
    <w:p w:rsidR="004A6D5B" w:rsidRPr="004A6D5B" w:rsidRDefault="00B01503" w:rsidP="00207E2B">
      <w:pPr>
        <w:spacing w:after="240"/>
        <w:ind w:left="567"/>
        <w:rPr>
          <w:rFonts w:ascii="Verdana" w:hAnsi="Verdana"/>
          <w:b/>
          <w:lang w:val="de-CH"/>
        </w:rPr>
      </w:pPr>
      <w:r>
        <w:rPr>
          <w:rFonts w:ascii="Verdana" w:hAnsi="Verdana"/>
          <w:b/>
          <w:noProof/>
          <w:lang w:val="en-GB" w:eastAsia="zh-CN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989965</wp:posOffset>
            </wp:positionH>
            <wp:positionV relativeFrom="paragraph">
              <wp:posOffset>29210</wp:posOffset>
            </wp:positionV>
            <wp:extent cx="507365" cy="551815"/>
            <wp:effectExtent l="19050" t="0" r="6985" b="0"/>
            <wp:wrapTight wrapText="bothSides">
              <wp:wrapPolygon edited="0">
                <wp:start x="-811" y="0"/>
                <wp:lineTo x="-811" y="20879"/>
                <wp:lineTo x="21897" y="20879"/>
                <wp:lineTo x="21897" y="0"/>
                <wp:lineTo x="-811" y="0"/>
              </wp:wrapPolygon>
            </wp:wrapTight>
            <wp:docPr id="16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3029" w:rsidRPr="00393029" w:rsidRDefault="00393029" w:rsidP="00687392">
      <w:pPr>
        <w:spacing w:before="240" w:after="240"/>
        <w:ind w:left="567"/>
        <w:rPr>
          <w:rFonts w:ascii="Verdana" w:hAnsi="Verdana"/>
          <w:b/>
          <w:lang w:val="fr-CH"/>
        </w:rPr>
      </w:pPr>
      <w:r>
        <w:rPr>
          <w:rFonts w:ascii="Verdana" w:hAnsi="Verdana"/>
          <w:b/>
          <w:lang w:val="fr-CH"/>
        </w:rPr>
        <w:t>Task</w:t>
      </w:r>
      <w:r w:rsidR="00B01503">
        <w:rPr>
          <w:rFonts w:ascii="Verdana" w:hAnsi="Verdana"/>
          <w:b/>
          <w:lang w:val="fr-CH"/>
        </w:rPr>
        <w:t>s</w:t>
      </w:r>
    </w:p>
    <w:p w:rsidR="00A353CE" w:rsidRPr="00B01503" w:rsidRDefault="00CE07CB" w:rsidP="000A7333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b/>
          <w:noProof/>
          <w:lang w:val="en-GB" w:eastAsia="zh-C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494665</wp:posOffset>
                </wp:positionH>
                <wp:positionV relativeFrom="paragraph">
                  <wp:posOffset>535305</wp:posOffset>
                </wp:positionV>
                <wp:extent cx="2639695" cy="1906270"/>
                <wp:effectExtent l="13970" t="7620" r="13335" b="10160"/>
                <wp:wrapNone/>
                <wp:docPr id="91" name="Text 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695" cy="19062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0814" w:rsidRDefault="00CE07CB">
                            <w:permStart w:id="821900021" w:edGrp="everyone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If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press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S1 the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lamps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P1 in the Room1 and P3 in the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Cnatre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lights up. If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press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S2 the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lamps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P2 in the Room2 and P4 in the Centre lights up. If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K1 or K2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actvated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horn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ist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actvated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Q1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swtich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of the </w:t>
                            </w:r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>horn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4"/>
                                <w:szCs w:val="24"/>
                                <w:lang w:val="fr-CH"/>
                              </w:rPr>
                              <w:t xml:space="preserve"> and P6 lights up. </w:t>
                            </w:r>
                            <w:permEnd w:id="82190002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8" o:spid="_x0000_s1026" type="#_x0000_t202" style="position:absolute;left:0;text-align:left;margin-left:38.95pt;margin-top:42.15pt;width:207.85pt;height:150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" fillcolor="white [3212]" strokecolor="white [3212]">
                <v:textbox>
                  <w:txbxContent>
                    <w:p w:rsidR="003F0814" w:rsidRDefault="00CE07CB">
                      <w:permStart w:id="821900021" w:edGrp="everyone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If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you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press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S1 the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lamps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P1 in the Room1 and P3 in the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Cnatre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lights up. If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you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press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S2 the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lamps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P2 in the Room2 and P4 in the Centre lights up. If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if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K1 or K2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is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actvated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the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horn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ist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actvated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with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Q1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you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swtich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of the </w:t>
                      </w:r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>horn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4"/>
                          <w:szCs w:val="24"/>
                          <w:lang w:val="fr-CH"/>
                        </w:rPr>
                        <w:t xml:space="preserve"> and P6 lights up. </w:t>
                      </w:r>
                      <w:permEnd w:id="821900021"/>
                    </w:p>
                  </w:txbxContent>
                </v:textbox>
              </v:shape>
            </w:pict>
          </mc:Fallback>
        </mc:AlternateContent>
      </w:r>
      <w:r w:rsidR="00CC15DB">
        <w:rPr>
          <w:noProof/>
        </w:rPr>
        <w:object w:dxaOrig="1440" w:dyaOrig="1440">
          <v:shape id="_x0000_s1174" type="#_x0000_t75" style="position:absolute;left:0;text-align:left;margin-left:275.5pt;margin-top:43.65pt;width:185.45pt;height:129.05pt;z-index:251722752;mso-position-horizontal-relative:text;mso-position-vertical-relative:text" wrapcoords="-70 0 -70 21500 21600 21500 21600 0 -70 0">
            <v:imagedata r:id="rId12" o:title=""/>
            <w10:wrap type="tight"/>
          </v:shape>
          <o:OLEObject Type="Embed" ProgID="CorelPHOTOPAINT.Image.14" ShapeID="_x0000_s1174" DrawAspect="Content" ObjectID="_1520060031" r:id="rId13"/>
        </w:object>
      </w:r>
      <w:r w:rsidR="005764BE" w:rsidRPr="009545EF">
        <w:rPr>
          <w:rFonts w:ascii="Verdana" w:hAnsi="Verdana"/>
          <w:sz w:val="22"/>
          <w:szCs w:val="22"/>
          <w:lang w:val="de-CH"/>
        </w:rPr>
        <w:t>Describe the structure of</w:t>
      </w:r>
      <w:r w:rsidR="00B01503" w:rsidRPr="009545EF">
        <w:rPr>
          <w:rFonts w:ascii="Verdana" w:hAnsi="Verdana"/>
          <w:sz w:val="22"/>
          <w:szCs w:val="22"/>
          <w:lang w:val="de-CH"/>
        </w:rPr>
        <w:t xml:space="preserve"> t</w:t>
      </w:r>
      <w:r w:rsidR="005764BE" w:rsidRPr="009545EF">
        <w:rPr>
          <w:rFonts w:ascii="Verdana" w:hAnsi="Verdana"/>
          <w:sz w:val="22"/>
          <w:szCs w:val="22"/>
          <w:lang w:val="de-CH"/>
        </w:rPr>
        <w:t>he system</w:t>
      </w:r>
      <w:r w:rsidR="003457DD" w:rsidRPr="009545EF">
        <w:rPr>
          <w:rFonts w:ascii="Verdana" w:hAnsi="Verdana"/>
          <w:sz w:val="22"/>
          <w:szCs w:val="22"/>
          <w:lang w:val="de-CH"/>
        </w:rPr>
        <w:t xml:space="preserve"> using the block diagram</w:t>
      </w:r>
      <w:r w:rsidR="005764BE" w:rsidRPr="009545EF">
        <w:rPr>
          <w:rFonts w:ascii="Verdana" w:hAnsi="Verdana"/>
          <w:sz w:val="22"/>
          <w:szCs w:val="22"/>
          <w:lang w:val="de-CH"/>
        </w:rPr>
        <w:t>!</w:t>
      </w:r>
      <w:r w:rsidR="000A7333" w:rsidRPr="009545EF">
        <w:rPr>
          <w:rFonts w:ascii="Verdana" w:hAnsi="Verdana"/>
          <w:sz w:val="22"/>
          <w:szCs w:val="22"/>
          <w:lang w:val="de-CH"/>
        </w:rPr>
        <w:t xml:space="preserve"> </w:t>
      </w:r>
      <w:r w:rsidR="003457DD" w:rsidRPr="00B01503">
        <w:rPr>
          <w:rFonts w:ascii="Verdana" w:hAnsi="Verdana"/>
          <w:sz w:val="22"/>
          <w:szCs w:val="22"/>
          <w:lang w:val="fr-CH"/>
        </w:rPr>
        <w:t>Write down complete sentences in English. Work in pairs an</w:t>
      </w:r>
      <w:r w:rsidR="000A5F16" w:rsidRPr="00B01503">
        <w:rPr>
          <w:rFonts w:ascii="Verdana" w:hAnsi="Verdana"/>
          <w:sz w:val="22"/>
          <w:szCs w:val="22"/>
          <w:lang w:val="fr-CH"/>
        </w:rPr>
        <w:t>d</w:t>
      </w:r>
      <w:r w:rsidR="003457DD" w:rsidRPr="00B01503">
        <w:rPr>
          <w:rFonts w:ascii="Verdana" w:hAnsi="Verdana"/>
          <w:sz w:val="22"/>
          <w:szCs w:val="22"/>
          <w:lang w:val="fr-CH"/>
        </w:rPr>
        <w:t xml:space="preserve"> use an online dictionary if necessary. </w:t>
      </w:r>
    </w:p>
    <w:p w:rsidR="003F0814" w:rsidRDefault="00BB0F70" w:rsidP="00BB0F70">
      <w:pPr>
        <w:pStyle w:val="Listenabsatz"/>
        <w:spacing w:before="240" w:after="240"/>
        <w:ind w:left="927"/>
        <w:rPr>
          <w:lang w:val="de-CH"/>
        </w:rPr>
      </w:pPr>
      <w:r>
        <w:rPr>
          <w:rFonts w:ascii="Comic Sans MS" w:hAnsi="Comic Sans MS"/>
          <w:color w:val="548DD4" w:themeColor="text2" w:themeTint="99"/>
          <w:sz w:val="24"/>
          <w:szCs w:val="24"/>
          <w:lang w:val="de-CH"/>
        </w:rPr>
        <w:t xml:space="preserve"> </w:t>
      </w:r>
      <w:r w:rsidR="00687392" w:rsidRPr="00BB0F70">
        <w:rPr>
          <w:rFonts w:ascii="Comic Sans MS" w:hAnsi="Comic Sans MS"/>
          <w:color w:val="548DD4" w:themeColor="text2" w:themeTint="99"/>
          <w:sz w:val="24"/>
          <w:szCs w:val="24"/>
          <w:lang w:val="de-CH"/>
        </w:rPr>
        <w:t xml:space="preserve">  </w:t>
      </w:r>
      <w:r>
        <w:rPr>
          <w:lang w:val="de-CH"/>
        </w:rPr>
        <w:tab/>
      </w:r>
      <w:r>
        <w:rPr>
          <w:lang w:val="de-CH"/>
        </w:rPr>
        <w:tab/>
      </w:r>
    </w:p>
    <w:p w:rsidR="003F0814" w:rsidRDefault="003F0814" w:rsidP="00BB0F70">
      <w:pPr>
        <w:pStyle w:val="Listenabsatz"/>
        <w:spacing w:before="240" w:after="240"/>
        <w:ind w:left="927"/>
        <w:rPr>
          <w:lang w:val="de-CH"/>
        </w:rPr>
      </w:pPr>
    </w:p>
    <w:p w:rsidR="003F0814" w:rsidRDefault="003F0814" w:rsidP="00BB0F70">
      <w:pPr>
        <w:pStyle w:val="Listenabsatz"/>
        <w:spacing w:before="240" w:after="240"/>
        <w:ind w:left="927"/>
        <w:rPr>
          <w:lang w:val="de-CH"/>
        </w:rPr>
      </w:pPr>
    </w:p>
    <w:p w:rsidR="003F0814" w:rsidRDefault="003F0814" w:rsidP="00BB0F70">
      <w:pPr>
        <w:pStyle w:val="Listenabsatz"/>
        <w:spacing w:before="240" w:after="240"/>
        <w:ind w:left="927"/>
        <w:rPr>
          <w:lang w:val="de-CH"/>
        </w:rPr>
      </w:pPr>
    </w:p>
    <w:p w:rsidR="003F0814" w:rsidRDefault="003F0814" w:rsidP="00BB0F70">
      <w:pPr>
        <w:pStyle w:val="Listenabsatz"/>
        <w:spacing w:before="240" w:after="240"/>
        <w:ind w:left="927"/>
        <w:rPr>
          <w:lang w:val="de-CH"/>
        </w:rPr>
      </w:pPr>
    </w:p>
    <w:p w:rsidR="00F83F50" w:rsidRPr="00BB0F70" w:rsidRDefault="000A5F16" w:rsidP="00BB0F70">
      <w:pPr>
        <w:pStyle w:val="Listenabsatz"/>
        <w:spacing w:before="240" w:after="240"/>
        <w:ind w:left="927"/>
        <w:rPr>
          <w:lang w:val="de-CH"/>
        </w:rPr>
      </w:pPr>
      <w:r w:rsidRPr="00BB0F70">
        <w:rPr>
          <w:lang w:val="de-CH"/>
        </w:rPr>
        <w:tab/>
        <w:t xml:space="preserve">   </w:t>
      </w:r>
    </w:p>
    <w:tbl>
      <w:tblPr>
        <w:tblStyle w:val="Tabellenraster"/>
        <w:tblpPr w:leftFromText="141" w:rightFromText="141" w:vertAnchor="text" w:horzAnchor="page" w:tblpX="7854" w:tblpY="765"/>
        <w:tblW w:w="2579" w:type="dxa"/>
        <w:tblLook w:val="04A0" w:firstRow="1" w:lastRow="0" w:firstColumn="1" w:lastColumn="0" w:noHBand="0" w:noVBand="1"/>
      </w:tblPr>
      <w:tblGrid>
        <w:gridCol w:w="1303"/>
        <w:gridCol w:w="1276"/>
      </w:tblGrid>
      <w:tr w:rsidR="00B01503" w:rsidRPr="00687392" w:rsidTr="00B01503">
        <w:tc>
          <w:tcPr>
            <w:tcW w:w="1303" w:type="dxa"/>
            <w:shd w:val="clear" w:color="auto" w:fill="D9D9D9" w:themeFill="background1" w:themeFillShade="D9"/>
          </w:tcPr>
          <w:p w:rsidR="00B01503" w:rsidRPr="00734D96" w:rsidRDefault="00B01503" w:rsidP="003B164E">
            <w:pPr>
              <w:pStyle w:val="Listenabsatz"/>
              <w:spacing w:before="20" w:after="20"/>
              <w:ind w:left="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English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B01503" w:rsidRDefault="00B01503" w:rsidP="003B164E">
            <w:pPr>
              <w:spacing w:before="20" w:after="20"/>
              <w:jc w:val="center"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en-GB"/>
              </w:rPr>
              <w:t>German</w:t>
            </w:r>
          </w:p>
        </w:tc>
      </w:tr>
      <w:tr w:rsidR="00B01503" w:rsidRPr="00687392" w:rsidTr="00B01503">
        <w:tc>
          <w:tcPr>
            <w:tcW w:w="1303" w:type="dxa"/>
          </w:tcPr>
          <w:p w:rsidR="00B01503" w:rsidRPr="001A131C" w:rsidRDefault="00B01503" w:rsidP="003B164E">
            <w:pPr>
              <w:pStyle w:val="Listenabsatz"/>
              <w:spacing w:before="100" w:beforeAutospacing="1" w:after="100" w:afterAutospacing="1"/>
              <w:ind w:left="0"/>
              <w:jc w:val="center"/>
              <w:rPr>
                <w:rFonts w:ascii="Comic Sans MS" w:hAnsi="Comic Sans MS"/>
                <w:sz w:val="28"/>
                <w:szCs w:val="28"/>
                <w:lang w:val="en-GB"/>
              </w:rPr>
            </w:pPr>
            <w:r w:rsidRPr="001A131C">
              <w:rPr>
                <w:rFonts w:ascii="Comic Sans MS" w:hAnsi="Comic Sans MS"/>
                <w:sz w:val="28"/>
                <w:szCs w:val="28"/>
                <w:lang w:val="en-GB"/>
              </w:rPr>
              <w:t>1</w:t>
            </w:r>
          </w:p>
        </w:tc>
        <w:tc>
          <w:tcPr>
            <w:tcW w:w="1276" w:type="dxa"/>
          </w:tcPr>
          <w:p w:rsidR="00B01503" w:rsidRPr="001A131C" w:rsidRDefault="00CE07CB" w:rsidP="003B164E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</w:pPr>
            <w:permStart w:id="647585715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  <w:t xml:space="preserve">E </w:t>
            </w:r>
            <w:permEnd w:id="647585715"/>
          </w:p>
        </w:tc>
      </w:tr>
      <w:tr w:rsidR="003F0814" w:rsidRPr="00687392" w:rsidTr="00B01503">
        <w:tc>
          <w:tcPr>
            <w:tcW w:w="1303" w:type="dxa"/>
          </w:tcPr>
          <w:p w:rsidR="003F0814" w:rsidRPr="001A131C" w:rsidRDefault="003F0814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sz w:val="28"/>
                <w:szCs w:val="28"/>
                <w:lang w:val="en-GB"/>
              </w:rPr>
            </w:pPr>
            <w:r w:rsidRPr="001A131C">
              <w:rPr>
                <w:rFonts w:ascii="Comic Sans MS" w:hAnsi="Comic Sans MS"/>
                <w:sz w:val="28"/>
                <w:szCs w:val="28"/>
                <w:lang w:val="en-GB"/>
              </w:rPr>
              <w:t>2</w:t>
            </w:r>
          </w:p>
        </w:tc>
        <w:tc>
          <w:tcPr>
            <w:tcW w:w="1276" w:type="dxa"/>
          </w:tcPr>
          <w:p w:rsidR="003F0814" w:rsidRPr="001A131C" w:rsidRDefault="00CE07CB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</w:pPr>
            <w:permStart w:id="301166602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  <w:t xml:space="preserve">H </w:t>
            </w:r>
            <w:permEnd w:id="301166602"/>
          </w:p>
        </w:tc>
      </w:tr>
      <w:tr w:rsidR="003F0814" w:rsidRPr="00687392" w:rsidTr="00B01503">
        <w:tc>
          <w:tcPr>
            <w:tcW w:w="1303" w:type="dxa"/>
          </w:tcPr>
          <w:p w:rsidR="003F0814" w:rsidRPr="001A131C" w:rsidRDefault="003F0814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sz w:val="28"/>
                <w:szCs w:val="28"/>
                <w:lang w:val="en-GB"/>
              </w:rPr>
            </w:pPr>
            <w:r w:rsidRPr="001A131C">
              <w:rPr>
                <w:rFonts w:ascii="Comic Sans MS" w:hAnsi="Comic Sans MS"/>
                <w:sz w:val="28"/>
                <w:szCs w:val="28"/>
                <w:lang w:val="en-GB"/>
              </w:rPr>
              <w:t>3</w:t>
            </w:r>
          </w:p>
        </w:tc>
        <w:tc>
          <w:tcPr>
            <w:tcW w:w="1276" w:type="dxa"/>
          </w:tcPr>
          <w:p w:rsidR="003F0814" w:rsidRPr="001A131C" w:rsidRDefault="00CE07CB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</w:pPr>
            <w:permStart w:id="1333674490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  <w:t xml:space="preserve">A </w:t>
            </w:r>
            <w:permEnd w:id="1333674490"/>
          </w:p>
        </w:tc>
      </w:tr>
      <w:tr w:rsidR="003F0814" w:rsidRPr="00687392" w:rsidTr="00B01503">
        <w:tc>
          <w:tcPr>
            <w:tcW w:w="1303" w:type="dxa"/>
          </w:tcPr>
          <w:p w:rsidR="003F0814" w:rsidRPr="001A131C" w:rsidRDefault="003F0814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sz w:val="28"/>
                <w:szCs w:val="28"/>
                <w:lang w:val="en-GB"/>
              </w:rPr>
            </w:pPr>
            <w:r w:rsidRPr="001A131C">
              <w:rPr>
                <w:rFonts w:ascii="Comic Sans MS" w:hAnsi="Comic Sans MS"/>
                <w:sz w:val="28"/>
                <w:szCs w:val="28"/>
                <w:lang w:val="en-GB"/>
              </w:rPr>
              <w:t>4</w:t>
            </w:r>
          </w:p>
        </w:tc>
        <w:tc>
          <w:tcPr>
            <w:tcW w:w="1276" w:type="dxa"/>
          </w:tcPr>
          <w:p w:rsidR="003F0814" w:rsidRPr="001A131C" w:rsidRDefault="00CE07CB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</w:pPr>
            <w:permStart w:id="49308157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  <w:t xml:space="preserve">I </w:t>
            </w:r>
            <w:permEnd w:id="49308157"/>
          </w:p>
        </w:tc>
      </w:tr>
      <w:tr w:rsidR="003F0814" w:rsidRPr="00687392" w:rsidTr="00B01503">
        <w:tc>
          <w:tcPr>
            <w:tcW w:w="1303" w:type="dxa"/>
          </w:tcPr>
          <w:p w:rsidR="003F0814" w:rsidRPr="001A131C" w:rsidRDefault="003F0814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sz w:val="28"/>
                <w:szCs w:val="28"/>
                <w:lang w:val="en-GB"/>
              </w:rPr>
            </w:pPr>
            <w:r w:rsidRPr="001A131C">
              <w:rPr>
                <w:rFonts w:ascii="Comic Sans MS" w:hAnsi="Comic Sans MS"/>
                <w:sz w:val="28"/>
                <w:szCs w:val="28"/>
                <w:lang w:val="en-GB"/>
              </w:rPr>
              <w:t>5</w:t>
            </w:r>
          </w:p>
        </w:tc>
        <w:tc>
          <w:tcPr>
            <w:tcW w:w="1276" w:type="dxa"/>
          </w:tcPr>
          <w:p w:rsidR="003F0814" w:rsidRPr="001A131C" w:rsidRDefault="00CE07CB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</w:pPr>
            <w:permStart w:id="939091809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  <w:t xml:space="preserve">C </w:t>
            </w:r>
            <w:permEnd w:id="939091809"/>
          </w:p>
        </w:tc>
      </w:tr>
      <w:tr w:rsidR="00B01503" w:rsidRPr="00687392" w:rsidTr="00B01503">
        <w:tc>
          <w:tcPr>
            <w:tcW w:w="1303" w:type="dxa"/>
          </w:tcPr>
          <w:p w:rsidR="00B01503" w:rsidRPr="001A131C" w:rsidRDefault="00B01503" w:rsidP="003B164E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sz w:val="28"/>
                <w:szCs w:val="28"/>
                <w:lang w:val="en-GB"/>
              </w:rPr>
            </w:pPr>
            <w:r w:rsidRPr="001A131C">
              <w:rPr>
                <w:rFonts w:ascii="Comic Sans MS" w:hAnsi="Comic Sans MS"/>
                <w:sz w:val="28"/>
                <w:szCs w:val="28"/>
                <w:lang w:val="en-GB"/>
              </w:rPr>
              <w:t>6</w:t>
            </w:r>
          </w:p>
        </w:tc>
        <w:tc>
          <w:tcPr>
            <w:tcW w:w="1276" w:type="dxa"/>
          </w:tcPr>
          <w:p w:rsidR="00B01503" w:rsidRPr="003F0814" w:rsidRDefault="00B01503" w:rsidP="003B164E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sz w:val="28"/>
                <w:szCs w:val="28"/>
                <w:lang w:val="en-GB"/>
              </w:rPr>
            </w:pPr>
            <w:r w:rsidRPr="003F0814">
              <w:rPr>
                <w:rFonts w:ascii="Comic Sans MS" w:hAnsi="Comic Sans MS"/>
                <w:sz w:val="28"/>
                <w:szCs w:val="28"/>
                <w:lang w:val="en-GB"/>
              </w:rPr>
              <w:t>f</w:t>
            </w:r>
          </w:p>
        </w:tc>
      </w:tr>
      <w:tr w:rsidR="003F0814" w:rsidRPr="00687392" w:rsidTr="00B01503">
        <w:tc>
          <w:tcPr>
            <w:tcW w:w="1303" w:type="dxa"/>
          </w:tcPr>
          <w:p w:rsidR="003F0814" w:rsidRPr="001A131C" w:rsidRDefault="003F0814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sz w:val="28"/>
                <w:szCs w:val="28"/>
                <w:lang w:val="en-GB"/>
              </w:rPr>
            </w:pPr>
            <w:r>
              <w:rPr>
                <w:rFonts w:ascii="Comic Sans MS" w:hAnsi="Comic Sans MS"/>
                <w:sz w:val="28"/>
                <w:szCs w:val="28"/>
                <w:lang w:val="en-GB"/>
              </w:rPr>
              <w:t>7</w:t>
            </w:r>
          </w:p>
        </w:tc>
        <w:tc>
          <w:tcPr>
            <w:tcW w:w="1276" w:type="dxa"/>
          </w:tcPr>
          <w:p w:rsidR="003F0814" w:rsidRPr="001A131C" w:rsidRDefault="00CE07CB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</w:pPr>
            <w:permStart w:id="254508097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  <w:t xml:space="preserve">B </w:t>
            </w:r>
            <w:permEnd w:id="254508097"/>
          </w:p>
        </w:tc>
      </w:tr>
      <w:tr w:rsidR="003F0814" w:rsidRPr="00687392" w:rsidTr="00B01503">
        <w:tc>
          <w:tcPr>
            <w:tcW w:w="1303" w:type="dxa"/>
          </w:tcPr>
          <w:p w:rsidR="003F0814" w:rsidRPr="001A131C" w:rsidRDefault="003F0814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sz w:val="28"/>
                <w:szCs w:val="28"/>
                <w:lang w:val="en-GB"/>
              </w:rPr>
            </w:pPr>
            <w:r>
              <w:rPr>
                <w:rFonts w:ascii="Comic Sans MS" w:hAnsi="Comic Sans MS"/>
                <w:sz w:val="28"/>
                <w:szCs w:val="28"/>
                <w:lang w:val="en-GB"/>
              </w:rPr>
              <w:t>8</w:t>
            </w:r>
          </w:p>
        </w:tc>
        <w:tc>
          <w:tcPr>
            <w:tcW w:w="1276" w:type="dxa"/>
          </w:tcPr>
          <w:p w:rsidR="003F0814" w:rsidRPr="001A131C" w:rsidRDefault="00CE07CB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</w:pPr>
            <w:permStart w:id="1868370253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  <w:t xml:space="preserve">G </w:t>
            </w:r>
            <w:permEnd w:id="1868370253"/>
          </w:p>
        </w:tc>
      </w:tr>
      <w:tr w:rsidR="003F0814" w:rsidRPr="00687392" w:rsidTr="00B01503">
        <w:tc>
          <w:tcPr>
            <w:tcW w:w="1303" w:type="dxa"/>
          </w:tcPr>
          <w:p w:rsidR="003F0814" w:rsidRPr="001A131C" w:rsidRDefault="003F0814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sz w:val="28"/>
                <w:szCs w:val="28"/>
                <w:lang w:val="en-GB"/>
              </w:rPr>
            </w:pPr>
            <w:r>
              <w:rPr>
                <w:rFonts w:ascii="Comic Sans MS" w:hAnsi="Comic Sans MS"/>
                <w:sz w:val="28"/>
                <w:szCs w:val="28"/>
                <w:lang w:val="en-GB"/>
              </w:rPr>
              <w:t>9</w:t>
            </w:r>
          </w:p>
        </w:tc>
        <w:tc>
          <w:tcPr>
            <w:tcW w:w="1276" w:type="dxa"/>
          </w:tcPr>
          <w:p w:rsidR="00EA2C27" w:rsidRDefault="00EA2C27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</w:pPr>
            <w:permStart w:id="2115862382" w:edGrp="everyone"/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  <w:t xml:space="preserve"> </w:t>
            </w:r>
          </w:p>
          <w:p w:rsidR="003F0814" w:rsidRPr="001A131C" w:rsidRDefault="00CE07CB" w:rsidP="003F0814">
            <w:pPr>
              <w:spacing w:before="100" w:beforeAutospacing="1" w:after="100" w:afterAutospacing="1"/>
              <w:jc w:val="center"/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</w:pPr>
            <w:r>
              <w:rPr>
                <w:rFonts w:ascii="Comic Sans MS" w:hAnsi="Comic Sans MS"/>
                <w:color w:val="548DD4" w:themeColor="text2" w:themeTint="99"/>
                <w:sz w:val="28"/>
                <w:szCs w:val="28"/>
                <w:lang w:val="en-GB"/>
              </w:rPr>
              <w:lastRenderedPageBreak/>
              <w:t xml:space="preserve"> </w:t>
            </w:r>
            <w:permEnd w:id="2115862382"/>
          </w:p>
        </w:tc>
      </w:tr>
    </w:tbl>
    <w:p w:rsidR="00F83F50" w:rsidRPr="00F83F50" w:rsidRDefault="00B13F49" w:rsidP="00F83F50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 w:rsidRPr="00BB0F70">
        <w:rPr>
          <w:rFonts w:ascii="Verdana" w:hAnsi="Verdana"/>
          <w:sz w:val="22"/>
          <w:szCs w:val="22"/>
          <w:lang w:val="de-CH"/>
        </w:rPr>
        <w:lastRenderedPageBreak/>
        <w:t xml:space="preserve">Match the items </w:t>
      </w:r>
      <w:r>
        <w:rPr>
          <w:rFonts w:ascii="Verdana" w:hAnsi="Verdana"/>
          <w:sz w:val="22"/>
          <w:szCs w:val="22"/>
          <w:lang w:val="de-CH"/>
        </w:rPr>
        <w:t xml:space="preserve">in </w:t>
      </w:r>
      <w:r w:rsidR="00F340B2">
        <w:rPr>
          <w:rFonts w:ascii="Verdana" w:hAnsi="Verdana"/>
          <w:sz w:val="22"/>
          <w:szCs w:val="22"/>
          <w:lang w:val="de-CH"/>
        </w:rPr>
        <w:t>English</w:t>
      </w:r>
      <w:r>
        <w:rPr>
          <w:rFonts w:ascii="Verdana" w:hAnsi="Verdana"/>
          <w:sz w:val="22"/>
          <w:szCs w:val="22"/>
          <w:lang w:val="de-CH"/>
        </w:rPr>
        <w:t xml:space="preserve"> to the</w:t>
      </w:r>
      <w:r w:rsidR="00F340B2">
        <w:rPr>
          <w:rFonts w:ascii="Verdana" w:hAnsi="Verdana"/>
          <w:sz w:val="22"/>
          <w:szCs w:val="22"/>
          <w:lang w:val="de-CH"/>
        </w:rPr>
        <w:t xml:space="preserve"> items in German</w:t>
      </w:r>
      <w:r>
        <w:rPr>
          <w:rFonts w:ascii="Verdana" w:hAnsi="Verdana"/>
          <w:sz w:val="22"/>
          <w:szCs w:val="22"/>
          <w:lang w:val="de-CH"/>
        </w:rPr>
        <w:t>. Work in pairs and use an online dictionary if necessary.</w:t>
      </w:r>
    </w:p>
    <w:tbl>
      <w:tblPr>
        <w:tblStyle w:val="Tabellenraster"/>
        <w:tblW w:w="0" w:type="auto"/>
        <w:tblInd w:w="1101" w:type="dxa"/>
        <w:tblLook w:val="04A0" w:firstRow="1" w:lastRow="0" w:firstColumn="1" w:lastColumn="0" w:noHBand="0" w:noVBand="1"/>
      </w:tblPr>
      <w:tblGrid>
        <w:gridCol w:w="2409"/>
        <w:gridCol w:w="283"/>
        <w:gridCol w:w="2552"/>
      </w:tblGrid>
      <w:tr w:rsidR="00F83F50" w:rsidTr="00B01503"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F83F50" w:rsidRPr="00734D96" w:rsidRDefault="00F83F50" w:rsidP="00F83F50">
            <w:pPr>
              <w:pStyle w:val="Listenabsatz"/>
              <w:numPr>
                <w:ilvl w:val="0"/>
                <w:numId w:val="10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current path</w:t>
            </w:r>
            <w:r w:rsidRPr="00734D96">
              <w:rPr>
                <w:rFonts w:ascii="Verdana" w:hAnsi="Verdana"/>
                <w:sz w:val="22"/>
                <w:szCs w:val="22"/>
                <w:lang w:val="en-GB"/>
              </w:rPr>
              <w:t xml:space="preserve">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F83F50" w:rsidRPr="00734D96" w:rsidRDefault="00AB42CF" w:rsidP="00F83F50">
            <w:pPr>
              <w:pStyle w:val="Listenabsatz"/>
              <w:numPr>
                <w:ilvl w:val="0"/>
                <w:numId w:val="11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anziehen (Relais)</w:t>
            </w:r>
          </w:p>
        </w:tc>
      </w:tr>
      <w:tr w:rsidR="00F83F50" w:rsidTr="00B01503"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F83F50" w:rsidRPr="00734D96" w:rsidRDefault="00F83F50" w:rsidP="00F83F50">
            <w:pPr>
              <w:pStyle w:val="Listenabsatz"/>
              <w:numPr>
                <w:ilvl w:val="0"/>
                <w:numId w:val="10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(to) operate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F83F50" w:rsidRPr="00734D96" w:rsidRDefault="001D66B7" w:rsidP="001D66B7">
            <w:pPr>
              <w:pStyle w:val="Listenabsatz"/>
              <w:numPr>
                <w:ilvl w:val="0"/>
                <w:numId w:val="11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Rasts</w:t>
            </w:r>
            <w:r w:rsidR="00AB42CF">
              <w:rPr>
                <w:rFonts w:ascii="Verdana" w:hAnsi="Verdana"/>
                <w:sz w:val="22"/>
                <w:szCs w:val="22"/>
                <w:lang w:val="de-CH"/>
              </w:rPr>
              <w:t>chalter</w:t>
            </w:r>
          </w:p>
        </w:tc>
      </w:tr>
      <w:tr w:rsidR="00F83F50" w:rsidTr="00B01503"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F83F50" w:rsidRPr="00734D96" w:rsidRDefault="00F83F50" w:rsidP="00F83F50">
            <w:pPr>
              <w:pStyle w:val="Listenabsatz"/>
              <w:numPr>
                <w:ilvl w:val="0"/>
                <w:numId w:val="10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(to) energize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F83F50" w:rsidRPr="00734D96" w:rsidRDefault="00AB42CF" w:rsidP="00F83F50">
            <w:pPr>
              <w:pStyle w:val="Listenabsatz"/>
              <w:numPr>
                <w:ilvl w:val="0"/>
                <w:numId w:val="11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Zentrale</w:t>
            </w:r>
          </w:p>
        </w:tc>
      </w:tr>
      <w:tr w:rsidR="00F83F50" w:rsidTr="00B01503"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F83F50" w:rsidRPr="00734D96" w:rsidRDefault="00F83F50" w:rsidP="00F83F50">
            <w:pPr>
              <w:pStyle w:val="Listenabsatz"/>
              <w:numPr>
                <w:ilvl w:val="0"/>
                <w:numId w:val="10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self-holding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F83F50" w:rsidRPr="00734D96" w:rsidRDefault="00AB42CF" w:rsidP="00F83F50">
            <w:pPr>
              <w:pStyle w:val="Listenabsatz"/>
              <w:numPr>
                <w:ilvl w:val="0"/>
                <w:numId w:val="11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stromlos</w:t>
            </w:r>
          </w:p>
        </w:tc>
      </w:tr>
      <w:tr w:rsidR="00F83F50" w:rsidTr="00B01503"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F83F50" w:rsidRPr="00734D96" w:rsidRDefault="00F83F50" w:rsidP="00F83F50">
            <w:pPr>
              <w:pStyle w:val="Listenabsatz"/>
              <w:numPr>
                <w:ilvl w:val="0"/>
                <w:numId w:val="10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centre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F83F50" w:rsidRPr="00734D96" w:rsidRDefault="00AB42CF" w:rsidP="00F83F50">
            <w:pPr>
              <w:pStyle w:val="Listenabsatz"/>
              <w:numPr>
                <w:ilvl w:val="0"/>
                <w:numId w:val="11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Strompfad</w:t>
            </w:r>
          </w:p>
        </w:tc>
      </w:tr>
      <w:tr w:rsidR="00F83F50" w:rsidTr="00B01503"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pStyle w:val="Listenabsatz"/>
              <w:numPr>
                <w:ilvl w:val="0"/>
                <w:numId w:val="10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(to) sound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AB42CF" w:rsidP="0011300F">
            <w:pPr>
              <w:pStyle w:val="Listenabsatz"/>
              <w:numPr>
                <w:ilvl w:val="0"/>
                <w:numId w:val="11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ertönen</w:t>
            </w:r>
          </w:p>
        </w:tc>
      </w:tr>
      <w:tr w:rsidR="00F83F50" w:rsidTr="00B01503"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pStyle w:val="Listenabsatz"/>
              <w:numPr>
                <w:ilvl w:val="0"/>
                <w:numId w:val="10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latched switch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AB42CF" w:rsidP="0011300F">
            <w:pPr>
              <w:pStyle w:val="Listenabsatz"/>
              <w:numPr>
                <w:ilvl w:val="0"/>
                <w:numId w:val="11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unterbrochen</w:t>
            </w:r>
          </w:p>
        </w:tc>
      </w:tr>
      <w:tr w:rsidR="00F83F50" w:rsidTr="00B01503"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pStyle w:val="Listenabsatz"/>
              <w:numPr>
                <w:ilvl w:val="0"/>
                <w:numId w:val="10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open-circuited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AB42CF" w:rsidP="0011300F">
            <w:pPr>
              <w:pStyle w:val="Listenabsatz"/>
              <w:numPr>
                <w:ilvl w:val="0"/>
                <w:numId w:val="11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betätigen</w:t>
            </w:r>
          </w:p>
        </w:tc>
        <w:bookmarkStart w:id="0" w:name="_GoBack"/>
        <w:bookmarkEnd w:id="0"/>
      </w:tr>
      <w:tr w:rsidR="00F83F50" w:rsidTr="00B01503"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pStyle w:val="Listenabsatz"/>
              <w:numPr>
                <w:ilvl w:val="0"/>
                <w:numId w:val="10"/>
              </w:numPr>
              <w:ind w:left="317" w:hanging="317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currentless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F83F50" w:rsidP="0011300F">
            <w:pPr>
              <w:rPr>
                <w:rFonts w:ascii="Verdana" w:hAnsi="Verdana"/>
                <w:sz w:val="22"/>
                <w:szCs w:val="22"/>
                <w:lang w:val="en-GB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:rsidR="00F83F50" w:rsidRDefault="00AB42CF" w:rsidP="0011300F">
            <w:pPr>
              <w:pStyle w:val="Listenabsatz"/>
              <w:numPr>
                <w:ilvl w:val="0"/>
                <w:numId w:val="11"/>
              </w:numPr>
              <w:ind w:left="302" w:hanging="284"/>
              <w:contextualSpacing/>
              <w:rPr>
                <w:rFonts w:ascii="Verdana" w:hAnsi="Verdana"/>
                <w:sz w:val="22"/>
                <w:szCs w:val="22"/>
                <w:lang w:val="en-GB"/>
              </w:rPr>
            </w:pPr>
            <w:r>
              <w:rPr>
                <w:rFonts w:ascii="Verdana" w:hAnsi="Verdana"/>
                <w:sz w:val="22"/>
                <w:szCs w:val="22"/>
                <w:lang w:val="de-CH"/>
              </w:rPr>
              <w:t>Selbsthaltung</w:t>
            </w:r>
          </w:p>
        </w:tc>
      </w:tr>
    </w:tbl>
    <w:p w:rsidR="00F83F50" w:rsidRDefault="00F83F50" w:rsidP="00F83F50">
      <w:pPr>
        <w:rPr>
          <w:rFonts w:ascii="Verdana" w:hAnsi="Verdana"/>
          <w:sz w:val="22"/>
          <w:szCs w:val="22"/>
          <w:lang w:val="en-GB"/>
        </w:rPr>
      </w:pPr>
    </w:p>
    <w:p w:rsidR="00F83F50" w:rsidRPr="00A15BE4" w:rsidRDefault="00F83F50" w:rsidP="00F83F50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401FCC" w:rsidRDefault="00C94DE2" w:rsidP="00401FCC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 xml:space="preserve"> </w:t>
      </w:r>
    </w:p>
    <w:p w:rsidR="006456E4" w:rsidRDefault="005764BE" w:rsidP="00C94DE2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Explain the function of the system by describing in succession what hap</w:t>
      </w:r>
      <w:r w:rsidR="00F72EB4">
        <w:rPr>
          <w:rFonts w:ascii="Verdana" w:hAnsi="Verdana"/>
          <w:sz w:val="22"/>
          <w:szCs w:val="22"/>
          <w:lang w:val="de-CH"/>
        </w:rPr>
        <w:t xml:space="preserve">pens when </w:t>
      </w:r>
      <w:r w:rsidR="00F72EB4" w:rsidRPr="00F72EB4">
        <w:rPr>
          <w:rFonts w:ascii="Verdana" w:hAnsi="Verdana"/>
          <w:b/>
          <w:sz w:val="22"/>
          <w:szCs w:val="22"/>
          <w:lang w:val="de-CH"/>
        </w:rPr>
        <w:t>S2</w:t>
      </w:r>
      <w:r w:rsidR="00F72EB4">
        <w:rPr>
          <w:rFonts w:ascii="Verdana" w:hAnsi="Verdana"/>
          <w:sz w:val="22"/>
          <w:szCs w:val="22"/>
          <w:lang w:val="de-CH"/>
        </w:rPr>
        <w:t xml:space="preserve"> is</w:t>
      </w:r>
      <w:r w:rsidR="006A2B6D">
        <w:rPr>
          <w:rFonts w:ascii="Verdana" w:hAnsi="Verdana"/>
          <w:sz w:val="22"/>
          <w:szCs w:val="22"/>
          <w:lang w:val="de-CH"/>
        </w:rPr>
        <w:t xml:space="preserve"> operated.</w:t>
      </w:r>
      <w:r w:rsidR="0096580F">
        <w:rPr>
          <w:rFonts w:ascii="Verdana" w:hAnsi="Verdana"/>
          <w:sz w:val="22"/>
          <w:szCs w:val="22"/>
          <w:lang w:val="de-CH"/>
        </w:rPr>
        <w:t xml:space="preserve"> </w:t>
      </w:r>
      <w:r w:rsidR="006A2B6D">
        <w:rPr>
          <w:rFonts w:ascii="Verdana" w:hAnsi="Verdana"/>
          <w:sz w:val="22"/>
          <w:szCs w:val="22"/>
          <w:lang w:val="de-CH"/>
        </w:rPr>
        <w:t xml:space="preserve"> </w:t>
      </w:r>
      <w:r w:rsidR="006456E4" w:rsidRPr="00235774">
        <w:rPr>
          <w:rFonts w:ascii="Verdana" w:hAnsi="Verdana"/>
          <w:sz w:val="22"/>
          <w:szCs w:val="22"/>
          <w:lang w:val="de-CH"/>
        </w:rPr>
        <w:t xml:space="preserve"> </w:t>
      </w:r>
    </w:p>
    <w:p w:rsidR="006B792F" w:rsidRPr="004A6D5B" w:rsidRDefault="006B792F" w:rsidP="002D39A6">
      <w:pPr>
        <w:rPr>
          <w:rFonts w:ascii="Verdana" w:hAnsi="Verdana"/>
          <w:sz w:val="18"/>
          <w:szCs w:val="18"/>
          <w:lang w:val="de-CH"/>
        </w:rPr>
      </w:pPr>
      <w:r w:rsidRPr="0099764E">
        <w:rPr>
          <w:rFonts w:ascii="Verdana" w:hAnsi="Verdana"/>
          <w:b/>
          <w:lang w:val="de-CH"/>
        </w:rPr>
        <w:tab/>
      </w:r>
      <w:r>
        <w:object w:dxaOrig="6715" w:dyaOrig="2217">
          <v:shape id="_x0000_i1026" type="#_x0000_t75" style="width:442.5pt;height:146.25pt" o:ole="">
            <v:imagedata r:id="rId8" o:title=""/>
          </v:shape>
          <o:OLEObject Type="Embed" ProgID="CorelPHOTOPAINT.Image.14" ShapeID="_x0000_i1026" DrawAspect="Content" ObjectID="_1520060028" r:id="rId14"/>
        </w:object>
      </w:r>
      <w:r w:rsidRPr="0099764E">
        <w:rPr>
          <w:rFonts w:ascii="Verdana" w:hAnsi="Verdana"/>
          <w:b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>Fig. 1: Block diagram</w:t>
      </w:r>
      <w:r w:rsidRPr="004A6D5B">
        <w:rPr>
          <w:rFonts w:ascii="Verdana" w:hAnsi="Verdana"/>
          <w:sz w:val="18"/>
          <w:szCs w:val="18"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ab/>
        <w:t xml:space="preserve">Fig. </w:t>
      </w:r>
      <w:r>
        <w:rPr>
          <w:rFonts w:ascii="Verdana" w:hAnsi="Verdana"/>
          <w:sz w:val="18"/>
          <w:szCs w:val="18"/>
          <w:lang w:val="de-CH"/>
        </w:rPr>
        <w:t>2</w:t>
      </w:r>
      <w:r w:rsidRPr="004A6D5B">
        <w:rPr>
          <w:rFonts w:ascii="Verdana" w:hAnsi="Verdana"/>
          <w:sz w:val="18"/>
          <w:szCs w:val="18"/>
          <w:lang w:val="de-CH"/>
        </w:rPr>
        <w:t xml:space="preserve">: </w:t>
      </w:r>
      <w:r>
        <w:rPr>
          <w:rFonts w:ascii="Verdana" w:hAnsi="Verdana"/>
          <w:sz w:val="18"/>
          <w:szCs w:val="18"/>
          <w:lang w:val="de-CH"/>
        </w:rPr>
        <w:t>Circuit diagram in detached representation</w:t>
      </w:r>
    </w:p>
    <w:p w:rsidR="00402C39" w:rsidRDefault="00A85834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GB" w:eastAsia="zh-CN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126823</wp:posOffset>
            </wp:positionH>
            <wp:positionV relativeFrom="paragraph">
              <wp:posOffset>298818</wp:posOffset>
            </wp:positionV>
            <wp:extent cx="387458" cy="448573"/>
            <wp:effectExtent l="57150" t="0" r="31642" b="0"/>
            <wp:wrapNone/>
            <wp:docPr id="11" name="Bild 11" descr="http://www.cksinfo.com/clipart/signssymbols/pointing/pointing-fi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ksinfo.com/clipart/signssymbols/pointing/pointing-fing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7458" cy="44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2B6D" w:rsidRDefault="008E589D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Fill in the gaps in figure 3 u</w:t>
      </w:r>
      <w:r w:rsidR="00710772">
        <w:rPr>
          <w:rFonts w:ascii="Verdana" w:hAnsi="Verdana"/>
          <w:sz w:val="22"/>
          <w:szCs w:val="22"/>
          <w:lang w:val="de-CH"/>
        </w:rPr>
        <w:t>sing the items given!</w:t>
      </w:r>
    </w:p>
    <w:p w:rsidR="008E589D" w:rsidRDefault="008E589D" w:rsidP="00B21974">
      <w:pPr>
        <w:pStyle w:val="Listenabsatz"/>
        <w:spacing w:before="120" w:after="120"/>
        <w:ind w:left="927"/>
        <w:rPr>
          <w:rFonts w:ascii="Comic Sans MS" w:hAnsi="Comic Sans MS"/>
          <w:sz w:val="24"/>
          <w:szCs w:val="24"/>
          <w:lang w:val="de-CH"/>
        </w:rPr>
      </w:pPr>
      <w:r>
        <w:rPr>
          <w:rFonts w:ascii="Comic Sans MS" w:hAnsi="Comic Sans MS"/>
          <w:sz w:val="24"/>
          <w:szCs w:val="24"/>
          <w:lang w:val="de-CH"/>
        </w:rPr>
        <w:tab/>
      </w:r>
      <w:r w:rsidRPr="008E589D">
        <w:rPr>
          <w:rFonts w:ascii="Comic Sans MS" w:hAnsi="Comic Sans MS"/>
          <w:sz w:val="24"/>
          <w:szCs w:val="24"/>
          <w:lang w:val="de-CH"/>
        </w:rPr>
        <w:t>c</w:t>
      </w:r>
      <w:r w:rsidR="0096580F" w:rsidRPr="008E589D">
        <w:rPr>
          <w:rFonts w:ascii="Comic Sans MS" w:hAnsi="Comic Sans MS"/>
          <w:sz w:val="24"/>
          <w:szCs w:val="24"/>
          <w:lang w:val="de-CH"/>
        </w:rPr>
        <w:t>loses</w:t>
      </w:r>
      <w:r w:rsidR="0096580F" w:rsidRPr="008E589D">
        <w:rPr>
          <w:rFonts w:ascii="Comic Sans MS" w:hAnsi="Comic Sans MS"/>
          <w:sz w:val="24"/>
          <w:szCs w:val="24"/>
          <w:lang w:val="de-CH"/>
        </w:rPr>
        <w:tab/>
      </w:r>
      <w:r>
        <w:rPr>
          <w:rFonts w:ascii="Comic Sans MS" w:hAnsi="Comic Sans MS"/>
          <w:sz w:val="24"/>
          <w:szCs w:val="24"/>
          <w:lang w:val="de-CH"/>
        </w:rPr>
        <w:tab/>
      </w:r>
      <w:r w:rsidR="00CC2FF2" w:rsidRPr="008E589D">
        <w:rPr>
          <w:rFonts w:ascii="Comic Sans MS" w:hAnsi="Comic Sans MS"/>
          <w:sz w:val="24"/>
          <w:szCs w:val="24"/>
          <w:lang w:val="de-CH"/>
        </w:rPr>
        <w:t>P3</w:t>
      </w:r>
      <w:r w:rsidR="0096580F" w:rsidRPr="008E589D">
        <w:rPr>
          <w:rFonts w:ascii="Comic Sans MS" w:hAnsi="Comic Sans MS"/>
          <w:sz w:val="24"/>
          <w:szCs w:val="24"/>
          <w:lang w:val="de-CH"/>
        </w:rPr>
        <w:tab/>
      </w:r>
      <w:r w:rsidR="0053552E">
        <w:rPr>
          <w:rFonts w:ascii="Comic Sans MS" w:hAnsi="Comic Sans MS"/>
          <w:sz w:val="24"/>
          <w:szCs w:val="24"/>
          <w:lang w:val="de-CH"/>
        </w:rPr>
        <w:t xml:space="preserve">     </w:t>
      </w:r>
      <w:r w:rsidR="0096580F" w:rsidRPr="008E589D">
        <w:rPr>
          <w:rFonts w:ascii="Comic Sans MS" w:hAnsi="Comic Sans MS"/>
          <w:sz w:val="24"/>
          <w:szCs w:val="24"/>
          <w:lang w:val="de-CH"/>
        </w:rPr>
        <w:t>3</w:t>
      </w:r>
      <w:r w:rsidR="0096580F" w:rsidRPr="008E589D">
        <w:rPr>
          <w:rFonts w:ascii="Comic Sans MS" w:hAnsi="Comic Sans MS"/>
          <w:sz w:val="24"/>
          <w:szCs w:val="24"/>
          <w:lang w:val="de-CH"/>
        </w:rPr>
        <w:tab/>
      </w:r>
      <w:r>
        <w:rPr>
          <w:rFonts w:ascii="Comic Sans MS" w:hAnsi="Comic Sans MS"/>
          <w:sz w:val="24"/>
          <w:szCs w:val="24"/>
          <w:lang w:val="de-CH"/>
        </w:rPr>
        <w:tab/>
      </w:r>
      <w:r w:rsidR="0053552E">
        <w:rPr>
          <w:rFonts w:ascii="Comic Sans MS" w:hAnsi="Comic Sans MS"/>
          <w:sz w:val="24"/>
          <w:szCs w:val="24"/>
          <w:lang w:val="de-CH"/>
        </w:rPr>
        <w:tab/>
      </w:r>
      <w:r w:rsidR="0096580F" w:rsidRPr="008E589D">
        <w:rPr>
          <w:rFonts w:ascii="Comic Sans MS" w:hAnsi="Comic Sans MS"/>
          <w:sz w:val="24"/>
          <w:szCs w:val="24"/>
          <w:lang w:val="de-CH"/>
        </w:rPr>
        <w:t>7</w:t>
      </w:r>
      <w:r w:rsidR="0096580F" w:rsidRPr="008E589D">
        <w:rPr>
          <w:rFonts w:ascii="Comic Sans MS" w:hAnsi="Comic Sans MS"/>
          <w:sz w:val="24"/>
          <w:szCs w:val="24"/>
          <w:lang w:val="de-CH"/>
        </w:rPr>
        <w:tab/>
      </w:r>
      <w:r>
        <w:rPr>
          <w:rFonts w:ascii="Comic Sans MS" w:hAnsi="Comic Sans MS"/>
          <w:sz w:val="24"/>
          <w:szCs w:val="24"/>
          <w:lang w:val="de-CH"/>
        </w:rPr>
        <w:tab/>
      </w:r>
      <w:r w:rsidR="0096580F" w:rsidRPr="008E589D">
        <w:rPr>
          <w:rFonts w:ascii="Comic Sans MS" w:hAnsi="Comic Sans MS"/>
          <w:sz w:val="24"/>
          <w:szCs w:val="24"/>
          <w:lang w:val="de-CH"/>
        </w:rPr>
        <w:t>self-holding</w:t>
      </w:r>
      <w:r w:rsidR="0096580F" w:rsidRPr="008E589D">
        <w:rPr>
          <w:rFonts w:ascii="Comic Sans MS" w:hAnsi="Comic Sans MS"/>
          <w:sz w:val="24"/>
          <w:szCs w:val="24"/>
          <w:lang w:val="de-CH"/>
        </w:rPr>
        <w:tab/>
      </w:r>
    </w:p>
    <w:p w:rsidR="0096580F" w:rsidRPr="008E589D" w:rsidRDefault="008E589D" w:rsidP="00B21974">
      <w:pPr>
        <w:pStyle w:val="Listenabsatz"/>
        <w:spacing w:before="120" w:after="120"/>
        <w:ind w:left="927"/>
        <w:rPr>
          <w:rFonts w:ascii="Comic Sans MS" w:hAnsi="Comic Sans MS"/>
          <w:sz w:val="24"/>
          <w:szCs w:val="24"/>
          <w:lang w:val="de-CH"/>
        </w:rPr>
      </w:pPr>
      <w:r>
        <w:rPr>
          <w:rFonts w:ascii="Comic Sans MS" w:hAnsi="Comic Sans MS"/>
          <w:sz w:val="24"/>
          <w:szCs w:val="24"/>
          <w:lang w:val="de-CH"/>
        </w:rPr>
        <w:tab/>
      </w:r>
      <w:r w:rsidR="0096580F" w:rsidRPr="008E589D">
        <w:rPr>
          <w:rFonts w:ascii="Comic Sans MS" w:hAnsi="Comic Sans MS"/>
          <w:sz w:val="24"/>
          <w:szCs w:val="24"/>
          <w:lang w:val="de-CH"/>
        </w:rPr>
        <w:t>S2</w:t>
      </w:r>
      <w:r>
        <w:rPr>
          <w:rFonts w:ascii="Comic Sans MS" w:hAnsi="Comic Sans MS"/>
          <w:sz w:val="24"/>
          <w:szCs w:val="24"/>
          <w:lang w:val="de-CH"/>
        </w:rPr>
        <w:tab/>
      </w:r>
      <w:r>
        <w:rPr>
          <w:rFonts w:ascii="Comic Sans MS" w:hAnsi="Comic Sans MS"/>
          <w:sz w:val="24"/>
          <w:szCs w:val="24"/>
          <w:lang w:val="de-CH"/>
        </w:rPr>
        <w:tab/>
      </w:r>
      <w:r w:rsidR="0096580F" w:rsidRPr="008E589D">
        <w:rPr>
          <w:rFonts w:ascii="Comic Sans MS" w:hAnsi="Comic Sans MS"/>
          <w:sz w:val="24"/>
          <w:szCs w:val="24"/>
          <w:lang w:val="de-CH"/>
        </w:rPr>
        <w:t>P1</w:t>
      </w:r>
      <w:r w:rsidR="0096580F" w:rsidRPr="008E589D">
        <w:rPr>
          <w:rFonts w:ascii="Comic Sans MS" w:hAnsi="Comic Sans MS"/>
          <w:sz w:val="24"/>
          <w:szCs w:val="24"/>
          <w:lang w:val="de-CH"/>
        </w:rPr>
        <w:tab/>
      </w:r>
      <w:r w:rsidR="0053552E">
        <w:rPr>
          <w:rFonts w:ascii="Comic Sans MS" w:hAnsi="Comic Sans MS"/>
          <w:sz w:val="24"/>
          <w:szCs w:val="24"/>
          <w:lang w:val="de-CH"/>
        </w:rPr>
        <w:t xml:space="preserve">     </w:t>
      </w:r>
      <w:r w:rsidR="00CC2FF2" w:rsidRPr="008E589D">
        <w:rPr>
          <w:rFonts w:ascii="Comic Sans MS" w:hAnsi="Comic Sans MS"/>
          <w:sz w:val="24"/>
          <w:szCs w:val="24"/>
          <w:lang w:val="de-CH"/>
        </w:rPr>
        <w:t>energizes</w:t>
      </w:r>
      <w:r w:rsidR="0096580F" w:rsidRPr="008E589D">
        <w:rPr>
          <w:rFonts w:ascii="Comic Sans MS" w:hAnsi="Comic Sans MS"/>
          <w:sz w:val="24"/>
          <w:szCs w:val="24"/>
          <w:lang w:val="de-CH"/>
        </w:rPr>
        <w:tab/>
        <w:t>P5</w:t>
      </w:r>
      <w:r w:rsidR="0096580F" w:rsidRPr="008E589D">
        <w:rPr>
          <w:rFonts w:ascii="Comic Sans MS" w:hAnsi="Comic Sans MS"/>
          <w:sz w:val="24"/>
          <w:szCs w:val="24"/>
          <w:lang w:val="de-CH"/>
        </w:rPr>
        <w:tab/>
      </w:r>
      <w:r>
        <w:rPr>
          <w:rFonts w:ascii="Comic Sans MS" w:hAnsi="Comic Sans MS"/>
          <w:sz w:val="24"/>
          <w:szCs w:val="24"/>
          <w:lang w:val="de-CH"/>
        </w:rPr>
        <w:tab/>
      </w:r>
      <w:r w:rsidR="0096580F" w:rsidRPr="008E589D">
        <w:rPr>
          <w:rFonts w:ascii="Comic Sans MS" w:hAnsi="Comic Sans MS"/>
          <w:sz w:val="24"/>
          <w:szCs w:val="24"/>
          <w:lang w:val="de-CH"/>
        </w:rPr>
        <w:t>K3</w:t>
      </w:r>
    </w:p>
    <w:p w:rsidR="00710772" w:rsidRDefault="00CE07CB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Comic Sans MS" w:hAnsi="Comic Sans MS"/>
          <w:noProof/>
          <w:sz w:val="24"/>
          <w:szCs w:val="24"/>
          <w:lang w:val="en-GB" w:eastAsia="zh-CN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588645</wp:posOffset>
                </wp:positionH>
                <wp:positionV relativeFrom="paragraph">
                  <wp:posOffset>114300</wp:posOffset>
                </wp:positionV>
                <wp:extent cx="5162550" cy="4417060"/>
                <wp:effectExtent l="12700" t="11430" r="6350" b="10160"/>
                <wp:wrapNone/>
                <wp:docPr id="51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2550" cy="4417060"/>
                          <a:chOff x="2303" y="7885"/>
                          <a:chExt cx="8130" cy="6956"/>
                        </a:xfrm>
                      </wpg:grpSpPr>
                      <wps:wsp>
                        <wps:cNvPr id="52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3869" y="9664"/>
                            <a:ext cx="509" cy="352"/>
                          </a:xfrm>
                          <a:prstGeom prst="rightArrow">
                            <a:avLst>
                              <a:gd name="adj1" fmla="val 50000"/>
                              <a:gd name="adj2" fmla="val 36151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3" name="Group 35"/>
                        <wpg:cNvGrpSpPr>
                          <a:grpSpLocks/>
                        </wpg:cNvGrpSpPr>
                        <wpg:grpSpPr bwMode="auto">
                          <a:xfrm>
                            <a:off x="2309" y="7885"/>
                            <a:ext cx="1491" cy="1404"/>
                            <a:chOff x="2309" y="5857"/>
                            <a:chExt cx="1491" cy="1889"/>
                          </a:xfrm>
                        </wpg:grpSpPr>
                        <wps:wsp>
                          <wps:cNvPr id="54" name="AutoShap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5857"/>
                              <a:ext cx="1491" cy="1889"/>
                            </a:xfrm>
                            <a:prstGeom prst="downArrowCallout">
                              <a:avLst>
                                <a:gd name="adj1" fmla="val 25000"/>
                                <a:gd name="adj2" fmla="val 25000"/>
                                <a:gd name="adj3" fmla="val 21116"/>
                                <a:gd name="adj4" fmla="val 66667"/>
                              </a:avLst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5927"/>
                              <a:ext cx="1345" cy="110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B4C4F" w:rsidRPr="00122A61" w:rsidRDefault="00402C39" w:rsidP="00402C39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lang w:val="de-CH"/>
                                  </w:rPr>
                                </w:pPr>
                                <w:r w:rsidRPr="00122A61">
                                  <w:rPr>
                                    <w:rFonts w:ascii="Comic Sans MS" w:hAnsi="Comic Sans MS" w:cs="Arial"/>
                                    <w:lang w:val="de-CH"/>
                                  </w:rPr>
                                  <w:t xml:space="preserve">K1 </w:t>
                                </w:r>
                              </w:p>
                              <w:p w:rsidR="003B4C4F" w:rsidRPr="00122A61" w:rsidRDefault="009A0161" w:rsidP="00402C39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lang w:val="de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lang w:val="de-CH"/>
                                  </w:rPr>
                                  <w:t>energizes</w:t>
                                </w:r>
                              </w:p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56" name="Group 21"/>
                        <wpg:cNvGrpSpPr>
                          <a:grpSpLocks/>
                        </wpg:cNvGrpSpPr>
                        <wpg:grpSpPr bwMode="auto">
                          <a:xfrm>
                            <a:off x="4451" y="9380"/>
                            <a:ext cx="1500" cy="1404"/>
                            <a:chOff x="2309" y="6629"/>
                            <a:chExt cx="2215" cy="1889"/>
                          </a:xfrm>
                        </wpg:grpSpPr>
                        <wps:wsp>
                          <wps:cNvPr id="57" name="AutoShap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6629"/>
                              <a:ext cx="2215" cy="1889"/>
                            </a:xfrm>
                            <a:prstGeom prst="downArrowCallout">
                              <a:avLst>
                                <a:gd name="adj1" fmla="val 29314"/>
                                <a:gd name="adj2" fmla="val 29314"/>
                                <a:gd name="adj3" fmla="val 16667"/>
                                <a:gd name="adj4" fmla="val 66667"/>
                              </a:avLst>
                            </a:prstGeom>
                            <a:solidFill>
                              <a:srgbClr val="FFC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6697"/>
                              <a:ext cx="2096" cy="1101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 w="9525">
                              <a:solidFill>
                                <a:srgbClr val="FFC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7415F" w:rsidRPr="00122A61" w:rsidRDefault="001F051B" w:rsidP="001F051B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 w:rsidRPr="00122A61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K1 (current path </w:t>
                                </w:r>
                                <w:permStart w:id="1524785644" w:edGrp="everyone"/>
                                <w:r w:rsid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…</w:t>
                                </w:r>
                                <w:permEnd w:id="1524785644"/>
                                <w:r w:rsidRPr="00122A61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) </w:t>
                                </w:r>
                              </w:p>
                              <w:p w:rsidR="001F051B" w:rsidRPr="00122A61" w:rsidRDefault="001F051B" w:rsidP="001F051B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 w:rsidRPr="00122A61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closes</w:t>
                                </w: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</wpg:grpSp>
                      <wpg:grpSp>
                        <wpg:cNvPr id="59" name="Group 26"/>
                        <wpg:cNvGrpSpPr>
                          <a:grpSpLocks/>
                        </wpg:cNvGrpSpPr>
                        <wpg:grpSpPr bwMode="auto">
                          <a:xfrm>
                            <a:off x="6687" y="9381"/>
                            <a:ext cx="1500" cy="1403"/>
                            <a:chOff x="2309" y="6629"/>
                            <a:chExt cx="2215" cy="1889"/>
                          </a:xfrm>
                        </wpg:grpSpPr>
                        <wps:wsp>
                          <wps:cNvPr id="60" name="AutoShap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6629"/>
                              <a:ext cx="2215" cy="1889"/>
                            </a:xfrm>
                            <a:prstGeom prst="downArrowCallout">
                              <a:avLst>
                                <a:gd name="adj1" fmla="val 29314"/>
                                <a:gd name="adj2" fmla="val 29314"/>
                                <a:gd name="adj3" fmla="val 16667"/>
                                <a:gd name="adj4" fmla="val 66667"/>
                              </a:avLst>
                            </a:prstGeom>
                            <a:solidFill>
                              <a:srgbClr val="92D05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6697"/>
                              <a:ext cx="2096" cy="1101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9525">
                              <a:solidFill>
                                <a:srgbClr val="92D05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7415F" w:rsidRPr="00D23BFD" w:rsidRDefault="001F051B" w:rsidP="001F051B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 w:rsidRPr="00D23BFD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K1 (current path </w:t>
                                </w:r>
                                <w:permStart w:id="1002330375" w:edGrp="everyone"/>
                                <w:r w:rsid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…</w:t>
                                </w:r>
                                <w:permEnd w:id="1002330375"/>
                                <w:r w:rsidRPr="00D23BFD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) </w:t>
                                </w:r>
                              </w:p>
                              <w:p w:rsidR="001F051B" w:rsidRPr="00D23BFD" w:rsidRDefault="001F051B" w:rsidP="001F051B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 w:rsidRPr="00D23BFD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closes</w:t>
                                </w: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30"/>
                        <wpg:cNvGrpSpPr>
                          <a:grpSpLocks/>
                        </wpg:cNvGrpSpPr>
                        <wpg:grpSpPr bwMode="auto">
                          <a:xfrm>
                            <a:off x="8931" y="9380"/>
                            <a:ext cx="1500" cy="1382"/>
                            <a:chOff x="2309" y="6629"/>
                            <a:chExt cx="2215" cy="1889"/>
                          </a:xfrm>
                        </wpg:grpSpPr>
                        <wps:wsp>
                          <wps:cNvPr id="63" name="AutoShap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6629"/>
                              <a:ext cx="2215" cy="1889"/>
                            </a:xfrm>
                            <a:prstGeom prst="downArrowCallout">
                              <a:avLst>
                                <a:gd name="adj1" fmla="val 29314"/>
                                <a:gd name="adj2" fmla="val 29314"/>
                                <a:gd name="adj3" fmla="val 16667"/>
                                <a:gd name="adj4" fmla="val 66667"/>
                              </a:avLst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6697"/>
                              <a:ext cx="2096" cy="1101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F051B" w:rsidRPr="00807244" w:rsidRDefault="001F051B" w:rsidP="001F051B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 w:rsidRPr="0080724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K1 (current path </w:t>
                                </w:r>
                                <w:r w:rsidR="0017415F" w:rsidRPr="0080724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9</w:t>
                                </w:r>
                                <w:r w:rsidRPr="0080724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) closes</w:t>
                                </w:r>
                              </w:p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65" name="Group 37"/>
                        <wpg:cNvGrpSpPr>
                          <a:grpSpLocks/>
                        </wpg:cNvGrpSpPr>
                        <wpg:grpSpPr bwMode="auto">
                          <a:xfrm>
                            <a:off x="2311" y="12381"/>
                            <a:ext cx="1500" cy="951"/>
                            <a:chOff x="4365" y="13368"/>
                            <a:chExt cx="1500" cy="1243"/>
                          </a:xfrm>
                        </wpg:grpSpPr>
                        <wps:wsp>
                          <wps:cNvPr id="6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5" y="13368"/>
                              <a:ext cx="1500" cy="1243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9" y="13437"/>
                              <a:ext cx="1419" cy="110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02C39" w:rsidRPr="003F0814" w:rsidRDefault="003F0814" w:rsidP="00402C39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permStart w:id="1176837443" w:edGrp="everyone"/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1176837443"/>
                                <w:r w:rsidR="00402C39" w:rsidRP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 can be opened again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8" name="Group 38"/>
                        <wpg:cNvGrpSpPr>
                          <a:grpSpLocks/>
                        </wpg:cNvGrpSpPr>
                        <wpg:grpSpPr bwMode="auto">
                          <a:xfrm>
                            <a:off x="4451" y="10866"/>
                            <a:ext cx="1500" cy="937"/>
                            <a:chOff x="4365" y="13368"/>
                            <a:chExt cx="1500" cy="1243"/>
                          </a:xfrm>
                        </wpg:grpSpPr>
                        <wps:wsp>
                          <wps:cNvPr id="69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5" y="13368"/>
                              <a:ext cx="1500" cy="1243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9" y="13437"/>
                              <a:ext cx="1419" cy="1101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 w="9525">
                              <a:solidFill>
                                <a:srgbClr val="FFC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F051B" w:rsidRPr="003B4C4F" w:rsidRDefault="008A2900" w:rsidP="001F051B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s</w:t>
                                </w:r>
                                <w:r w:rsidR="003B4C4F" w:rsidRPr="003B4C4F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ignal lamp </w:t>
                                </w:r>
                                <w:permStart w:id="1280197464" w:edGrp="everyone"/>
                                <w:r w:rsid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1280197464"/>
                                <w:r w:rsidR="003B4C4F" w:rsidRPr="003B4C4F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 outside room 1 lights</w:t>
                                </w: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</wpg:grpSp>
                      <wpg:grpSp>
                        <wpg:cNvPr id="71" name="Group 41"/>
                        <wpg:cNvGrpSpPr>
                          <a:grpSpLocks/>
                        </wpg:cNvGrpSpPr>
                        <wpg:grpSpPr bwMode="auto">
                          <a:xfrm>
                            <a:off x="6680" y="10876"/>
                            <a:ext cx="1500" cy="937"/>
                            <a:chOff x="4365" y="13368"/>
                            <a:chExt cx="1500" cy="1243"/>
                          </a:xfrm>
                        </wpg:grpSpPr>
                        <wps:wsp>
                          <wps:cNvPr id="72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5" y="13368"/>
                              <a:ext cx="1500" cy="1243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9" y="13437"/>
                              <a:ext cx="1419" cy="1101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9525">
                              <a:solidFill>
                                <a:srgbClr val="92D05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F051B" w:rsidRPr="00D23BFD" w:rsidRDefault="008A2900" w:rsidP="00E16F1C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s</w:t>
                                </w:r>
                                <w:r w:rsidR="0017415F" w:rsidRPr="00D23BFD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ignal lamp </w:t>
                                </w:r>
                                <w:permStart w:id="202473283" w:edGrp="everyone"/>
                                <w:r w:rsid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202473283"/>
                                <w:r w:rsidR="0017415F" w:rsidRPr="00D23BFD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 in centre lights</w:t>
                                </w:r>
                              </w:p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44"/>
                        <wpg:cNvGrpSpPr>
                          <a:grpSpLocks/>
                        </wpg:cNvGrpSpPr>
                        <wpg:grpSpPr bwMode="auto">
                          <a:xfrm>
                            <a:off x="8942" y="10871"/>
                            <a:ext cx="1491" cy="1384"/>
                            <a:chOff x="2309" y="6629"/>
                            <a:chExt cx="2215" cy="1889"/>
                          </a:xfrm>
                        </wpg:grpSpPr>
                        <wps:wsp>
                          <wps:cNvPr id="75" name="AutoShap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6629"/>
                              <a:ext cx="2215" cy="1889"/>
                            </a:xfrm>
                            <a:prstGeom prst="downArrowCallout">
                              <a:avLst>
                                <a:gd name="adj1" fmla="val 29314"/>
                                <a:gd name="adj2" fmla="val 29314"/>
                                <a:gd name="adj3" fmla="val 16667"/>
                                <a:gd name="adj4" fmla="val 66667"/>
                              </a:avLst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Text 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6697"/>
                              <a:ext cx="2096" cy="1101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16F1C" w:rsidRDefault="0017415F" w:rsidP="001F051B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lang w:val="de-CH"/>
                                  </w:rPr>
                                </w:pPr>
                                <w:r w:rsidRPr="00E16F1C">
                                  <w:rPr>
                                    <w:rFonts w:ascii="Comic Sans MS" w:hAnsi="Comic Sans MS" w:cs="Arial"/>
                                    <w:lang w:val="de-CH"/>
                                  </w:rPr>
                                  <w:t xml:space="preserve">K3 </w:t>
                                </w:r>
                              </w:p>
                              <w:p w:rsidR="001F051B" w:rsidRPr="00E16F1C" w:rsidRDefault="003F0814" w:rsidP="001F051B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lang w:val="de-CH"/>
                                  </w:rPr>
                                </w:pPr>
                                <w:permStart w:id="1024333756" w:edGrp="everyone"/>
                                <w:r>
                                  <w:rPr>
                                    <w:rFonts w:ascii="Comic Sans MS" w:hAnsi="Comic Sans MS" w:cs="Arial"/>
                                    <w:lang w:val="de-CH"/>
                                  </w:rPr>
                                  <w:t>…</w:t>
                                </w:r>
                                <w:permEnd w:id="1024333756"/>
                              </w:p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47"/>
                        <wpg:cNvGrpSpPr>
                          <a:grpSpLocks/>
                        </wpg:cNvGrpSpPr>
                        <wpg:grpSpPr bwMode="auto">
                          <a:xfrm>
                            <a:off x="8931" y="12383"/>
                            <a:ext cx="1491" cy="1390"/>
                            <a:chOff x="2309" y="6629"/>
                            <a:chExt cx="2215" cy="1889"/>
                          </a:xfrm>
                        </wpg:grpSpPr>
                        <wps:wsp>
                          <wps:cNvPr id="78" name="AutoShap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6629"/>
                              <a:ext cx="2215" cy="1889"/>
                            </a:xfrm>
                            <a:prstGeom prst="downArrowCallout">
                              <a:avLst>
                                <a:gd name="adj1" fmla="val 29314"/>
                                <a:gd name="adj2" fmla="val 29314"/>
                                <a:gd name="adj3" fmla="val 16667"/>
                                <a:gd name="adj4" fmla="val 66667"/>
                              </a:avLst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6697"/>
                              <a:ext cx="2096" cy="1101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7415F" w:rsidRPr="003F0814" w:rsidRDefault="003F0814" w:rsidP="0017415F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permStart w:id="1359610120" w:edGrp="everyone"/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1359610120"/>
                                <w:r w:rsidR="0017415F" w:rsidRP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 (current path 11) closes</w:t>
                                </w:r>
                              </w:p>
                              <w:p w:rsidR="001F051B" w:rsidRPr="003F0814" w:rsidRDefault="001F051B" w:rsidP="0017415F">
                                <w:pPr>
                                  <w:rPr>
                                    <w:lang w:val="fr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50"/>
                        <wpg:cNvGrpSpPr>
                          <a:grpSpLocks/>
                        </wpg:cNvGrpSpPr>
                        <wpg:grpSpPr bwMode="auto">
                          <a:xfrm>
                            <a:off x="8931" y="13909"/>
                            <a:ext cx="1500" cy="932"/>
                            <a:chOff x="4365" y="13368"/>
                            <a:chExt cx="1500" cy="1243"/>
                          </a:xfrm>
                        </wpg:grpSpPr>
                        <wps:wsp>
                          <wps:cNvPr id="81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5" y="13368"/>
                              <a:ext cx="1500" cy="124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Text Box 5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9" y="13437"/>
                              <a:ext cx="1419" cy="1101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A2900" w:rsidRPr="003F0814" w:rsidRDefault="008A2900" w:rsidP="001F051B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r w:rsidRP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h</w:t>
                                </w:r>
                                <w:r w:rsidR="0017415F" w:rsidRP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orn </w:t>
                                </w:r>
                                <w:permStart w:id="417742949" w:edGrp="everyone"/>
                                <w:r w:rsid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417742949"/>
                                <w:r w:rsidR="0017415F" w:rsidRP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 in </w:t>
                                </w:r>
                              </w:p>
                              <w:p w:rsidR="001F051B" w:rsidRPr="003F0814" w:rsidRDefault="0017415F" w:rsidP="001F051B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r w:rsidRPr="003F0814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centre sounds</w:t>
                                </w:r>
                              </w:p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53"/>
                        <wpg:cNvGrpSpPr>
                          <a:grpSpLocks/>
                        </wpg:cNvGrpSpPr>
                        <wpg:grpSpPr bwMode="auto">
                          <a:xfrm>
                            <a:off x="2308" y="9380"/>
                            <a:ext cx="1491" cy="1404"/>
                            <a:chOff x="2309" y="5857"/>
                            <a:chExt cx="1491" cy="1889"/>
                          </a:xfrm>
                        </wpg:grpSpPr>
                        <wps:wsp>
                          <wps:cNvPr id="84" name="AutoShap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5857"/>
                              <a:ext cx="1491" cy="1889"/>
                            </a:xfrm>
                            <a:prstGeom prst="downArrowCallout">
                              <a:avLst>
                                <a:gd name="adj1" fmla="val 25000"/>
                                <a:gd name="adj2" fmla="val 25000"/>
                                <a:gd name="adj3" fmla="val 21116"/>
                                <a:gd name="adj4" fmla="val 66667"/>
                              </a:avLst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5927"/>
                              <a:ext cx="1345" cy="110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22A61" w:rsidRDefault="00122A61" w:rsidP="00122A61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6"/>
                                    <w:szCs w:val="16"/>
                                    <w:lang w:val="de-CH"/>
                                  </w:rPr>
                                </w:pPr>
                                <w:r w:rsidRPr="00122A61">
                                  <w:rPr>
                                    <w:rFonts w:ascii="Comic Sans MS" w:hAnsi="Comic Sans MS" w:cs="Arial"/>
                                    <w:sz w:val="16"/>
                                    <w:szCs w:val="16"/>
                                    <w:lang w:val="de-CH"/>
                                  </w:rPr>
                                  <w:t xml:space="preserve">K1 (current </w:t>
                                </w:r>
                              </w:p>
                              <w:p w:rsidR="00122A61" w:rsidRPr="00122A61" w:rsidRDefault="00122A61" w:rsidP="00122A61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6"/>
                                    <w:szCs w:val="16"/>
                                    <w:lang w:val="de-CH"/>
                                  </w:rPr>
                                </w:pPr>
                                <w:r w:rsidRPr="00122A61">
                                  <w:rPr>
                                    <w:rFonts w:ascii="Comic Sans MS" w:hAnsi="Comic Sans MS" w:cs="Arial"/>
                                    <w:sz w:val="16"/>
                                    <w:szCs w:val="16"/>
                                    <w:lang w:val="de-CH"/>
                                  </w:rPr>
                                  <w:t xml:space="preserve">path 2) </w:t>
                                </w:r>
                              </w:p>
                              <w:p w:rsidR="00122A61" w:rsidRPr="00122A61" w:rsidRDefault="003F0814" w:rsidP="00122A61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6"/>
                                    <w:szCs w:val="16"/>
                                    <w:lang w:val="de-CH"/>
                                  </w:rPr>
                                </w:pPr>
                                <w:permStart w:id="1631481472" w:edGrp="everyone"/>
                                <w:r>
                                  <w:rPr>
                                    <w:rFonts w:ascii="Comic Sans MS" w:hAnsi="Comic Sans MS" w:cs="Arial"/>
                                    <w:sz w:val="16"/>
                                    <w:szCs w:val="16"/>
                                    <w:lang w:val="de-CH"/>
                                  </w:rPr>
                                  <w:t>…</w:t>
                                </w:r>
                                <w:permEnd w:id="1631481472"/>
                              </w:p>
                              <w:p w:rsidR="00122A61" w:rsidRPr="00122A61" w:rsidRDefault="00122A61" w:rsidP="00122A61"/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57"/>
                        <wpg:cNvGrpSpPr>
                          <a:grpSpLocks/>
                        </wpg:cNvGrpSpPr>
                        <wpg:grpSpPr bwMode="auto">
                          <a:xfrm>
                            <a:off x="2303" y="10870"/>
                            <a:ext cx="1491" cy="1404"/>
                            <a:chOff x="2309" y="5857"/>
                            <a:chExt cx="1491" cy="1889"/>
                          </a:xfrm>
                        </wpg:grpSpPr>
                        <wps:wsp>
                          <wps:cNvPr id="87" name="AutoShap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5857"/>
                              <a:ext cx="1491" cy="1889"/>
                            </a:xfrm>
                            <a:prstGeom prst="downArrowCallout">
                              <a:avLst>
                                <a:gd name="adj1" fmla="val 25000"/>
                                <a:gd name="adj2" fmla="val 25000"/>
                                <a:gd name="adj3" fmla="val 21116"/>
                                <a:gd name="adj4" fmla="val 66667"/>
                              </a:avLst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Text Box 5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5927"/>
                              <a:ext cx="1345" cy="110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122A61" w:rsidRDefault="003F0814" w:rsidP="00122A61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permStart w:id="1924292113" w:edGrp="everyone"/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…</w:t>
                                </w:r>
                                <w:permEnd w:id="1924292113"/>
                              </w:p>
                              <w:p w:rsidR="00122A61" w:rsidRPr="00122A61" w:rsidRDefault="00122A61" w:rsidP="00122A61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o</w:t>
                                </w:r>
                                <w:r w:rsidRPr="00122A61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f</w:t>
                                </w: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 </w:t>
                                </w:r>
                                <w:r w:rsidRPr="00122A61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K1</w:t>
                                </w:r>
                              </w:p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s:wsp>
                        <wps:cNvPr id="89" name="AutoShape 60"/>
                        <wps:cNvSpPr>
                          <a:spLocks noChangeArrowheads="1"/>
                        </wps:cNvSpPr>
                        <wps:spPr bwMode="auto">
                          <a:xfrm>
                            <a:off x="6089" y="9664"/>
                            <a:ext cx="509" cy="352"/>
                          </a:xfrm>
                          <a:prstGeom prst="rightArrow">
                            <a:avLst>
                              <a:gd name="adj1" fmla="val 50000"/>
                              <a:gd name="adj2" fmla="val 36151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61"/>
                        <wps:cNvSpPr>
                          <a:spLocks noChangeArrowheads="1"/>
                        </wps:cNvSpPr>
                        <wps:spPr bwMode="auto">
                          <a:xfrm>
                            <a:off x="8326" y="9664"/>
                            <a:ext cx="509" cy="352"/>
                          </a:xfrm>
                          <a:prstGeom prst="rightArrow">
                            <a:avLst>
                              <a:gd name="adj1" fmla="val 50000"/>
                              <a:gd name="adj2" fmla="val 36151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" o:spid="_x0000_s1027" style="position:absolute;left:0;text-align:left;margin-left:46.35pt;margin-top:9pt;width:406.5pt;height:347.8pt;z-index:251693056" coordorigin="2303,7885" coordsize="8130,6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15" o:spid="_x0000_s1028" type="#_x0000_t13" style="position:absolute;left:3869;top:9664;width:509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HdE8YA&#10;AADbAAAADwAAAGRycy9kb3ducmV2LnhtbESPQUvDQBSE74L/YXmCl2I3llba2G0JYkHx1CiU3l6z&#10;zyQ0+zbsPtv033cFweMwM98wy/XgOnWiEFvPBh7HGSjiytuWawNfn5uHOagoyBY7z2TgQhHWq9ub&#10;JebWn3lLp1JqlSAcczTQiPS51rFqyGEc+544ed8+OJQkQ61twHOCu05PsuxJO2w5LTTY00tD1bH8&#10;cQbmxWHxKqPdR3sJm2MxKvYynb0bc383FM+ghAb5D/+136yB2QR+v6Qfo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HdE8YAAADbAAAADwAAAAAAAAAAAAAAAACYAgAAZHJz&#10;L2Rvd25yZXYueG1sUEsFBgAAAAAEAAQA9QAAAIsDAAAAAA==&#10;" fillcolor="yellow"/>
                <v:group id="Group 35" o:spid="_x0000_s1029" style="position:absolute;left:2309;top:7885;width:1491;height:1404" coordorigin="2309,5857" coordsize="1491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type id="_x0000_t80" coordsize="21600,21600" o:spt="80" adj="14400,5400,18000,8100" path="m,l21600,,21600@0@5@0@5@2@4@2,10800,21600@1@2@3@2@3@0,0@0xe">
                    <v:stroke joinstyle="miter"/>
                    <v:formulas>
                      <v:f eqn="val #0"/>
                      <v:f eqn="val #1"/>
                      <v:f eqn="val #2"/>
                      <v:f eqn="val #3"/>
                      <v:f eqn="sum 21600 0 #1"/>
                      <v:f eqn="sum 21600 0 #3"/>
                      <v:f eqn="prod #0 1 2"/>
                    </v:formulas>
                    <v:path o:connecttype="custom" o:connectlocs="10800,0;0,@6;10800,21600;21600,@6" o:connectangles="270,180,90,0" textboxrect="0,0,21600,@0"/>
                    <v:handles>
                      <v:h position="topLeft,#0" yrange="0,@2"/>
                      <v:h position="#1,bottomRight" xrange="0,@3"/>
                      <v:h position="#3,#2" xrange="@1,10800" yrange="@0,21600"/>
                    </v:handles>
                  </v:shapetype>
                  <v:shape id="AutoShape 3" o:spid="_x0000_s1030" type="#_x0000_t80" style="position:absolute;left:2309;top:5857;width:1491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k5e8MA&#10;AADbAAAADwAAAGRycy9kb3ducmV2LnhtbESPQWvCQBSE7wX/w/KE3urGokWjq4hQsKAFjd4f2WcS&#10;zL4NuxsT/fXdQqHHYWa+YZbr3tTiTs5XlhWMRwkI4tzqigsF5+zzbQbCB2SNtWVS8CAP69XgZYmp&#10;th0f6X4KhYgQ9ikqKENoUil9XpJBP7INcfSu1hkMUbpCaoddhJtavifJhzRYcVwosaFtSfnt1BoF&#10;2Tc9p5fk0Nbt9XDeP7Pguq+5Uq/DfrMAEagP/+G/9k4rmE7g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k5e8MAAADbAAAADwAAAAAAAAAAAAAAAACYAgAAZHJzL2Rv&#10;d25yZXYueG1sUEsFBgAAAAAEAAQA9QAAAIgDAAAAAA==&#10;" fillcolor="yellow"/>
                  <v:shape id="Text Box 4" o:spid="_x0000_s1031" type="#_x0000_t202" style="position:absolute;left:2377;top:5927;width:1345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NQK8MA&#10;AADbAAAADwAAAGRycy9kb3ducmV2LnhtbESPT2sCMRTE7wW/Q3hCL0WzLahlaxTxD3qt2vtz89ys&#10;3bxsk7huv30jFDwOM/MbZjrvbC1a8qFyrOB1mIEgLpyuuFRwPGwG7yBCRNZYOyYFvxRgPus9TTHX&#10;7saf1O5jKRKEQ44KTIxNLmUoDFkMQ9cQJ+/svMWYpC+l9nhLcFvLtywbS4sVpwWDDS0NFd/7q1Ww&#10;PZz552JOE28vGa5e2q/xutko9dzvFh8gInXxEf5v77SC0QjuX9IP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NQK8MAAADbAAAADwAAAAAAAAAAAAAAAACYAgAAZHJzL2Rv&#10;d25yZXYueG1sUEsFBgAAAAAEAAQA9QAAAIgDAAAAAA==&#10;" fillcolor="yellow" strokecolor="yellow">
                    <v:textbox inset=".5mm,1mm,.5mm,1mm">
                      <w:txbxContent>
                        <w:p w:rsidR="003B4C4F" w:rsidRPr="00122A61" w:rsidRDefault="00402C39" w:rsidP="00402C39">
                          <w:pPr>
                            <w:jc w:val="center"/>
                            <w:rPr>
                              <w:rFonts w:ascii="Comic Sans MS" w:hAnsi="Comic Sans MS" w:cs="Arial"/>
                              <w:lang w:val="de-CH"/>
                            </w:rPr>
                          </w:pPr>
                          <w:r w:rsidRPr="00122A61">
                            <w:rPr>
                              <w:rFonts w:ascii="Comic Sans MS" w:hAnsi="Comic Sans MS" w:cs="Arial"/>
                              <w:lang w:val="de-CH"/>
                            </w:rPr>
                            <w:t xml:space="preserve">K1 </w:t>
                          </w:r>
                        </w:p>
                        <w:p w:rsidR="003B4C4F" w:rsidRPr="00122A61" w:rsidRDefault="009A0161" w:rsidP="00402C39">
                          <w:pPr>
                            <w:jc w:val="center"/>
                            <w:rPr>
                              <w:rFonts w:ascii="Comic Sans MS" w:hAnsi="Comic Sans MS" w:cs="Arial"/>
                              <w:lang w:val="de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lang w:val="de-CH"/>
                            </w:rPr>
                            <w:t>energizes</w:t>
                          </w:r>
                        </w:p>
                      </w:txbxContent>
                    </v:textbox>
                  </v:shape>
                </v:group>
                <v:group id="Group 21" o:spid="_x0000_s1032" style="position:absolute;left:4451;top:9380;width:1500;height:1404" coordorigin="2309,6629" coordsize="2215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shape id="AutoShape 22" o:spid="_x0000_s1033" type="#_x0000_t80" style="position:absolute;left:2309;top:6629;width:2215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zj4MIA&#10;AADbAAAADwAAAGRycy9kb3ducmV2LnhtbESPwWrDMBBE74X+g9hCLqVZJ9C0uFFCKQnEx6T9gMXa&#10;WCbWykiK7fx9VCj0OMzMG2a9nVynBg6x9aJhMS9AsdTetNJo+Pnev7yDionEUOeFNdw4wnbz+LCm&#10;0vhRjjycUqMyRGJJGmxKfYkYa8uO4tz3LNk7++AoZRkaNIHGDHcdLotihY5ayQuWev6yXF9OV6cB&#10;d3ZxvCFWLqz2u8vzWF2Hc6X17Gn6/ACVeEr/4b/2wWh4fYPfL/kH4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TOPgwgAAANsAAAAPAAAAAAAAAAAAAAAAAJgCAABkcnMvZG93&#10;bnJldi54bWxQSwUGAAAAAAQABAD1AAAAhwMAAAAA&#10;" fillcolor="#ffc000"/>
                  <v:shape id="Text Box 23" o:spid="_x0000_s1034" type="#_x0000_t202" style="position:absolute;left:2377;top:6697;width:2096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MTpsEA&#10;AADbAAAADwAAAGRycy9kb3ducmV2LnhtbERPPWvDMBDdC/0P4gLdGjmGhuJEMa6h0CEZ6mbIeLGu&#10;llvrZCTVcf59NQQyPt73tpztICbyoXesYLXMQBC3TvfcKTh+vT+/gggRWePgmBRcKUC5e3zYYqHd&#10;hT9pamInUgiHAhWYGMdCytAashiWbiRO3LfzFmOCvpPa4yWF20HmWbaWFntODQZHqg21v82fVZD7&#10;Y3aqfw55dX7rzV6v26ae9ko9LeZqAyLSHO/im/tDK3hJY9OX9APk7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zE6bBAAAA2wAAAA8AAAAAAAAAAAAAAAAAmAIAAGRycy9kb3du&#10;cmV2LnhtbFBLBQYAAAAABAAEAPUAAACGAwAAAAA=&#10;" fillcolor="#ffc000" strokecolor="#ffc000">
                    <v:textbox inset=".5mm,.5mm,.5mm,.5mm">
                      <w:txbxContent>
                        <w:p w:rsidR="0017415F" w:rsidRPr="00122A61" w:rsidRDefault="001F051B" w:rsidP="001F051B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 w:rsidRPr="00122A61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K1 (current path </w:t>
                          </w:r>
                          <w:permStart w:id="1524785644" w:edGrp="everyone"/>
                          <w:r w:rsid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…</w:t>
                          </w:r>
                          <w:permEnd w:id="1524785644"/>
                          <w:r w:rsidRPr="00122A61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) </w:t>
                          </w:r>
                        </w:p>
                        <w:p w:rsidR="001F051B" w:rsidRPr="00122A61" w:rsidRDefault="001F051B" w:rsidP="001F051B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 w:rsidRPr="00122A61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closes</w:t>
                          </w:r>
                        </w:p>
                      </w:txbxContent>
                    </v:textbox>
                  </v:shape>
                </v:group>
                <v:group id="Group 26" o:spid="_x0000_s1035" style="position:absolute;left:6687;top:9381;width:1500;height:1403" coordorigin="2309,6629" coordsize="2215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shape id="AutoShape 27" o:spid="_x0000_s1036" type="#_x0000_t80" style="position:absolute;left:2309;top:6629;width:2215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QVzb4A&#10;AADbAAAADwAAAGRycy9kb3ducmV2LnhtbERPPWvDMBDdC/kP4gLdajkdTHCthBAwZGuStp4P62qZ&#10;WCcjKbbz76Oh0PHxvqv9YgcxkQ+9YwWbLAdB3Drdc6fg+6t+24IIEVnj4JgUPCjAfrd6qbDUbuYL&#10;TdfYiRTCoUQFJsaxlDK0hiyGzI3Eift13mJM0HdSe5xTuB3ke54X0mLPqcHgSEdD7e16two+m2HB&#10;5ud8CuRq46bab5ubV+p1vRw+QERa4r/4z33SCoq0Pn1JP0Dun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iUFc2+AAAA2wAAAA8AAAAAAAAAAAAAAAAAmAIAAGRycy9kb3ducmV2&#10;LnhtbFBLBQYAAAAABAAEAPUAAACDAwAAAAA=&#10;" fillcolor="#92d050"/>
                  <v:shape id="Text Box 28" o:spid="_x0000_s1037" type="#_x0000_t202" style="position:absolute;left:2377;top:6697;width:2096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ao9sMA&#10;AADbAAAADwAAAGRycy9kb3ducmV2LnhtbESPQWsCMRSE7wX/Q3hCL0Wz24PIahRRCoIH0VW8PjfP&#10;7OLmZUlSXf99Uyj0OMzMN8x82dtWPMiHxrGCfJyBIK6cbtgoOJVfoymIEJE1to5JwYsCLBeDtzkW&#10;2j35QI9jNCJBOBSooI6xK6QMVU0Ww9h1xMm7OW8xJumN1B6fCW5b+ZllE2mx4bRQY0frmqr78dsq&#10;uJTxXO6NX3/0eYeH6VWaze6m1PuwX81AROrjf/ivvdUKJjn8fkk/QC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ao9sMAAADbAAAADwAAAAAAAAAAAAAAAACYAgAAZHJzL2Rv&#10;d25yZXYueG1sUEsFBgAAAAAEAAQA9QAAAIgDAAAAAA==&#10;" fillcolor="#92d050" strokecolor="#92d050">
                    <v:textbox inset=".5mm,.5mm,.5mm,.5mm">
                      <w:txbxContent>
                        <w:p w:rsidR="0017415F" w:rsidRPr="00D23BFD" w:rsidRDefault="001F051B" w:rsidP="001F051B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 w:rsidRPr="00D23BFD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K1 (current path </w:t>
                          </w:r>
                          <w:permStart w:id="1002330375" w:edGrp="everyone"/>
                          <w:r w:rsid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…</w:t>
                          </w:r>
                          <w:permEnd w:id="1002330375"/>
                          <w:r w:rsidRPr="00D23BFD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) </w:t>
                          </w:r>
                        </w:p>
                        <w:p w:rsidR="001F051B" w:rsidRPr="00D23BFD" w:rsidRDefault="001F051B" w:rsidP="001F051B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 w:rsidRPr="00D23BFD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closes</w:t>
                          </w:r>
                        </w:p>
                      </w:txbxContent>
                    </v:textbox>
                  </v:shape>
                </v:group>
                <v:group id="Group 30" o:spid="_x0000_s1038" style="position:absolute;left:8931;top:9380;width:1500;height:1382" coordorigin="2309,6629" coordsize="2215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AutoShape 31" o:spid="_x0000_s1039" type="#_x0000_t80" style="position:absolute;left:2309;top:6629;width:2215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poUcQA&#10;AADbAAAADwAAAGRycy9kb3ducmV2LnhtbESP3WrCQBSE7wu+w3KE3tWNFoKkriJBQ/FG/HmAY/Y0&#10;G8yeDdltkvbpuwXBy2FmvmFWm9E2oqfO144VzGcJCOLS6ZorBdfL/m0JwgdkjY1jUvBDHjbrycsK&#10;M+0GPlF/DpWIEPYZKjAhtJmUvjRk0c9cSxy9L9dZDFF2ldQdDhFuG7lIklRarDkuGGwpN1Tez99W&#10;QZGH9ND64pj+3o756bC7L3vcKfU6HbcfIAKN4Rl+tD+1gvQd/r/EH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KaFHEAAAA2wAAAA8AAAAAAAAAAAAAAAAAmAIAAGRycy9k&#10;b3ducmV2LnhtbFBLBQYAAAAABAAEAPUAAACJAwAAAAA=&#10;" fillcolor="#00b0f0"/>
                  <v:shape id="Text Box 32" o:spid="_x0000_s1040" type="#_x0000_t202" style="position:absolute;left:2377;top:6697;width:2096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HLAMMA&#10;AADbAAAADwAAAGRycy9kb3ducmV2LnhtbESPT2vCQBTE70K/w/IKvZmNRUSiqxRtobQn/6DXl+xr&#10;Esy+DburSb59VxA8DjPzG2a57k0jbuR8bVnBJElBEBdW11wqOB6+xnMQPiBrbCyTgoE8rFcvoyVm&#10;2na8o9s+lCJC2GeooAqhzaT0RUUGfWJb4uj9WWcwROlKqR12EW4a+Z6mM2mw5rhQYUubiorL/moi&#10;hfLf09bUnz+7duqu+XD2ly0r9fbafyxABOrDM/xof2sFsyncv8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5HLAMMAAADbAAAADwAAAAAAAAAAAAAAAACYAgAAZHJzL2Rv&#10;d25yZXYueG1sUEsFBgAAAAAEAAQA9QAAAIgDAAAAAA==&#10;" fillcolor="#00b0f0" strokecolor="#00b0f0">
                    <v:textbox inset=".5mm,1mm,.5mm,1mm">
                      <w:txbxContent>
                        <w:p w:rsidR="001F051B" w:rsidRPr="00807244" w:rsidRDefault="001F051B" w:rsidP="001F051B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 w:rsidRPr="0080724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K1 (current path </w:t>
                          </w:r>
                          <w:r w:rsidR="0017415F" w:rsidRPr="0080724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9</w:t>
                          </w:r>
                          <w:r w:rsidRPr="0080724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) closes</w:t>
                          </w:r>
                        </w:p>
                      </w:txbxContent>
                    </v:textbox>
                  </v:shape>
                </v:group>
                <v:group id="Group 37" o:spid="_x0000_s1041" style="position:absolute;left:2311;top:12381;width:1500;height:951" coordorigin="4365,13368" coordsize="1500,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rect id="Rectangle 36" o:spid="_x0000_s1042" style="position:absolute;left:4365;top:13368;width:1500;height: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Fy1MQA&#10;AADbAAAADwAAAGRycy9kb3ducmV2LnhtbESPT4vCMBTE7wt+h/AWvK3pCpbaNcriP/QiWsXzo3m2&#10;xealNFHrtzfCwh6HmfkNM5l1phZ3al1lWcH3IAJBnFtdcaHgdFx9JSCcR9ZYWyYFT3Iwm/Y+Jphq&#10;++AD3TNfiABhl6KC0vsmldLlJRl0A9sQB+9iW4M+yLaQusVHgJtaDqMolgYrDgslNjQvKb9mN6Ng&#10;fWq212z+HCa7/WiZJYvz+LI7K9X/7H5/QHjq/H/4r73RCuIY3l/CD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BctTEAAAA2wAAAA8AAAAAAAAAAAAAAAAAmAIAAGRycy9k&#10;b3ducmV2LnhtbFBLBQYAAAAABAAEAPUAAACJAwAAAAA=&#10;" fillcolor="yellow"/>
                  <v:shape id="Text Box 14" o:spid="_x0000_s1043" type="#_x0000_t202" style="position:absolute;left:4389;top:13437;width:1419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ld8YA&#10;AADbAAAADwAAAGRycy9kb3ducmV2LnhtbESPT2sCMRTE74V+h/AKvdWsPaisRtHSUlvE4h/Q42Pz&#10;drN087Ik6br99qYg9DjMzG+Y2aK3jejIh9qxguEgA0FcOF1zpeB4eHuagAgRWWPjmBT8UoDF/P5u&#10;hrl2F95Rt4+VSBAOOSowMba5lKEwZDEMXEucvNJ5izFJX0nt8ZLgtpHPWTaSFmtOCwZbejFUfO9/&#10;rIKuXG8+j/6jPL37dnx+3a6+thuj1ONDv5yCiNTH//CtvdYKRmP4+5J+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Vld8YAAADbAAAADwAAAAAAAAAAAAAAAACYAgAAZHJz&#10;L2Rvd25yZXYueG1sUEsFBgAAAAAEAAQA9QAAAIsDAAAAAA==&#10;" fillcolor="yellow" strokecolor="yellow">
                    <v:textbox>
                      <w:txbxContent>
                        <w:p w:rsidR="00402C39" w:rsidRPr="003F0814" w:rsidRDefault="003F0814" w:rsidP="00402C39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permStart w:id="1176837443" w:edGrp="everyone"/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1176837443"/>
                          <w:r w:rsidR="00402C39" w:rsidRP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 can be opened again</w:t>
                          </w:r>
                        </w:p>
                      </w:txbxContent>
                    </v:textbox>
                  </v:shape>
                </v:group>
                <v:group id="Group 38" o:spid="_x0000_s1044" style="position:absolute;left:4451;top:10866;width:1500;height:937" coordorigin="4365,13368" coordsize="1500,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029Yc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029YcEAAADbAAAADwAA&#10;AAAAAAAAAAAAAACqAgAAZHJzL2Rvd25yZXYueG1sUEsFBgAAAAAEAAQA+gAAAJgDAAAAAA==&#10;">
                  <v:rect id="Rectangle 39" o:spid="_x0000_s1045" style="position:absolute;left:4365;top:13368;width:1500;height: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GzzMQA&#10;AADbAAAADwAAAGRycy9kb3ducmV2LnhtbESPzWrDMBCE74W+g9hCb40c1zWpE8WUlpAUconTB1is&#10;jW1irYyl+ufto0Chx2F2vtnZ5JNpxUC9aywrWC4iEMSl1Q1XCn7Ou5cVCOeRNbaWScFMDvLt48MG&#10;M21HPtFQ+EoECLsMFdTed5mUrqzJoFvYjjh4F9sb9EH2ldQ9jgFuWhlHUSoNNhwaauzos6byWvya&#10;8IZcHVp8WybfXw7j1/1cJNdjodTz0/SxBuFp8v/Hf+mDVpC+w31LA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Rs8zEAAAA2wAAAA8AAAAAAAAAAAAAAAAAmAIAAGRycy9k&#10;b3ducmV2LnhtbFBLBQYAAAAABAAEAPUAAACJAwAAAAA=&#10;" fillcolor="#ffc000"/>
                  <v:shape id="Text Box 40" o:spid="_x0000_s1046" type="#_x0000_t202" style="position:absolute;left:4389;top:13437;width:1419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DwMEA&#10;AADbAAAADwAAAGRycy9kb3ducmV2LnhtbERPPW/CMBDdK/EfrENiKw4ZaBUwiEZCYoChKQPjEV/j&#10;tPE5sk0I/x4PlTo+ve/1drSdGMiH1rGCxTwDQVw73XKj4Py1f30HESKyxs4xKXhQgO1m8rLGQrs7&#10;f9JQxUakEA4FKjAx9oWUoTZkMcxdT5y4b+ctxgR9I7XHewq3ncyzbCkttpwaDPZUGqp/q5tVkPtz&#10;dil/Tvnu+tGao17WVTkclZpNx90KRKQx/ov/3Aet4C2tT1/SD5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wQ8DBAAAA2wAAAA8AAAAAAAAAAAAAAAAAmAIAAGRycy9kb3du&#10;cmV2LnhtbFBLBQYAAAAABAAEAPUAAACGAwAAAAA=&#10;" fillcolor="#ffc000" strokecolor="#ffc000">
                    <v:textbox inset=".5mm,.5mm,.5mm,.5mm">
                      <w:txbxContent>
                        <w:p w:rsidR="001F051B" w:rsidRPr="003B4C4F" w:rsidRDefault="008A2900" w:rsidP="001F051B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s</w:t>
                          </w:r>
                          <w:r w:rsidR="003B4C4F" w:rsidRPr="003B4C4F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ignal lamp </w:t>
                          </w:r>
                          <w:permStart w:id="1280197464" w:edGrp="everyone"/>
                          <w:r w:rsid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1280197464"/>
                          <w:r w:rsidR="003B4C4F" w:rsidRPr="003B4C4F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 outside room 1 lights</w:t>
                          </w:r>
                        </w:p>
                      </w:txbxContent>
                    </v:textbox>
                  </v:shape>
                </v:group>
                <v:group id="Group 41" o:spid="_x0000_s1047" style="position:absolute;left:6680;top:10876;width:1500;height:937" coordorigin="4365,13368" coordsize="1500,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42" o:spid="_x0000_s1048" style="position:absolute;left:4365;top:13368;width:1500;height: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Fp4sQA&#10;AADbAAAADwAAAGRycy9kb3ducmV2LnhtbESPQWvCQBSE74L/YXlCb7pR0JTUVUQozalSYw+9PbLP&#10;bGL2bchuNf33bkHwOMzMN8x6O9hWXKn3tWMF81kCgrh0uuZKwal4n76C8AFZY+uYFPyRh+1mPFpj&#10;pt2Nv+h6DJWIEPYZKjAhdJmUvjRk0c9cRxy9s+sthij7SuoebxFuW7lIkpW0WHNcMNjR3lB5Of5a&#10;BU1YNul81cj0J19+FP5b5ubzoNTLZNi9gQg0hGf40c61gnQB/1/i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RaeLEAAAA2wAAAA8AAAAAAAAAAAAAAAAAmAIAAGRycy9k&#10;b3ducmV2LnhtbFBLBQYAAAAABAAEAPUAAACJAwAAAAA=&#10;" fillcolor="#92d050"/>
                  <v:shape id="Text Box 43" o:spid="_x0000_s1049" type="#_x0000_t202" style="position:absolute;left:4389;top:13437;width:1419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yimMMA&#10;AADbAAAADwAAAGRycy9kb3ducmV2LnhtbESPT2vCQBTE7wW/w/KE3uomlv4hdQ0qRNpj1YO9PbLP&#10;JJp9G3bXGL99VxA8DjPzG2aWD6YVPTnfWFaQThIQxKXVDVcKdtvi5ROED8gaW8uk4Eoe8vnoaYaZ&#10;thf+pX4TKhEh7DNUUIfQZVL6siaDfmI74ugdrDMYonSV1A4vEW5aOU2Sd2mw4bhQY0ermsrT5mwU&#10;/FX4I4+yeHP73Tosliu0+xSVeh4Piy8QgYbwCN/b31rBxyvcvs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yimMMAAADbAAAADwAAAAAAAAAAAAAAAACYAgAAZHJzL2Rv&#10;d25yZXYueG1sUEsFBgAAAAAEAAQA9QAAAIgDAAAAAA==&#10;" fillcolor="#92d050" strokecolor="#92d050">
                    <v:textbox inset=".5mm,1mm,.5mm,1mm">
                      <w:txbxContent>
                        <w:p w:rsidR="001F051B" w:rsidRPr="00D23BFD" w:rsidRDefault="008A2900" w:rsidP="00E16F1C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s</w:t>
                          </w:r>
                          <w:r w:rsidR="0017415F" w:rsidRPr="00D23BFD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ignal lamp </w:t>
                          </w:r>
                          <w:permStart w:id="202473283" w:edGrp="everyone"/>
                          <w:r w:rsid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202473283"/>
                          <w:r w:rsidR="0017415F" w:rsidRPr="00D23BFD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 in centre lights</w:t>
                          </w:r>
                        </w:p>
                      </w:txbxContent>
                    </v:textbox>
                  </v:shape>
                </v:group>
                <v:group id="Group 44" o:spid="_x0000_s1050" style="position:absolute;left:8942;top:10871;width:1491;height:1384" coordorigin="2309,6629" coordsize="2215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shape id="AutoShape 45" o:spid="_x0000_s1051" type="#_x0000_t80" style="position:absolute;left:2309;top:6629;width:2215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bDY8MA&#10;AADbAAAADwAAAGRycy9kb3ducmV2LnhtbESP0YrCMBRE34X9h3AX9k3TXdgqXaNIURFfxOoH3G2u&#10;bbG5KU2s1a83guDjMDNnmOm8N7XoqHWVZQXfowgEcW51xYWC42E1nIBwHlljbZkU3MjBfPYxmGKi&#10;7ZX31GW+EAHCLkEFpfdNIqXLSzLoRrYhDt7JtgZ9kG0hdYvXADe1/ImiWBqsOCyU2FBaUn7OLkbB&#10;OvXxtnHrXXz/36X77fI86XCp1Ndnv/gD4an37/CrvdEKxr/w/BJ+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bDY8MAAADbAAAADwAAAAAAAAAAAAAAAACYAgAAZHJzL2Rv&#10;d25yZXYueG1sUEsFBgAAAAAEAAQA9QAAAIgDAAAAAA==&#10;" fillcolor="#00b0f0"/>
                  <v:shape id="Text Box 46" o:spid="_x0000_s1052" type="#_x0000_t202" style="position:absolute;left:2377;top:6697;width:2096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ZmMcEA&#10;AADbAAAADwAAAGRycy9kb3ducmV2LnhtbESPT4vCMBTE74LfITzBm6YuotI1yqIriJ78g3t9Nm/b&#10;YvNSkqj12xtB8DjMzG+Y6bwxlbiR86VlBYN+AoI4s7rkXMHxsOpNQPiArLGyTAoe5GE+a7emmGp7&#10;5x3d9iEXEcI+RQVFCHUqpc8KMuj7tiaO3r91BkOULpfa4T3CTSW/kmQkDZYcFwqsaVFQdtlfTaTQ&#10;eXtamvJ3s6uH7np+/PnLkpXqdpqfbxCBmvAJv9trrWA8gteX+AP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WZjHBAAAA2wAAAA8AAAAAAAAAAAAAAAAAmAIAAGRycy9kb3du&#10;cmV2LnhtbFBLBQYAAAAABAAEAPUAAACGAwAAAAA=&#10;" fillcolor="#00b0f0" strokecolor="#00b0f0">
                    <v:textbox inset=".5mm,1mm,.5mm,1mm">
                      <w:txbxContent>
                        <w:p w:rsidR="00E16F1C" w:rsidRDefault="0017415F" w:rsidP="001F051B">
                          <w:pPr>
                            <w:jc w:val="center"/>
                            <w:rPr>
                              <w:rFonts w:ascii="Comic Sans MS" w:hAnsi="Comic Sans MS" w:cs="Arial"/>
                              <w:lang w:val="de-CH"/>
                            </w:rPr>
                          </w:pPr>
                          <w:r w:rsidRPr="00E16F1C">
                            <w:rPr>
                              <w:rFonts w:ascii="Comic Sans MS" w:hAnsi="Comic Sans MS" w:cs="Arial"/>
                              <w:lang w:val="de-CH"/>
                            </w:rPr>
                            <w:t xml:space="preserve">K3 </w:t>
                          </w:r>
                        </w:p>
                        <w:p w:rsidR="001F051B" w:rsidRPr="00E16F1C" w:rsidRDefault="003F0814" w:rsidP="001F051B">
                          <w:pPr>
                            <w:jc w:val="center"/>
                            <w:rPr>
                              <w:rFonts w:ascii="Comic Sans MS" w:hAnsi="Comic Sans MS" w:cs="Arial"/>
                              <w:lang w:val="de-CH"/>
                            </w:rPr>
                          </w:pPr>
                          <w:permStart w:id="1024333756" w:edGrp="everyone"/>
                          <w:r>
                            <w:rPr>
                              <w:rFonts w:ascii="Comic Sans MS" w:hAnsi="Comic Sans MS" w:cs="Arial"/>
                              <w:lang w:val="de-CH"/>
                            </w:rPr>
                            <w:t>…</w:t>
                          </w:r>
                          <w:permEnd w:id="1024333756"/>
                        </w:p>
                      </w:txbxContent>
                    </v:textbox>
                  </v:shape>
                </v:group>
                <v:group id="Group 47" o:spid="_x0000_s1053" style="position:absolute;left:8931;top:12383;width:1491;height:1390" coordorigin="2309,6629" coordsize="2215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<v:shape id="AutoShape 48" o:spid="_x0000_s1054" type="#_x0000_t80" style="position:absolute;left:2309;top:6629;width:2215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ds/cEA&#10;AADbAAAADwAAAGRycy9kb3ducmV2LnhtbERPy2rCQBTdF/oPwxXc1YldpCF1FAlWJJvg4wNuM9ck&#10;mLkTMtMk+vWdheDycN6rzWRaMVDvGssKlosIBHFpdcOVgsv55yMB4TyyxtYyKbiTg836/W2FqbYj&#10;H2k4+UqEEHYpKqi971IpXVmTQbewHXHgrrY36APsK6l7HEO4aeVnFMXSYMOhocaOsprK2+nPKNhn&#10;Ps47ty/ix2+RHfPdLRlwp9R8Nm2/QXia/Ev8dB+0gq8wNnwJP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3bP3BAAAA2wAAAA8AAAAAAAAAAAAAAAAAmAIAAGRycy9kb3du&#10;cmV2LnhtbFBLBQYAAAAABAAEAPUAAACGAwAAAAA=&#10;" fillcolor="#00b0f0"/>
                  <v:shape id="Text Box 49" o:spid="_x0000_s1055" type="#_x0000_t202" style="position:absolute;left:2377;top:6697;width:2096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nyQ8IA&#10;AADbAAAADwAAAGRycy9kb3ducmV2LnhtbESPS4sCMRCE7wv+h9CCtzXjIj5mjSKrgujJB7vXdtI7&#10;MzjpDEnU8d8bQfBYVNVX1GTWmEpcyfnSsoJeNwFBnFldcq7geFh9jkD4gKyxskwK7uRhNm19TDDV&#10;9sY7uu5DLiKEfYoKihDqVEqfFWTQd21NHL1/6wyGKF0utcNbhJtKfiXJQBosOS4UWNNPQdl5fzGR&#10;Qqft78KUy82u7rvL6f7nzwtWqtNu5t8gAjXhHX6111rBcAzPL/EH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SfJDwgAAANsAAAAPAAAAAAAAAAAAAAAAAJgCAABkcnMvZG93&#10;bnJldi54bWxQSwUGAAAAAAQABAD1AAAAhwMAAAAA&#10;" fillcolor="#00b0f0" strokecolor="#00b0f0">
                    <v:textbox inset=".5mm,1mm,.5mm,1mm">
                      <w:txbxContent>
                        <w:p w:rsidR="0017415F" w:rsidRPr="003F0814" w:rsidRDefault="003F0814" w:rsidP="0017415F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permStart w:id="1359610120" w:edGrp="everyone"/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1359610120"/>
                          <w:r w:rsidR="0017415F" w:rsidRP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 (current path 11) closes</w:t>
                          </w:r>
                        </w:p>
                        <w:p w:rsidR="001F051B" w:rsidRPr="003F0814" w:rsidRDefault="001F051B" w:rsidP="0017415F">
                          <w:pPr>
                            <w:rPr>
                              <w:lang w:val="fr-CH"/>
                            </w:rPr>
                          </w:pPr>
                        </w:p>
                      </w:txbxContent>
                    </v:textbox>
                  </v:shape>
                </v:group>
                <v:group id="Group 50" o:spid="_x0000_s1056" style="position:absolute;left:8931;top:13909;width:1500;height:932" coordorigin="4365,13368" coordsize="1500,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rect id="Rectangle 51" o:spid="_x0000_s1057" style="position:absolute;left:4365;top:13368;width:1500;height: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cvt8IA&#10;AADbAAAADwAAAGRycy9kb3ducmV2LnhtbESPQWvCQBSE7wX/w/KE3uqLPYhEN0EEsYdeGkvPj+wz&#10;G82+jdk1pv++Wyj0OMzMN8y2nFynRh5C60XDcpGBYqm9aaXR8Hk6vKxBhUhiqPPCGr45QFnMnraU&#10;G/+QDx6r2KgEkZCTBhtjnyOG2rKjsPA9S/LOfnAUkxwaNAM9Etx1+JplK3TUSlqw1PPecn2t7k6D&#10;eUe8ftkDnptptPXpIrdVddT6eT7tNqAiT/E//Nd+MxrWS/j9kn4AF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dy+3wgAAANsAAAAPAAAAAAAAAAAAAAAAAJgCAABkcnMvZG93&#10;bnJldi54bWxQSwUGAAAAAAQABAD1AAAAhwMAAAAA&#10;" fillcolor="#00b0f0"/>
                  <v:shape id="Text Box 52" o:spid="_x0000_s1058" type="#_x0000_t202" style="position:absolute;left:4389;top:13437;width:1419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gQFcEA&#10;AADbAAAADwAAAGRycy9kb3ducmV2LnhtbESPS6vCMBSE94L/IRzh7jRVRKQa5eID5LrygW6Pzblt&#10;sTkpSdT6740guBxm5htmOm9MJe7kfGlZQb+XgCDOrC45V3A8rLtjED4ga6wsk4IneZjP2q0ppto+&#10;eEf3fchFhLBPUUERQp1K6bOCDPqerYmj92+dwRCly6V2+IhwU8lBkoykwZLjQoE1LQrKrvubiRS6&#10;bE9LU67+dvXQ3S7Ps78uWamfTvM7ARGoCd/wp73RCsYDeH+JP0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4EBXBAAAA2wAAAA8AAAAAAAAAAAAAAAAAmAIAAGRycy9kb3du&#10;cmV2LnhtbFBLBQYAAAAABAAEAPUAAACGAwAAAAA=&#10;" fillcolor="#00b0f0" strokecolor="#00b0f0">
                    <v:textbox inset=".5mm,1mm,.5mm,1mm">
                      <w:txbxContent>
                        <w:p w:rsidR="008A2900" w:rsidRPr="003F0814" w:rsidRDefault="008A2900" w:rsidP="001F051B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r w:rsidRP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h</w:t>
                          </w:r>
                          <w:r w:rsidR="0017415F" w:rsidRP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orn </w:t>
                          </w:r>
                          <w:permStart w:id="417742949" w:edGrp="everyone"/>
                          <w:r w:rsid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417742949"/>
                          <w:r w:rsidR="0017415F" w:rsidRP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 in </w:t>
                          </w:r>
                        </w:p>
                        <w:p w:rsidR="001F051B" w:rsidRPr="003F0814" w:rsidRDefault="0017415F" w:rsidP="001F051B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r w:rsidRPr="003F0814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centre sounds</w:t>
                          </w:r>
                        </w:p>
                      </w:txbxContent>
                    </v:textbox>
                  </v:shape>
                </v:group>
                <v:group id="Group 53" o:spid="_x0000_s1059" style="position:absolute;left:2308;top:9380;width:1491;height:1404" coordorigin="2309,5857" coordsize="1491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AutoShape 54" o:spid="_x0000_s1060" type="#_x0000_t80" style="position:absolute;left:2309;top:5857;width:1491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kVPMMA&#10;AADbAAAADwAAAGRycy9kb3ducmV2LnhtbESPQWvCQBSE7wX/w/KE3urGYotGVxGhYEELGr0/ss8k&#10;mH0bdjcm+uu7hYLHYWa+YRar3tTiRs5XlhWMRwkI4tzqigsFp+zrbQrCB2SNtWVScCcPq+XgZYGp&#10;th0f6HYMhYgQ9ikqKENoUil9XpJBP7INcfQu1hkMUbpCaoddhJtavifJpzRYcVwosaFNSfn12BoF&#10;2Q89Ps7Jvq3by/60e2TBdd8zpV6H/XoOIlAfnuH/9lYrmE7g7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kVPMMAAADbAAAADwAAAAAAAAAAAAAAAACYAgAAZHJzL2Rv&#10;d25yZXYueG1sUEsFBgAAAAAEAAQA9QAAAIgDAAAAAA==&#10;" fillcolor="yellow"/>
                  <v:shape id="Text Box 55" o:spid="_x0000_s1061" type="#_x0000_t202" style="position:absolute;left:2377;top:5927;width:1345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N8bMMA&#10;AADbAAAADwAAAGRycy9kb3ducmV2LnhtbESPT2sCMRTE7wW/Q3hCL0WzFaqyGkVapV7rn/tz89ys&#10;bl62Sbpuv30jFDwOM/MbZr7sbC1a8qFyrOB1mIEgLpyuuFRw2G8GUxAhImusHZOCXwqwXPSe5phr&#10;d+MvanexFAnCIUcFJsYmlzIUhiyGoWuIk3d23mJM0pdSe7wluK3lKMvG0mLFacFgQ++Giuvuxyr4&#10;3J/5+2JOE28vGX68tMfxutko9dzvVjMQkbr4CP+3t1rB9A3uX9IP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N8bMMAAADbAAAADwAAAAAAAAAAAAAAAACYAgAAZHJzL2Rv&#10;d25yZXYueG1sUEsFBgAAAAAEAAQA9QAAAIgDAAAAAA==&#10;" fillcolor="yellow" strokecolor="yellow">
                    <v:textbox inset=".5mm,1mm,.5mm,1mm">
                      <w:txbxContent>
                        <w:p w:rsidR="00122A61" w:rsidRDefault="00122A61" w:rsidP="00122A61">
                          <w:pPr>
                            <w:jc w:val="center"/>
                            <w:rPr>
                              <w:rFonts w:ascii="Comic Sans MS" w:hAnsi="Comic Sans MS" w:cs="Arial"/>
                              <w:sz w:val="16"/>
                              <w:szCs w:val="16"/>
                              <w:lang w:val="de-CH"/>
                            </w:rPr>
                          </w:pPr>
                          <w:r w:rsidRPr="00122A61">
                            <w:rPr>
                              <w:rFonts w:ascii="Comic Sans MS" w:hAnsi="Comic Sans MS" w:cs="Arial"/>
                              <w:sz w:val="16"/>
                              <w:szCs w:val="16"/>
                              <w:lang w:val="de-CH"/>
                            </w:rPr>
                            <w:t xml:space="preserve">K1 (current </w:t>
                          </w:r>
                        </w:p>
                        <w:p w:rsidR="00122A61" w:rsidRPr="00122A61" w:rsidRDefault="00122A61" w:rsidP="00122A61">
                          <w:pPr>
                            <w:jc w:val="center"/>
                            <w:rPr>
                              <w:rFonts w:ascii="Comic Sans MS" w:hAnsi="Comic Sans MS" w:cs="Arial"/>
                              <w:sz w:val="16"/>
                              <w:szCs w:val="16"/>
                              <w:lang w:val="de-CH"/>
                            </w:rPr>
                          </w:pPr>
                          <w:r w:rsidRPr="00122A61">
                            <w:rPr>
                              <w:rFonts w:ascii="Comic Sans MS" w:hAnsi="Comic Sans MS" w:cs="Arial"/>
                              <w:sz w:val="16"/>
                              <w:szCs w:val="16"/>
                              <w:lang w:val="de-CH"/>
                            </w:rPr>
                            <w:t xml:space="preserve">path 2) </w:t>
                          </w:r>
                        </w:p>
                        <w:p w:rsidR="00122A61" w:rsidRPr="00122A61" w:rsidRDefault="003F0814" w:rsidP="00122A61">
                          <w:pPr>
                            <w:jc w:val="center"/>
                            <w:rPr>
                              <w:rFonts w:ascii="Comic Sans MS" w:hAnsi="Comic Sans MS" w:cs="Arial"/>
                              <w:sz w:val="16"/>
                              <w:szCs w:val="16"/>
                              <w:lang w:val="de-CH"/>
                            </w:rPr>
                          </w:pPr>
                          <w:permStart w:id="1631481472" w:edGrp="everyone"/>
                          <w:r>
                            <w:rPr>
                              <w:rFonts w:ascii="Comic Sans MS" w:hAnsi="Comic Sans MS" w:cs="Arial"/>
                              <w:sz w:val="16"/>
                              <w:szCs w:val="16"/>
                              <w:lang w:val="de-CH"/>
                            </w:rPr>
                            <w:t>…</w:t>
                          </w:r>
                          <w:permEnd w:id="1631481472"/>
                        </w:p>
                        <w:p w:rsidR="00122A61" w:rsidRPr="00122A61" w:rsidRDefault="00122A61" w:rsidP="00122A61"/>
                      </w:txbxContent>
                    </v:textbox>
                  </v:shape>
                </v:group>
                <v:group id="Group 57" o:spid="_x0000_s1062" style="position:absolute;left:2303;top:10870;width:1491;height:1404" coordorigin="2309,5857" coordsize="1491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AutoShape 58" o:spid="_x0000_s1063" type="#_x0000_t80" style="position:absolute;left:2309;top:5857;width:1491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uLS8MA&#10;AADbAAAADwAAAGRycy9kb3ducmV2LnhtbESPQWvCQBSE7wX/w/KE3urGgq1GVxGhYEELGr0/ss8k&#10;mH0bdjcm+uu7hYLHYWa+YRar3tTiRs5XlhWMRwkI4tzqigsFp+zrbQrCB2SNtWVScCcPq+XgZYGp&#10;th0f6HYMhYgQ9ikqKENoUil9XpJBP7INcfQu1hkMUbpCaoddhJtavifJhzRYcVwosaFNSfn12BoF&#10;2Q89Judk39btZX/aPbLguu+ZUq/Dfj0HEagPz/B/e6sVTD/h7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uLS8MAAADbAAAADwAAAAAAAAAAAAAAAACYAgAAZHJzL2Rv&#10;d25yZXYueG1sUEsFBgAAAAAEAAQA9QAAAIgDAAAAAA==&#10;" fillcolor="yellow"/>
                  <v:shape id="Text Box 59" o:spid="_x0000_s1064" type="#_x0000_t202" style="position:absolute;left:2377;top:5927;width:1345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LT8r8A&#10;AADbAAAADwAAAGRycy9kb3ducmV2LnhtbERPPW/CMBDdkfofrKvUBRWHDoACBqFSBGsJ3Y/4iAPx&#10;ObXdEP49HioxPr3vxaq3jejIh9qxgvEoA0FcOl1zpeBYbN9nIEJE1tg4JgV3CrBavgwWmGt342/q&#10;DrESKYRDjgpMjG0uZSgNWQwj1xIn7uy8xZigr6T2eEvhtpEfWTaRFmtODQZb+jRUXg9/VsGuOPPv&#10;xZym3l4y3Ay7n8lXu1Xq7bVfz0FE6uNT/O/eawWzNDZ9ST9AL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ktPyvwAAANsAAAAPAAAAAAAAAAAAAAAAAJgCAABkcnMvZG93bnJl&#10;di54bWxQSwUGAAAAAAQABAD1AAAAhAMAAAAA&#10;" fillcolor="yellow" strokecolor="yellow">
                    <v:textbox inset=".5mm,1mm,.5mm,1mm">
                      <w:txbxContent>
                        <w:p w:rsidR="00122A61" w:rsidRDefault="003F0814" w:rsidP="00122A61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permStart w:id="1924292113" w:edGrp="everyone"/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…</w:t>
                          </w:r>
                          <w:permEnd w:id="1924292113"/>
                        </w:p>
                        <w:p w:rsidR="00122A61" w:rsidRPr="00122A61" w:rsidRDefault="00122A61" w:rsidP="00122A61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o</w:t>
                          </w:r>
                          <w:r w:rsidRPr="00122A61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f</w:t>
                          </w: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 </w:t>
                          </w:r>
                          <w:r w:rsidRPr="00122A61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K1</w:t>
                          </w:r>
                        </w:p>
                      </w:txbxContent>
                    </v:textbox>
                  </v:shape>
                </v:group>
                <v:shape id="AutoShape 60" o:spid="_x0000_s1065" type="#_x0000_t13" style="position:absolute;left:6089;top:9664;width:509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VjJcUA&#10;AADbAAAADwAAAGRycy9kb3ducmV2LnhtbESPX2vCQBDE3wv9DscWfBG9tLSiqaeEUqGlT/4B8W3N&#10;bZNgbi/crRq/fa9Q6OMw85th5svetepCITaeDTyOM1DEpbcNVwZ229VoCioKssXWMxm4UYTl4v5u&#10;jrn1V17TZSOVSiUcczRQi3S51rGsyWEc+444ed8+OJQkQ6VtwGsqd61+yrKJdthwWqixo7eaytPm&#10;7AxMi+PsXYb7r+YWVqdiWBzk+eXTmMFDX7yCEurlP/xHf9jEzeD3S/oBe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lWMlxQAAANsAAAAPAAAAAAAAAAAAAAAAAJgCAABkcnMv&#10;ZG93bnJldi54bWxQSwUGAAAAAAQABAD1AAAAigMAAAAA&#10;" fillcolor="yellow"/>
                <v:shape id="AutoShape 61" o:spid="_x0000_s1066" type="#_x0000_t13" style="position:absolute;left:8326;top:9664;width:509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ZcZcIA&#10;AADbAAAADwAAAGRycy9kb3ducmV2LnhtbERPTWvCQBC9C/0PyxR6kbpp0aKpqwRRaPGkLYi3aXaa&#10;BLOzYXeq8d+7h4LHx/ueL3vXqjOF2Hg28DLKQBGX3jZcGfj+2jxPQUVBtth6JgNXirBcPAzmmFt/&#10;4R2d91KpFMIxRwO1SJdrHcuaHMaR74gT9+uDQ0kwVNoGvKRw1+rXLHvTDhtODTV2tKqpPO3/nIFp&#10;8TNby/Cwba5hcyqGxVHGk09jnh774h2UUC938b/7wxqYpfXpS/oBe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lxlwgAAANsAAAAPAAAAAAAAAAAAAAAAAJgCAABkcnMvZG93&#10;bnJldi54bWxQSwUGAAAAAAQABAD1AAAAhwMAAAAA&#10;" fillcolor="yellow"/>
              </v:group>
            </w:pict>
          </mc:Fallback>
        </mc:AlternateContent>
      </w: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0772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6A2B6D" w:rsidRDefault="00710772" w:rsidP="007969B3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 w:rsidRPr="004A6D5B">
        <w:rPr>
          <w:rFonts w:ascii="Verdana" w:hAnsi="Verdana"/>
          <w:sz w:val="18"/>
          <w:szCs w:val="18"/>
          <w:lang w:val="de-CH"/>
        </w:rPr>
        <w:t xml:space="preserve">Fig. </w:t>
      </w:r>
      <w:r>
        <w:rPr>
          <w:rFonts w:ascii="Verdana" w:hAnsi="Verdana"/>
          <w:sz w:val="18"/>
          <w:szCs w:val="18"/>
          <w:lang w:val="de-CH"/>
        </w:rPr>
        <w:t>3</w:t>
      </w:r>
      <w:r w:rsidRPr="004A6D5B">
        <w:rPr>
          <w:rFonts w:ascii="Verdana" w:hAnsi="Verdana"/>
          <w:sz w:val="18"/>
          <w:szCs w:val="18"/>
          <w:lang w:val="de-CH"/>
        </w:rPr>
        <w:t xml:space="preserve">: </w:t>
      </w:r>
      <w:r w:rsidR="009545EF">
        <w:rPr>
          <w:rFonts w:ascii="Verdana" w:hAnsi="Verdana"/>
          <w:sz w:val="18"/>
          <w:szCs w:val="18"/>
          <w:lang w:val="de-CH"/>
        </w:rPr>
        <w:t xml:space="preserve">Flow chart when </w:t>
      </w:r>
      <w:r>
        <w:rPr>
          <w:rFonts w:ascii="Verdana" w:hAnsi="Verdana"/>
          <w:sz w:val="18"/>
          <w:szCs w:val="18"/>
          <w:lang w:val="de-CH"/>
        </w:rPr>
        <w:t xml:space="preserve">S2 </w:t>
      </w:r>
      <w:r w:rsidR="009545EF">
        <w:rPr>
          <w:rFonts w:ascii="Verdana" w:hAnsi="Verdana"/>
          <w:sz w:val="18"/>
          <w:szCs w:val="18"/>
          <w:lang w:val="de-CH"/>
        </w:rPr>
        <w:t xml:space="preserve">is </w:t>
      </w:r>
      <w:r>
        <w:rPr>
          <w:rFonts w:ascii="Verdana" w:hAnsi="Verdana"/>
          <w:sz w:val="18"/>
          <w:szCs w:val="18"/>
          <w:lang w:val="de-CH"/>
        </w:rPr>
        <w:t>operated</w:t>
      </w:r>
    </w:p>
    <w:p w:rsidR="002D39A6" w:rsidRDefault="002D39A6" w:rsidP="00D302F2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Explain the function of the system by describing in succession what hap</w:t>
      </w:r>
      <w:r w:rsidR="00F72EB4">
        <w:rPr>
          <w:rFonts w:ascii="Verdana" w:hAnsi="Verdana"/>
          <w:sz w:val="22"/>
          <w:szCs w:val="22"/>
          <w:lang w:val="de-CH"/>
        </w:rPr>
        <w:t xml:space="preserve">pens when </w:t>
      </w:r>
      <w:r w:rsidRPr="00480C17">
        <w:rPr>
          <w:rFonts w:ascii="Verdana" w:hAnsi="Verdana"/>
          <w:b/>
          <w:sz w:val="22"/>
          <w:szCs w:val="22"/>
          <w:lang w:val="de-CH"/>
        </w:rPr>
        <w:t>Q1</w:t>
      </w:r>
      <w:r>
        <w:rPr>
          <w:rFonts w:ascii="Verdana" w:hAnsi="Verdana"/>
          <w:sz w:val="22"/>
          <w:szCs w:val="22"/>
          <w:lang w:val="de-CH"/>
        </w:rPr>
        <w:t xml:space="preserve"> </w:t>
      </w:r>
      <w:r w:rsidR="00F72EB4">
        <w:rPr>
          <w:rFonts w:ascii="Verdana" w:hAnsi="Verdana"/>
          <w:sz w:val="22"/>
          <w:szCs w:val="22"/>
          <w:lang w:val="de-CH"/>
        </w:rPr>
        <w:t>is</w:t>
      </w:r>
      <w:r>
        <w:rPr>
          <w:rFonts w:ascii="Verdana" w:hAnsi="Verdana"/>
          <w:sz w:val="22"/>
          <w:szCs w:val="22"/>
          <w:lang w:val="de-CH"/>
        </w:rPr>
        <w:t xml:space="preserve"> operated. </w:t>
      </w:r>
      <w:r w:rsidRPr="00235774">
        <w:rPr>
          <w:rFonts w:ascii="Verdana" w:hAnsi="Verdana"/>
          <w:sz w:val="22"/>
          <w:szCs w:val="22"/>
          <w:lang w:val="de-CH"/>
        </w:rPr>
        <w:t xml:space="preserve"> </w:t>
      </w:r>
    </w:p>
    <w:p w:rsidR="0099764E" w:rsidRDefault="0099764E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9764E" w:rsidRPr="004A6D5B" w:rsidRDefault="0099764E" w:rsidP="0099764E">
      <w:pPr>
        <w:ind w:left="567"/>
        <w:rPr>
          <w:rFonts w:ascii="Verdana" w:hAnsi="Verdana"/>
          <w:sz w:val="18"/>
          <w:szCs w:val="18"/>
          <w:lang w:val="de-CH"/>
        </w:rPr>
      </w:pPr>
      <w:r w:rsidRPr="0099764E">
        <w:rPr>
          <w:rFonts w:ascii="Verdana" w:hAnsi="Verdana"/>
          <w:b/>
          <w:lang w:val="de-CH"/>
        </w:rPr>
        <w:tab/>
      </w:r>
      <w:r>
        <w:object w:dxaOrig="6715" w:dyaOrig="2217">
          <v:shape id="_x0000_i1027" type="#_x0000_t75" style="width:442.5pt;height:146.25pt" o:ole="">
            <v:imagedata r:id="rId8" o:title=""/>
          </v:shape>
          <o:OLEObject Type="Embed" ProgID="CorelPHOTOPAINT.Image.14" ShapeID="_x0000_i1027" DrawAspect="Content" ObjectID="_1520060029" r:id="rId16"/>
        </w:object>
      </w:r>
      <w:r w:rsidRPr="0099764E">
        <w:rPr>
          <w:rFonts w:ascii="Verdana" w:hAnsi="Verdana"/>
          <w:b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>Fig. 1: Block diagram</w:t>
      </w:r>
      <w:r w:rsidRPr="004A6D5B">
        <w:rPr>
          <w:rFonts w:ascii="Verdana" w:hAnsi="Verdana"/>
          <w:sz w:val="18"/>
          <w:szCs w:val="18"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ab/>
        <w:t xml:space="preserve">Fig. </w:t>
      </w:r>
      <w:r>
        <w:rPr>
          <w:rFonts w:ascii="Verdana" w:hAnsi="Verdana"/>
          <w:sz w:val="18"/>
          <w:szCs w:val="18"/>
          <w:lang w:val="de-CH"/>
        </w:rPr>
        <w:t>2</w:t>
      </w:r>
      <w:r w:rsidRPr="004A6D5B">
        <w:rPr>
          <w:rFonts w:ascii="Verdana" w:hAnsi="Verdana"/>
          <w:sz w:val="18"/>
          <w:szCs w:val="18"/>
          <w:lang w:val="de-CH"/>
        </w:rPr>
        <w:t xml:space="preserve">: </w:t>
      </w:r>
      <w:r>
        <w:rPr>
          <w:rFonts w:ascii="Verdana" w:hAnsi="Verdana"/>
          <w:sz w:val="18"/>
          <w:szCs w:val="18"/>
          <w:lang w:val="de-CH"/>
        </w:rPr>
        <w:t>Circuit diagram in detached representation</w:t>
      </w:r>
    </w:p>
    <w:p w:rsidR="006A31B2" w:rsidRDefault="0053552E" w:rsidP="006A31B2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GB" w:eastAsia="zh-CN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98496</wp:posOffset>
            </wp:positionH>
            <wp:positionV relativeFrom="paragraph">
              <wp:posOffset>328045</wp:posOffset>
            </wp:positionV>
            <wp:extent cx="384283" cy="448573"/>
            <wp:effectExtent l="57150" t="0" r="34817" b="0"/>
            <wp:wrapNone/>
            <wp:docPr id="2" name="Bild 11" descr="http://www.cksinfo.com/clipart/signssymbols/pointing/pointing-fi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ksinfo.com/clipart/signssymbols/pointing/pointing-finge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4283" cy="448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31B2" w:rsidRDefault="006A31B2" w:rsidP="006A31B2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Fill in the gaps in figure 4 using the items given!</w:t>
      </w:r>
    </w:p>
    <w:p w:rsidR="006A31B2" w:rsidRDefault="00CE07CB" w:rsidP="006A31B2">
      <w:pPr>
        <w:pStyle w:val="Listenabsatz"/>
        <w:spacing w:before="120" w:after="120"/>
        <w:ind w:left="927"/>
        <w:rPr>
          <w:rFonts w:ascii="Comic Sans MS" w:hAnsi="Comic Sans MS"/>
          <w:sz w:val="24"/>
          <w:szCs w:val="24"/>
          <w:lang w:val="de-CH"/>
        </w:rPr>
      </w:pPr>
      <w:r>
        <w:rPr>
          <w:rFonts w:ascii="Comic Sans MS" w:hAnsi="Comic Sans MS"/>
          <w:noProof/>
          <w:color w:val="548DD4" w:themeColor="text2" w:themeTint="99"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2620010</wp:posOffset>
                </wp:positionH>
                <wp:positionV relativeFrom="paragraph">
                  <wp:posOffset>57785</wp:posOffset>
                </wp:positionV>
                <wp:extent cx="3510280" cy="3370580"/>
                <wp:effectExtent l="24765" t="24130" r="27305" b="24765"/>
                <wp:wrapNone/>
                <wp:docPr id="50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10280" cy="3370580"/>
                        </a:xfrm>
                        <a:prstGeom prst="irregularSeal2">
                          <a:avLst/>
                        </a:prstGeom>
                        <a:solidFill>
                          <a:srgbClr val="FFFFCC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F31CB8"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<v:stroke joinstyle="miter"/>
                <v:path gradientshapeok="t" o:connecttype="custom" o:connectlocs="9722,1887;0,12877;11612,18842;21600,6645" o:connectangles="270,180,90,0" textboxrect="5372,6382,14640,15935"/>
              </v:shapetype>
              <v:shape id="AutoShape 143" o:spid="_x0000_s1026" type="#_x0000_t72" style="position:absolute;margin-left:206.3pt;margin-top:4.55pt;width:276.4pt;height:265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" fillcolor="#ffc" strokecolor="black [3213]"/>
            </w:pict>
          </mc:Fallback>
        </mc:AlternateContent>
      </w:r>
      <w:r w:rsidR="006A31B2">
        <w:rPr>
          <w:rFonts w:ascii="Comic Sans MS" w:hAnsi="Comic Sans MS"/>
          <w:sz w:val="24"/>
          <w:szCs w:val="24"/>
          <w:lang w:val="de-CH"/>
        </w:rPr>
        <w:tab/>
        <w:t>P6</w:t>
      </w:r>
      <w:r w:rsidR="006A31B2">
        <w:rPr>
          <w:rFonts w:ascii="Comic Sans MS" w:hAnsi="Comic Sans MS"/>
          <w:sz w:val="24"/>
          <w:szCs w:val="24"/>
          <w:lang w:val="de-CH"/>
        </w:rPr>
        <w:tab/>
      </w:r>
      <w:r w:rsidR="006A31B2">
        <w:rPr>
          <w:rFonts w:ascii="Comic Sans MS" w:hAnsi="Comic Sans MS"/>
          <w:sz w:val="24"/>
          <w:szCs w:val="24"/>
          <w:lang w:val="de-CH"/>
        </w:rPr>
        <w:tab/>
        <w:t>switched off</w:t>
      </w:r>
      <w:r w:rsidR="006A31B2">
        <w:rPr>
          <w:rFonts w:ascii="Comic Sans MS" w:hAnsi="Comic Sans MS"/>
          <w:sz w:val="24"/>
          <w:szCs w:val="24"/>
          <w:lang w:val="de-CH"/>
        </w:rPr>
        <w:tab/>
        <w:t>lights</w:t>
      </w:r>
      <w:r w:rsidR="006A31B2">
        <w:rPr>
          <w:rFonts w:ascii="Comic Sans MS" w:hAnsi="Comic Sans MS"/>
          <w:sz w:val="24"/>
          <w:szCs w:val="24"/>
          <w:lang w:val="de-CH"/>
        </w:rPr>
        <w:tab/>
      </w:r>
      <w:r w:rsidR="006A31B2">
        <w:rPr>
          <w:rFonts w:ascii="Comic Sans MS" w:hAnsi="Comic Sans MS"/>
          <w:sz w:val="24"/>
          <w:szCs w:val="24"/>
          <w:lang w:val="de-CH"/>
        </w:rPr>
        <w:tab/>
        <w:t>P5</w:t>
      </w:r>
      <w:r w:rsidR="006A31B2" w:rsidRPr="008E589D">
        <w:rPr>
          <w:rFonts w:ascii="Comic Sans MS" w:hAnsi="Comic Sans MS"/>
          <w:sz w:val="24"/>
          <w:szCs w:val="24"/>
          <w:lang w:val="de-CH"/>
        </w:rPr>
        <w:tab/>
      </w:r>
    </w:p>
    <w:p w:rsidR="0099764E" w:rsidRDefault="0099764E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6A31B2" w:rsidRDefault="00CE07C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GB" w:eastAsia="zh-CN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660400</wp:posOffset>
                </wp:positionH>
                <wp:positionV relativeFrom="paragraph">
                  <wp:posOffset>275590</wp:posOffset>
                </wp:positionV>
                <wp:extent cx="946785" cy="891540"/>
                <wp:effectExtent l="8255" t="5080" r="6985" b="17780"/>
                <wp:wrapNone/>
                <wp:docPr id="4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6785" cy="891540"/>
                          <a:chOff x="2309" y="5857"/>
                          <a:chExt cx="1491" cy="1889"/>
                        </a:xfrm>
                      </wpg:grpSpPr>
                      <wps:wsp>
                        <wps:cNvPr id="48" name="AutoShape 66"/>
                        <wps:cNvSpPr>
                          <a:spLocks noChangeArrowheads="1"/>
                        </wps:cNvSpPr>
                        <wps:spPr bwMode="auto">
                          <a:xfrm>
                            <a:off x="2309" y="5857"/>
                            <a:ext cx="1491" cy="1889"/>
                          </a:xfrm>
                          <a:prstGeom prst="downArrowCallout">
                            <a:avLst>
                              <a:gd name="adj1" fmla="val 25000"/>
                              <a:gd name="adj2" fmla="val 25000"/>
                              <a:gd name="adj3" fmla="val 21116"/>
                              <a:gd name="adj4" fmla="val 66667"/>
                            </a:avLst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2377" y="5927"/>
                            <a:ext cx="1345" cy="1101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D66B7" w:rsidRDefault="001D66B7" w:rsidP="00712805">
                              <w:pPr>
                                <w:jc w:val="center"/>
                                <w:rPr>
                                  <w:rFonts w:ascii="Comic Sans MS" w:hAnsi="Comic Sans MS" w:cs="Arial"/>
                                  <w:lang w:val="de-CH"/>
                                </w:rPr>
                              </w:pPr>
                              <w:r>
                                <w:rPr>
                                  <w:rFonts w:ascii="Comic Sans MS" w:hAnsi="Comic Sans MS" w:cs="Arial"/>
                                  <w:lang w:val="de-CH"/>
                                </w:rPr>
                                <w:t>h</w:t>
                              </w:r>
                              <w:r w:rsidR="00712805">
                                <w:rPr>
                                  <w:rFonts w:ascii="Comic Sans MS" w:hAnsi="Comic Sans MS" w:cs="Arial"/>
                                  <w:lang w:val="de-CH"/>
                                </w:rPr>
                                <w:t xml:space="preserve">orn </w:t>
                              </w:r>
                              <w:permStart w:id="267391267" w:edGrp="everyone"/>
                              <w:r w:rsidR="003F0814">
                                <w:rPr>
                                  <w:rFonts w:ascii="Comic Sans MS" w:hAnsi="Comic Sans MS" w:cs="Arial"/>
                                  <w:lang w:val="de-CH"/>
                                </w:rPr>
                                <w:t>…</w:t>
                              </w:r>
                              <w:permEnd w:id="267391267"/>
                              <w:r w:rsidR="00712805">
                                <w:rPr>
                                  <w:rFonts w:ascii="Comic Sans MS" w:hAnsi="Comic Sans MS" w:cs="Arial"/>
                                  <w:lang w:val="de-CH"/>
                                </w:rPr>
                                <w:t xml:space="preserve"> </w:t>
                              </w:r>
                            </w:p>
                            <w:p w:rsidR="00712805" w:rsidRPr="00122A61" w:rsidRDefault="003F0814" w:rsidP="00712805">
                              <w:pPr>
                                <w:jc w:val="center"/>
                                <w:rPr>
                                  <w:rFonts w:ascii="Comic Sans MS" w:hAnsi="Comic Sans MS" w:cs="Arial"/>
                                  <w:lang w:val="de-CH"/>
                                </w:rPr>
                              </w:pPr>
                              <w:permStart w:id="212602430" w:edGrp="everyone"/>
                              <w:r>
                                <w:rPr>
                                  <w:rFonts w:ascii="Comic Sans MS" w:hAnsi="Comic Sans MS" w:cs="Arial"/>
                                  <w:lang w:val="de-CH"/>
                                </w:rPr>
                                <w:t>…</w:t>
                              </w:r>
                              <w:permEnd w:id="212602430"/>
                            </w:p>
                          </w:txbxContent>
                        </wps:txbx>
                        <wps:bodyPr rot="0" vert="horz" wrap="square" lIns="18000" tIns="36000" rIns="18000" bIns="360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5" o:spid="_x0000_s1067" style="position:absolute;left:0;text-align:left;margin-left:52pt;margin-top:21.7pt;width:74.55pt;height:70.2pt;z-index:251699200" coordorigin="2309,5857" coordsize="1491,1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">
                <v:shape id="AutoShape 66" o:spid="_x0000_s1068" type="#_x0000_t80" style="position:absolute;left:2309;top:5857;width:1491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0G3cEA&#10;AADbAAAADwAAAGRycy9kb3ducmV2LnhtbERPPW/CMBDdkfofrKvUDZxCQShgUJUKqUMYCFnYjviI&#10;I+JzFLuQ/Pt6qNTx6X1v94NtxYN63zhW8D5LQBBXTjdcKyjPh+kahA/IGlvHpGAkD/vdy2SLqXZP&#10;PtGjCLWIIexTVGBC6FIpfWXIop+5jjhyN9dbDBH2tdQ9PmO4beU8SVbSYsOxwWBHmaHqXvxYBe14&#10;XS6+bnWZUzI3eZYd3cUclXp7HT43IAIN4V/85/7WCj7i2Pgl/gC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dBt3BAAAA2wAAAA8AAAAAAAAAAAAAAAAAmAIAAGRycy9kb3du&#10;cmV2LnhtbFBLBQYAAAAABAAEAPUAAACGAwAAAAA=&#10;" fillcolor="#b2a1c7 [1943]"/>
                <v:shape id="Text Box 67" o:spid="_x0000_s1069" type="#_x0000_t202" style="position:absolute;left:2377;top:5927;width:1345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g2JsMA&#10;AADbAAAADwAAAGRycy9kb3ducmV2LnhtbESPT4vCMBTE74LfITzBm6YV2dVqFFF38bT4D7w+mmdT&#10;bF5KE7W7n36zsOBxmJnfMPNlayvxoMaXjhWkwwQEce50yYWC8+ljMAHhA7LGyjEp+CYPy0W3M8dM&#10;uycf6HEMhYgQ9hkqMCHUmZQ+N2TRD11NHL2rayyGKJtC6gafEW4rOUqSN2mx5LhgsKa1ofx2vFsF&#10;e/l1sf6CxTbd7Caf7+ZnnyYnpfq9djUDEagNr/B/e6cVjKfw9yX+A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g2JsMAAADbAAAADwAAAAAAAAAAAAAAAACYAgAAZHJzL2Rv&#10;d25yZXYueG1sUEsFBgAAAAAEAAQA9QAAAIgDAAAAAA==&#10;" fillcolor="#b2a1c7 [1943]" strokecolor="#b2a1c7 [1943]">
                  <v:textbox inset=".5mm,1mm,.5mm,1mm">
                    <w:txbxContent>
                      <w:p w:rsidR="001D66B7" w:rsidRDefault="001D66B7" w:rsidP="00712805">
                        <w:pPr>
                          <w:jc w:val="center"/>
                          <w:rPr>
                            <w:rFonts w:ascii="Comic Sans MS" w:hAnsi="Comic Sans MS" w:cs="Arial"/>
                            <w:lang w:val="de-CH"/>
                          </w:rPr>
                        </w:pPr>
                        <w:r>
                          <w:rPr>
                            <w:rFonts w:ascii="Comic Sans MS" w:hAnsi="Comic Sans MS" w:cs="Arial"/>
                            <w:lang w:val="de-CH"/>
                          </w:rPr>
                          <w:t>h</w:t>
                        </w:r>
                        <w:r w:rsidR="00712805">
                          <w:rPr>
                            <w:rFonts w:ascii="Comic Sans MS" w:hAnsi="Comic Sans MS" w:cs="Arial"/>
                            <w:lang w:val="de-CH"/>
                          </w:rPr>
                          <w:t xml:space="preserve">orn </w:t>
                        </w:r>
                        <w:permStart w:id="267391267" w:edGrp="everyone"/>
                        <w:r w:rsidR="003F0814">
                          <w:rPr>
                            <w:rFonts w:ascii="Comic Sans MS" w:hAnsi="Comic Sans MS" w:cs="Arial"/>
                            <w:lang w:val="de-CH"/>
                          </w:rPr>
                          <w:t>…</w:t>
                        </w:r>
                        <w:permEnd w:id="267391267"/>
                        <w:r w:rsidR="00712805">
                          <w:rPr>
                            <w:rFonts w:ascii="Comic Sans MS" w:hAnsi="Comic Sans MS" w:cs="Arial"/>
                            <w:lang w:val="de-CH"/>
                          </w:rPr>
                          <w:t xml:space="preserve"> </w:t>
                        </w:r>
                      </w:p>
                      <w:p w:rsidR="00712805" w:rsidRPr="00122A61" w:rsidRDefault="003F0814" w:rsidP="00712805">
                        <w:pPr>
                          <w:jc w:val="center"/>
                          <w:rPr>
                            <w:rFonts w:ascii="Comic Sans MS" w:hAnsi="Comic Sans MS" w:cs="Arial"/>
                            <w:lang w:val="de-CH"/>
                          </w:rPr>
                        </w:pPr>
                        <w:permStart w:id="212602430" w:edGrp="everyone"/>
                        <w:r>
                          <w:rPr>
                            <w:rFonts w:ascii="Comic Sans MS" w:hAnsi="Comic Sans MS" w:cs="Arial"/>
                            <w:lang w:val="de-CH"/>
                          </w:rPr>
                          <w:t>…</w:t>
                        </w:r>
                        <w:permEnd w:id="212602430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mic Sans MS" w:hAnsi="Comic Sans MS"/>
          <w:noProof/>
          <w:color w:val="548DD4" w:themeColor="text2" w:themeTint="99"/>
          <w:sz w:val="28"/>
          <w:szCs w:val="28"/>
          <w:lang w:val="en-GB" w:eastAsia="zh-CN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659765</wp:posOffset>
                </wp:positionH>
                <wp:positionV relativeFrom="paragraph">
                  <wp:posOffset>1228090</wp:posOffset>
                </wp:positionV>
                <wp:extent cx="952500" cy="603885"/>
                <wp:effectExtent l="7620" t="5080" r="11430" b="10160"/>
                <wp:wrapNone/>
                <wp:docPr id="4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2500" cy="603885"/>
                          <a:chOff x="4365" y="13368"/>
                          <a:chExt cx="1500" cy="1243"/>
                        </a:xfrm>
                      </wpg:grpSpPr>
                      <wps:wsp>
                        <wps:cNvPr id="4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4365" y="13368"/>
                            <a:ext cx="1500" cy="1243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4389" y="13437"/>
                            <a:ext cx="1419" cy="1101"/>
                          </a:xfrm>
                          <a:prstGeom prst="rect">
                            <a:avLst/>
                          </a:prstGeom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ln w="952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12805" w:rsidRPr="00712805" w:rsidRDefault="001D66B7" w:rsidP="00712805">
                              <w:pPr>
                                <w:jc w:val="center"/>
                                <w:rPr>
                                  <w:rFonts w:ascii="Comic Sans MS" w:hAnsi="Comic Sans MS" w:cs="Arial"/>
                                  <w:sz w:val="18"/>
                                  <w:szCs w:val="18"/>
                                  <w:lang w:val="fr-CH"/>
                                </w:rPr>
                              </w:pPr>
                              <w:r>
                                <w:rPr>
                                  <w:rFonts w:ascii="Comic Sans MS" w:hAnsi="Comic Sans MS" w:cs="Arial"/>
                                  <w:sz w:val="18"/>
                                  <w:szCs w:val="18"/>
                                  <w:lang w:val="fr-CH"/>
                                </w:rPr>
                                <w:t>s</w:t>
                              </w:r>
                              <w:r w:rsidR="00712805" w:rsidRPr="00712805">
                                <w:rPr>
                                  <w:rFonts w:ascii="Comic Sans MS" w:hAnsi="Comic Sans MS" w:cs="Arial"/>
                                  <w:sz w:val="18"/>
                                  <w:szCs w:val="18"/>
                                  <w:lang w:val="fr-CH"/>
                                </w:rPr>
                                <w:t xml:space="preserve">ignal lamp </w:t>
                              </w:r>
                              <w:permStart w:id="1597459920" w:edGrp="everyone"/>
                              <w:r w:rsidR="003F0814">
                                <w:rPr>
                                  <w:rFonts w:ascii="Comic Sans MS" w:hAnsi="Comic Sans MS" w:cs="Arial"/>
                                  <w:sz w:val="18"/>
                                  <w:szCs w:val="18"/>
                                  <w:lang w:val="fr-CH"/>
                                </w:rPr>
                                <w:t>…</w:t>
                              </w:r>
                              <w:permEnd w:id="1597459920"/>
                              <w:r w:rsidR="00712805" w:rsidRPr="00712805">
                                <w:rPr>
                                  <w:rFonts w:ascii="Comic Sans MS" w:hAnsi="Comic Sans MS" w:cs="Arial"/>
                                  <w:sz w:val="18"/>
                                  <w:szCs w:val="18"/>
                                  <w:lang w:val="fr-CH"/>
                                </w:rPr>
                                <w:t xml:space="preserve"> in centre </w:t>
                              </w:r>
                              <w:permStart w:id="703733235" w:edGrp="everyone"/>
                              <w:r w:rsidR="003F0814">
                                <w:rPr>
                                  <w:rFonts w:ascii="Comic Sans MS" w:hAnsi="Comic Sans MS" w:cs="Arial"/>
                                  <w:sz w:val="18"/>
                                  <w:szCs w:val="18"/>
                                  <w:lang w:val="fr-CH"/>
                                </w:rPr>
                                <w:t>…</w:t>
                              </w:r>
                              <w:permEnd w:id="703733235"/>
                            </w:p>
                          </w:txbxContent>
                        </wps:txbx>
                        <wps:bodyPr rot="0" vert="horz" wrap="square" lIns="18000" tIns="18000" rIns="18000" bIns="180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070" style="position:absolute;left:0;text-align:left;margin-left:51.95pt;margin-top:96.7pt;width:75pt;height:47.55pt;z-index:251703296" coordorigin="4365,13368" coordsize="1500,1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">
                <v:rect id="Rectangle 78" o:spid="_x0000_s1071" style="position:absolute;left:4365;top:13368;width:1500;height: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kxk8QA&#10;AADbAAAADwAAAGRycy9kb3ducmV2LnhtbESPQWsCMRSE70L/Q3hCL6VmW2xpt0YRYUGQgtWCHh+b&#10;181i8rIkUdd/bwqCx2FmvmEms95ZcaIQW88KXkYFCOLa65YbBb/b6vkDREzIGq1nUnChCLPpw2CC&#10;pfZn/qHTJjUiQziWqMCk1JVSxtqQwzjyHXH2/nxwmLIMjdQBzxnurHwtinfpsOW8YLCjhaH6sDk6&#10;Bet92O6rKn3Ord097VbWfo9NpdTjsJ9/gUjUp3v41l5qBeM3+P+Sf4C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pMZPEAAAA2wAAAA8AAAAAAAAAAAAAAAAAmAIAAGRycy9k&#10;b3ducmV2LnhtbFBLBQYAAAAABAAEAPUAAACJAwAAAAA=&#10;" fillcolor="#b2a1c7 [1943]"/>
                <v:shape id="Text Box 79" o:spid="_x0000_s1072" type="#_x0000_t202" style="position:absolute;left:4389;top:13437;width:1419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rGesUA&#10;AADbAAAADwAAAGRycy9kb3ducmV2LnhtbESPW2vCQBSE3wv+h+UIfaubioQSXaUVhTyUghfQvh2y&#10;xySYPRuym4v++q5Q8HGYmW+YxWowleiocaVlBe+TCARxZnXJuYLjYfv2AcJ5ZI2VZVJwIwer5ehl&#10;gYm2Pe+o2/tcBAi7BBUU3teJlC4ryKCb2Jo4eBfbGPRBNrnUDfYBbio5jaJYGiw5LBRY07qg7Lpv&#10;jQLf8hHv5+z7d5Zef3R72ay/ThulXsfD5xyEp8E/w//tVCuYxfD4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SsZ6xQAAANsAAAAPAAAAAAAAAAAAAAAAAJgCAABkcnMv&#10;ZG93bnJldi54bWxQSwUGAAAAAAQABAD1AAAAigMAAAAA&#10;" fillcolor="#b2a1c7 [1943]" strokecolor="#b2a1c7 [1943]">
                  <v:textbox inset=".5mm,.5mm,.5mm,.5mm">
                    <w:txbxContent>
                      <w:p w:rsidR="00712805" w:rsidRPr="00712805" w:rsidRDefault="001D66B7" w:rsidP="00712805">
                        <w:pPr>
                          <w:jc w:val="center"/>
                          <w:rPr>
                            <w:rFonts w:ascii="Comic Sans MS" w:hAnsi="Comic Sans MS" w:cs="Arial"/>
                            <w:sz w:val="18"/>
                            <w:szCs w:val="18"/>
                            <w:lang w:val="fr-CH"/>
                          </w:rPr>
                        </w:pPr>
                        <w:r>
                          <w:rPr>
                            <w:rFonts w:ascii="Comic Sans MS" w:hAnsi="Comic Sans MS" w:cs="Arial"/>
                            <w:sz w:val="18"/>
                            <w:szCs w:val="18"/>
                            <w:lang w:val="fr-CH"/>
                          </w:rPr>
                          <w:t>s</w:t>
                        </w:r>
                        <w:r w:rsidR="00712805" w:rsidRPr="00712805">
                          <w:rPr>
                            <w:rFonts w:ascii="Comic Sans MS" w:hAnsi="Comic Sans MS" w:cs="Arial"/>
                            <w:sz w:val="18"/>
                            <w:szCs w:val="18"/>
                            <w:lang w:val="fr-CH"/>
                          </w:rPr>
                          <w:t xml:space="preserve">ignal lamp </w:t>
                        </w:r>
                        <w:permStart w:id="1597459920" w:edGrp="everyone"/>
                        <w:r w:rsidR="003F0814">
                          <w:rPr>
                            <w:rFonts w:ascii="Comic Sans MS" w:hAnsi="Comic Sans MS" w:cs="Arial"/>
                            <w:sz w:val="18"/>
                            <w:szCs w:val="18"/>
                            <w:lang w:val="fr-CH"/>
                          </w:rPr>
                          <w:t>…</w:t>
                        </w:r>
                        <w:permEnd w:id="1597459920"/>
                        <w:r w:rsidR="00712805" w:rsidRPr="00712805">
                          <w:rPr>
                            <w:rFonts w:ascii="Comic Sans MS" w:hAnsi="Comic Sans MS" w:cs="Arial"/>
                            <w:sz w:val="18"/>
                            <w:szCs w:val="18"/>
                            <w:lang w:val="fr-CH"/>
                          </w:rPr>
                          <w:t xml:space="preserve"> in centre </w:t>
                        </w:r>
                        <w:permStart w:id="703733235" w:edGrp="everyone"/>
                        <w:r w:rsidR="003F0814">
                          <w:rPr>
                            <w:rFonts w:ascii="Comic Sans MS" w:hAnsi="Comic Sans MS" w:cs="Arial"/>
                            <w:sz w:val="18"/>
                            <w:szCs w:val="18"/>
                            <w:lang w:val="fr-CH"/>
                          </w:rPr>
                          <w:t>…</w:t>
                        </w:r>
                        <w:permEnd w:id="703733235"/>
                      </w:p>
                    </w:txbxContent>
                  </v:textbox>
                </v:shape>
              </v:group>
            </w:pict>
          </mc:Fallback>
        </mc:AlternateContent>
      </w:r>
    </w:p>
    <w:p w:rsidR="006A31B2" w:rsidRDefault="00CE07C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Comic Sans MS" w:hAnsi="Comic Sans MS"/>
          <w:noProof/>
          <w:color w:val="548DD4" w:themeColor="text2" w:themeTint="99"/>
          <w:sz w:val="28"/>
          <w:szCs w:val="28"/>
          <w:lang w:val="en-GB"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3369310</wp:posOffset>
                </wp:positionH>
                <wp:positionV relativeFrom="paragraph">
                  <wp:posOffset>188595</wp:posOffset>
                </wp:positionV>
                <wp:extent cx="2028190" cy="1345565"/>
                <wp:effectExtent l="12065" t="11430" r="7620" b="5080"/>
                <wp:wrapNone/>
                <wp:docPr id="43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190" cy="1345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9525">
                          <a:solidFill>
                            <a:srgbClr val="FFFFCC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413A" w:rsidRPr="0090753B" w:rsidRDefault="0081413A">
                            <w:pPr>
                              <w:rPr>
                                <w:rFonts w:ascii="Comic Sans MS" w:hAnsi="Comic Sans MS"/>
                                <w:b/>
                                <w:color w:val="FF0000"/>
                                <w:lang w:val="fr-CH"/>
                              </w:rPr>
                            </w:pPr>
                            <w:r w:rsidRPr="0090753B">
                              <w:rPr>
                                <w:rFonts w:ascii="Comic Sans MS" w:hAnsi="Comic Sans MS"/>
                                <w:b/>
                                <w:color w:val="FF0000"/>
                                <w:lang w:val="fr-CH"/>
                              </w:rPr>
                              <w:t>Attention! Q1 is a latched switch. If the horn is supposed to sound at further operating of one push-butto</w:t>
                            </w:r>
                            <w:r w:rsidR="001463F8">
                              <w:rPr>
                                <w:rFonts w:ascii="Comic Sans MS" w:hAnsi="Comic Sans MS"/>
                                <w:b/>
                                <w:color w:val="FF0000"/>
                                <w:lang w:val="fr-CH"/>
                              </w:rPr>
                              <w:t>n switch, Q1 has to be reset</w:t>
                            </w:r>
                            <w:r w:rsidRPr="0090753B">
                              <w:rPr>
                                <w:rFonts w:ascii="Comic Sans MS" w:hAnsi="Comic Sans MS"/>
                                <w:b/>
                                <w:color w:val="FF0000"/>
                                <w:lang w:val="fr-CH"/>
                              </w:rPr>
                              <w:t xml:space="preserve"> to the initial position.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4" o:spid="_x0000_s1073" type="#_x0000_t202" style="position:absolute;left:0;text-align:left;margin-left:265.3pt;margin-top:14.85pt;width:159.7pt;height:105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" fillcolor="white [3212]" strokecolor="#ffc">
                <v:fill opacity="0"/>
                <v:textbox>
                  <w:txbxContent>
                    <w:p w:rsidR="0081413A" w:rsidRPr="0090753B" w:rsidRDefault="0081413A">
                      <w:pPr>
                        <w:rPr>
                          <w:rFonts w:ascii="Comic Sans MS" w:hAnsi="Comic Sans MS"/>
                          <w:b/>
                          <w:color w:val="FF0000"/>
                          <w:lang w:val="fr-CH"/>
                        </w:rPr>
                      </w:pPr>
                      <w:r w:rsidRPr="0090753B">
                        <w:rPr>
                          <w:rFonts w:ascii="Comic Sans MS" w:hAnsi="Comic Sans MS"/>
                          <w:b/>
                          <w:color w:val="FF0000"/>
                          <w:lang w:val="fr-CH"/>
                        </w:rPr>
                        <w:t>Attention! Q1 is a latched switch. If the horn is supposed to sound at further operating of one push-butto</w:t>
                      </w:r>
                      <w:r w:rsidR="001463F8">
                        <w:rPr>
                          <w:rFonts w:ascii="Comic Sans MS" w:hAnsi="Comic Sans MS"/>
                          <w:b/>
                          <w:color w:val="FF0000"/>
                          <w:lang w:val="fr-CH"/>
                        </w:rPr>
                        <w:t>n switch, Q1 has to be reset</w:t>
                      </w:r>
                      <w:r w:rsidRPr="0090753B">
                        <w:rPr>
                          <w:rFonts w:ascii="Comic Sans MS" w:hAnsi="Comic Sans MS"/>
                          <w:b/>
                          <w:color w:val="FF0000"/>
                          <w:lang w:val="fr-CH"/>
                        </w:rPr>
                        <w:t xml:space="preserve"> to the initial position.</w:t>
                      </w:r>
                    </w:p>
                  </w:txbxContent>
                </v:textbox>
              </v:shape>
            </w:pict>
          </mc:Fallback>
        </mc:AlternateContent>
      </w:r>
    </w:p>
    <w:p w:rsidR="006A31B2" w:rsidRDefault="006A31B2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6A31B2" w:rsidRDefault="006A31B2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6A31B2" w:rsidRDefault="006A31B2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6A31B2" w:rsidRDefault="006A31B2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6A31B2" w:rsidRDefault="006A31B2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 w:rsidRPr="004A6D5B">
        <w:rPr>
          <w:rFonts w:ascii="Verdana" w:hAnsi="Verdana"/>
          <w:sz w:val="18"/>
          <w:szCs w:val="18"/>
          <w:lang w:val="de-CH"/>
        </w:rPr>
        <w:t xml:space="preserve">Fig. </w:t>
      </w:r>
      <w:r>
        <w:rPr>
          <w:rFonts w:ascii="Verdana" w:hAnsi="Verdana"/>
          <w:sz w:val="18"/>
          <w:szCs w:val="18"/>
          <w:lang w:val="de-CH"/>
        </w:rPr>
        <w:t>4</w:t>
      </w:r>
      <w:r w:rsidRPr="004A6D5B">
        <w:rPr>
          <w:rFonts w:ascii="Verdana" w:hAnsi="Verdana"/>
          <w:sz w:val="18"/>
          <w:szCs w:val="18"/>
          <w:lang w:val="de-CH"/>
        </w:rPr>
        <w:t xml:space="preserve">: </w:t>
      </w:r>
      <w:r w:rsidR="009545EF">
        <w:rPr>
          <w:rFonts w:ascii="Verdana" w:hAnsi="Verdana"/>
          <w:sz w:val="18"/>
          <w:szCs w:val="18"/>
          <w:lang w:val="de-CH"/>
        </w:rPr>
        <w:t xml:space="preserve">Flow chart when </w:t>
      </w:r>
      <w:r>
        <w:rPr>
          <w:rFonts w:ascii="Verdana" w:hAnsi="Verdana"/>
          <w:sz w:val="18"/>
          <w:szCs w:val="18"/>
          <w:lang w:val="de-CH"/>
        </w:rPr>
        <w:t xml:space="preserve">Q1 </w:t>
      </w:r>
      <w:r w:rsidR="009545EF">
        <w:rPr>
          <w:rFonts w:ascii="Verdana" w:hAnsi="Verdana"/>
          <w:sz w:val="18"/>
          <w:szCs w:val="18"/>
          <w:lang w:val="de-CH"/>
        </w:rPr>
        <w:t xml:space="preserve">is </w:t>
      </w:r>
      <w:r>
        <w:rPr>
          <w:rFonts w:ascii="Verdana" w:hAnsi="Verdana"/>
          <w:sz w:val="18"/>
          <w:szCs w:val="18"/>
          <w:lang w:val="de-CH"/>
        </w:rPr>
        <w:t>operated</w:t>
      </w:r>
    </w:p>
    <w:p w:rsidR="00712805" w:rsidRDefault="00712805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 xml:space="preserve"> </w:t>
      </w:r>
    </w:p>
    <w:p w:rsidR="00712805" w:rsidRPr="00235774" w:rsidRDefault="00712805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712805" w:rsidRPr="0064302F" w:rsidRDefault="00712805" w:rsidP="00712805">
      <w:pPr>
        <w:pStyle w:val="Listenabsatz"/>
        <w:spacing w:before="240" w:after="240"/>
        <w:ind w:left="927"/>
        <w:rPr>
          <w:rFonts w:ascii="Comic Sans MS" w:hAnsi="Comic Sans MS"/>
          <w:color w:val="548DD4" w:themeColor="text2" w:themeTint="99"/>
          <w:sz w:val="28"/>
          <w:szCs w:val="28"/>
          <w:lang w:val="de-CH"/>
        </w:rPr>
      </w:pPr>
    </w:p>
    <w:p w:rsidR="00712805" w:rsidRDefault="00712805">
      <w:pPr>
        <w:rPr>
          <w:rFonts w:ascii="Comic Sans MS" w:hAnsi="Comic Sans MS"/>
          <w:color w:val="548DD4" w:themeColor="text2" w:themeTint="99"/>
          <w:sz w:val="28"/>
          <w:szCs w:val="28"/>
          <w:lang w:val="de-CH"/>
        </w:rPr>
      </w:pPr>
      <w:r>
        <w:rPr>
          <w:rFonts w:ascii="Comic Sans MS" w:hAnsi="Comic Sans MS"/>
          <w:color w:val="548DD4" w:themeColor="text2" w:themeTint="99"/>
          <w:sz w:val="28"/>
          <w:szCs w:val="28"/>
          <w:lang w:val="de-CH"/>
        </w:rPr>
        <w:br w:type="page"/>
      </w:r>
    </w:p>
    <w:p w:rsidR="00D302F2" w:rsidRDefault="00D302F2" w:rsidP="00D302F2">
      <w:pPr>
        <w:pStyle w:val="Listenabsatz"/>
        <w:numPr>
          <w:ilvl w:val="0"/>
          <w:numId w:val="4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lastRenderedPageBreak/>
        <w:t>Explain the function of the system by describing in succession what hap</w:t>
      </w:r>
      <w:r w:rsidR="00F72EB4">
        <w:rPr>
          <w:rFonts w:ascii="Verdana" w:hAnsi="Verdana"/>
          <w:sz w:val="22"/>
          <w:szCs w:val="22"/>
          <w:lang w:val="de-CH"/>
        </w:rPr>
        <w:t xml:space="preserve">pens when </w:t>
      </w:r>
      <w:r w:rsidR="00F72EB4" w:rsidRPr="00F72EB4">
        <w:rPr>
          <w:rFonts w:ascii="Verdana" w:hAnsi="Verdana"/>
          <w:b/>
          <w:sz w:val="22"/>
          <w:szCs w:val="22"/>
          <w:lang w:val="de-CH"/>
        </w:rPr>
        <w:t>S1</w:t>
      </w:r>
      <w:r w:rsidR="00F72EB4">
        <w:rPr>
          <w:rFonts w:ascii="Verdana" w:hAnsi="Verdana"/>
          <w:sz w:val="22"/>
          <w:szCs w:val="22"/>
          <w:lang w:val="de-CH"/>
        </w:rPr>
        <w:t xml:space="preserve"> is</w:t>
      </w:r>
      <w:r>
        <w:rPr>
          <w:rFonts w:ascii="Verdana" w:hAnsi="Verdana"/>
          <w:sz w:val="22"/>
          <w:szCs w:val="22"/>
          <w:lang w:val="de-CH"/>
        </w:rPr>
        <w:t xml:space="preserve"> operated. </w:t>
      </w:r>
      <w:r w:rsidRPr="00235774">
        <w:rPr>
          <w:rFonts w:ascii="Verdana" w:hAnsi="Verdana"/>
          <w:sz w:val="22"/>
          <w:szCs w:val="22"/>
          <w:lang w:val="de-CH"/>
        </w:rPr>
        <w:t xml:space="preserve"> </w:t>
      </w:r>
    </w:p>
    <w:p w:rsidR="00D302F2" w:rsidRDefault="00D302F2">
      <w:pPr>
        <w:rPr>
          <w:rFonts w:ascii="Comic Sans MS" w:hAnsi="Comic Sans MS"/>
          <w:color w:val="548DD4" w:themeColor="text2" w:themeTint="99"/>
          <w:sz w:val="28"/>
          <w:szCs w:val="28"/>
          <w:lang w:val="de-CH"/>
        </w:rPr>
      </w:pPr>
    </w:p>
    <w:p w:rsidR="0099764E" w:rsidRPr="004A6D5B" w:rsidRDefault="0099764E" w:rsidP="0099764E">
      <w:pPr>
        <w:ind w:left="567"/>
        <w:rPr>
          <w:rFonts w:ascii="Verdana" w:hAnsi="Verdana"/>
          <w:sz w:val="18"/>
          <w:szCs w:val="18"/>
          <w:lang w:val="de-CH"/>
        </w:rPr>
      </w:pPr>
      <w:r w:rsidRPr="0099764E">
        <w:rPr>
          <w:rFonts w:ascii="Verdana" w:hAnsi="Verdana"/>
          <w:b/>
          <w:lang w:val="de-CH"/>
        </w:rPr>
        <w:tab/>
      </w:r>
      <w:r>
        <w:object w:dxaOrig="6715" w:dyaOrig="2217">
          <v:shape id="_x0000_i1028" type="#_x0000_t75" style="width:442.5pt;height:146.25pt" o:ole="">
            <v:imagedata r:id="rId8" o:title=""/>
          </v:shape>
          <o:OLEObject Type="Embed" ProgID="CorelPHOTOPAINT.Image.14" ShapeID="_x0000_i1028" DrawAspect="Content" ObjectID="_1520060030" r:id="rId18"/>
        </w:object>
      </w:r>
      <w:r w:rsidRPr="0099764E">
        <w:rPr>
          <w:rFonts w:ascii="Verdana" w:hAnsi="Verdana"/>
          <w:b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>Fig. 1: Block diagram</w:t>
      </w:r>
      <w:r w:rsidRPr="004A6D5B">
        <w:rPr>
          <w:rFonts w:ascii="Verdana" w:hAnsi="Verdana"/>
          <w:sz w:val="18"/>
          <w:szCs w:val="18"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ab/>
      </w:r>
      <w:r w:rsidRPr="004A6D5B">
        <w:rPr>
          <w:rFonts w:ascii="Verdana" w:hAnsi="Verdana"/>
          <w:sz w:val="18"/>
          <w:szCs w:val="18"/>
          <w:lang w:val="de-CH"/>
        </w:rPr>
        <w:tab/>
        <w:t xml:space="preserve">Fig. </w:t>
      </w:r>
      <w:r>
        <w:rPr>
          <w:rFonts w:ascii="Verdana" w:hAnsi="Verdana"/>
          <w:sz w:val="18"/>
          <w:szCs w:val="18"/>
          <w:lang w:val="de-CH"/>
        </w:rPr>
        <w:t>2</w:t>
      </w:r>
      <w:r w:rsidRPr="004A6D5B">
        <w:rPr>
          <w:rFonts w:ascii="Verdana" w:hAnsi="Verdana"/>
          <w:sz w:val="18"/>
          <w:szCs w:val="18"/>
          <w:lang w:val="de-CH"/>
        </w:rPr>
        <w:t xml:space="preserve">: </w:t>
      </w:r>
      <w:r>
        <w:rPr>
          <w:rFonts w:ascii="Verdana" w:hAnsi="Verdana"/>
          <w:sz w:val="18"/>
          <w:szCs w:val="18"/>
          <w:lang w:val="de-CH"/>
        </w:rPr>
        <w:t>Circuit diagram in detached representation</w:t>
      </w:r>
    </w:p>
    <w:p w:rsidR="00712805" w:rsidRDefault="0053552E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GB" w:eastAsia="zh-CN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97790</wp:posOffset>
            </wp:positionH>
            <wp:positionV relativeFrom="paragraph">
              <wp:posOffset>355600</wp:posOffset>
            </wp:positionV>
            <wp:extent cx="386080" cy="448310"/>
            <wp:effectExtent l="57150" t="0" r="33020" b="0"/>
            <wp:wrapNone/>
            <wp:docPr id="3" name="Bild 11" descr="http://www.cksinfo.com/clipart/signssymbols/pointing/pointing-fi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ksinfo.com/clipart/signssymbols/pointing/pointing-fing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608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753B" w:rsidRDefault="0090753B" w:rsidP="0090753B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sz w:val="22"/>
          <w:szCs w:val="22"/>
          <w:lang w:val="de-CH"/>
        </w:rPr>
        <w:t>Fill in the gaps in figure 5 using the items given!</w:t>
      </w:r>
    </w:p>
    <w:p w:rsidR="0090753B" w:rsidRPr="00B01503" w:rsidRDefault="0090753B" w:rsidP="0090753B">
      <w:pPr>
        <w:pStyle w:val="Listenabsatz"/>
        <w:spacing w:before="120" w:after="120"/>
        <w:ind w:left="927"/>
        <w:rPr>
          <w:rFonts w:ascii="Comic Sans MS" w:hAnsi="Comic Sans MS"/>
          <w:sz w:val="24"/>
          <w:szCs w:val="24"/>
          <w:lang w:val="de-CH"/>
        </w:rPr>
      </w:pPr>
      <w:r>
        <w:rPr>
          <w:rFonts w:ascii="Comic Sans MS" w:hAnsi="Comic Sans MS"/>
          <w:sz w:val="24"/>
          <w:szCs w:val="24"/>
          <w:lang w:val="de-CH"/>
        </w:rPr>
        <w:tab/>
      </w:r>
      <w:r w:rsidR="00996382">
        <w:rPr>
          <w:rFonts w:ascii="Comic Sans MS" w:hAnsi="Comic Sans MS"/>
          <w:sz w:val="24"/>
          <w:szCs w:val="24"/>
          <w:lang w:val="de-CH"/>
        </w:rPr>
        <w:t>open circuited</w:t>
      </w:r>
      <w:r w:rsidR="00996382">
        <w:rPr>
          <w:rFonts w:ascii="Comic Sans MS" w:hAnsi="Comic Sans MS"/>
          <w:sz w:val="24"/>
          <w:szCs w:val="24"/>
          <w:lang w:val="de-CH"/>
        </w:rPr>
        <w:tab/>
        <w:t xml:space="preserve">    </w:t>
      </w:r>
      <w:r w:rsidR="00AB6CBA" w:rsidRPr="00B01503">
        <w:rPr>
          <w:rFonts w:ascii="Comic Sans MS" w:hAnsi="Comic Sans MS"/>
          <w:sz w:val="24"/>
          <w:szCs w:val="24"/>
          <w:lang w:val="de-CH"/>
        </w:rPr>
        <w:t>K1</w:t>
      </w:r>
      <w:r w:rsidR="00AB6CBA" w:rsidRPr="00B01503">
        <w:rPr>
          <w:rFonts w:ascii="Comic Sans MS" w:hAnsi="Comic Sans MS"/>
          <w:sz w:val="24"/>
          <w:szCs w:val="24"/>
          <w:lang w:val="de-CH"/>
        </w:rPr>
        <w:tab/>
      </w:r>
      <w:r w:rsidR="00AB6CBA" w:rsidRPr="00B01503">
        <w:rPr>
          <w:rFonts w:ascii="Comic Sans MS" w:hAnsi="Comic Sans MS"/>
          <w:sz w:val="24"/>
          <w:szCs w:val="24"/>
          <w:lang w:val="de-CH"/>
        </w:rPr>
        <w:tab/>
      </w:r>
      <w:r w:rsidR="00996382">
        <w:rPr>
          <w:rFonts w:ascii="Comic Sans MS" w:hAnsi="Comic Sans MS"/>
          <w:sz w:val="24"/>
          <w:szCs w:val="24"/>
          <w:lang w:val="de-CH"/>
        </w:rPr>
        <w:tab/>
      </w:r>
      <w:r w:rsidR="00AB6CBA" w:rsidRPr="00B01503">
        <w:rPr>
          <w:rFonts w:ascii="Comic Sans MS" w:hAnsi="Comic Sans MS"/>
          <w:sz w:val="24"/>
          <w:szCs w:val="24"/>
          <w:lang w:val="de-CH"/>
        </w:rPr>
        <w:t>K3</w:t>
      </w:r>
      <w:r w:rsidR="00AB6CBA" w:rsidRPr="00B01503">
        <w:rPr>
          <w:rFonts w:ascii="Comic Sans MS" w:hAnsi="Comic Sans MS"/>
          <w:sz w:val="24"/>
          <w:szCs w:val="24"/>
          <w:lang w:val="de-CH"/>
        </w:rPr>
        <w:tab/>
      </w:r>
      <w:r w:rsidR="00996382">
        <w:rPr>
          <w:rFonts w:ascii="Comic Sans MS" w:hAnsi="Comic Sans MS"/>
          <w:sz w:val="24"/>
          <w:szCs w:val="24"/>
          <w:lang w:val="de-CH"/>
        </w:rPr>
        <w:t xml:space="preserve">    </w:t>
      </w:r>
      <w:r w:rsidR="00AB6CBA" w:rsidRPr="00B01503">
        <w:rPr>
          <w:rFonts w:ascii="Comic Sans MS" w:hAnsi="Comic Sans MS"/>
          <w:sz w:val="24"/>
          <w:szCs w:val="24"/>
          <w:lang w:val="de-CH"/>
        </w:rPr>
        <w:tab/>
      </w:r>
      <w:r w:rsidR="00996382">
        <w:rPr>
          <w:rFonts w:ascii="Comic Sans MS" w:hAnsi="Comic Sans MS"/>
          <w:sz w:val="24"/>
          <w:szCs w:val="24"/>
          <w:lang w:val="de-CH"/>
        </w:rPr>
        <w:t xml:space="preserve">    </w:t>
      </w:r>
      <w:r w:rsidRPr="00B01503">
        <w:rPr>
          <w:rFonts w:ascii="Comic Sans MS" w:hAnsi="Comic Sans MS"/>
          <w:sz w:val="24"/>
          <w:szCs w:val="24"/>
          <w:lang w:val="de-CH"/>
        </w:rPr>
        <w:t>3</w:t>
      </w:r>
      <w:r w:rsidRPr="00B01503">
        <w:rPr>
          <w:rFonts w:ascii="Comic Sans MS" w:hAnsi="Comic Sans MS"/>
          <w:sz w:val="24"/>
          <w:szCs w:val="24"/>
          <w:lang w:val="de-CH"/>
        </w:rPr>
        <w:tab/>
      </w:r>
      <w:r w:rsidR="00996382">
        <w:rPr>
          <w:rFonts w:ascii="Comic Sans MS" w:hAnsi="Comic Sans MS"/>
          <w:sz w:val="24"/>
          <w:szCs w:val="24"/>
          <w:lang w:val="de-CH"/>
        </w:rPr>
        <w:tab/>
      </w:r>
      <w:r w:rsidR="00AB6CBA" w:rsidRPr="00B01503">
        <w:rPr>
          <w:rFonts w:ascii="Comic Sans MS" w:hAnsi="Comic Sans MS"/>
          <w:sz w:val="24"/>
          <w:szCs w:val="24"/>
          <w:lang w:val="de-CH"/>
        </w:rPr>
        <w:t>9</w:t>
      </w:r>
      <w:r w:rsidRPr="00B01503">
        <w:rPr>
          <w:rFonts w:ascii="Comic Sans MS" w:hAnsi="Comic Sans MS"/>
          <w:sz w:val="24"/>
          <w:szCs w:val="24"/>
          <w:lang w:val="de-CH"/>
        </w:rPr>
        <w:tab/>
      </w:r>
      <w:r w:rsidRPr="00B01503">
        <w:rPr>
          <w:rFonts w:ascii="Comic Sans MS" w:hAnsi="Comic Sans MS"/>
          <w:sz w:val="24"/>
          <w:szCs w:val="24"/>
          <w:lang w:val="de-CH"/>
        </w:rPr>
        <w:tab/>
      </w:r>
      <w:r w:rsidR="00AB6CBA" w:rsidRPr="00B01503">
        <w:rPr>
          <w:rFonts w:ascii="Comic Sans MS" w:hAnsi="Comic Sans MS"/>
          <w:sz w:val="24"/>
          <w:szCs w:val="24"/>
          <w:lang w:val="de-CH"/>
        </w:rPr>
        <w:t>currentless</w:t>
      </w:r>
      <w:r w:rsidRPr="00B01503">
        <w:rPr>
          <w:rFonts w:ascii="Comic Sans MS" w:hAnsi="Comic Sans MS"/>
          <w:sz w:val="24"/>
          <w:szCs w:val="24"/>
          <w:lang w:val="de-CH"/>
        </w:rPr>
        <w:tab/>
      </w:r>
      <w:r w:rsidR="00AB6CBA" w:rsidRPr="00B01503">
        <w:rPr>
          <w:rFonts w:ascii="Comic Sans MS" w:hAnsi="Comic Sans MS"/>
          <w:sz w:val="24"/>
          <w:szCs w:val="24"/>
          <w:lang w:val="de-CH"/>
        </w:rPr>
        <w:tab/>
      </w:r>
      <w:r w:rsidR="00996382">
        <w:rPr>
          <w:rFonts w:ascii="Comic Sans MS" w:hAnsi="Comic Sans MS"/>
          <w:sz w:val="24"/>
          <w:szCs w:val="24"/>
          <w:lang w:val="de-CH"/>
        </w:rPr>
        <w:t xml:space="preserve">    currentless</w:t>
      </w:r>
      <w:r w:rsidR="00996382">
        <w:rPr>
          <w:rFonts w:ascii="Comic Sans MS" w:hAnsi="Comic Sans MS"/>
          <w:sz w:val="24"/>
          <w:szCs w:val="24"/>
          <w:lang w:val="de-CH"/>
        </w:rPr>
        <w:tab/>
      </w:r>
      <w:r w:rsidR="00AB6CBA" w:rsidRPr="00B01503">
        <w:rPr>
          <w:rFonts w:ascii="Comic Sans MS" w:hAnsi="Comic Sans MS"/>
          <w:sz w:val="24"/>
          <w:szCs w:val="24"/>
          <w:lang w:val="de-CH"/>
        </w:rPr>
        <w:t>self-holding</w:t>
      </w:r>
      <w:r w:rsidR="00AB6CBA" w:rsidRPr="00B01503">
        <w:rPr>
          <w:rFonts w:ascii="Comic Sans MS" w:hAnsi="Comic Sans MS"/>
          <w:sz w:val="24"/>
          <w:szCs w:val="24"/>
          <w:lang w:val="de-CH"/>
        </w:rPr>
        <w:tab/>
      </w:r>
      <w:r w:rsidR="00996382">
        <w:rPr>
          <w:rFonts w:ascii="Comic Sans MS" w:hAnsi="Comic Sans MS"/>
          <w:sz w:val="24"/>
          <w:szCs w:val="24"/>
          <w:lang w:val="de-CH"/>
        </w:rPr>
        <w:t xml:space="preserve">    </w:t>
      </w:r>
      <w:r w:rsidR="00AB6CBA" w:rsidRPr="00B01503">
        <w:rPr>
          <w:rFonts w:ascii="Comic Sans MS" w:hAnsi="Comic Sans MS"/>
          <w:sz w:val="24"/>
          <w:szCs w:val="24"/>
          <w:lang w:val="de-CH"/>
        </w:rPr>
        <w:t>P1</w:t>
      </w:r>
      <w:r w:rsidR="00AB6CBA" w:rsidRPr="00B01503">
        <w:rPr>
          <w:rFonts w:ascii="Comic Sans MS" w:hAnsi="Comic Sans MS"/>
          <w:sz w:val="24"/>
          <w:szCs w:val="24"/>
          <w:lang w:val="de-CH"/>
        </w:rPr>
        <w:tab/>
      </w:r>
      <w:r w:rsidR="00996382">
        <w:rPr>
          <w:rFonts w:ascii="Comic Sans MS" w:hAnsi="Comic Sans MS"/>
          <w:sz w:val="24"/>
          <w:szCs w:val="24"/>
          <w:lang w:val="de-CH"/>
        </w:rPr>
        <w:tab/>
      </w:r>
      <w:r w:rsidR="00AB6CBA" w:rsidRPr="00B01503">
        <w:rPr>
          <w:rFonts w:ascii="Comic Sans MS" w:hAnsi="Comic Sans MS"/>
          <w:sz w:val="24"/>
          <w:szCs w:val="24"/>
          <w:lang w:val="de-CH"/>
        </w:rPr>
        <w:t>P3</w:t>
      </w:r>
    </w:p>
    <w:p w:rsidR="0090753B" w:rsidRDefault="00CE07C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/>
          <w:noProof/>
          <w:sz w:val="22"/>
          <w:szCs w:val="22"/>
          <w:lang w:val="en-GB" w:eastAsia="zh-CN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640080</wp:posOffset>
                </wp:positionH>
                <wp:positionV relativeFrom="paragraph">
                  <wp:posOffset>287020</wp:posOffset>
                </wp:positionV>
                <wp:extent cx="5162550" cy="3458845"/>
                <wp:effectExtent l="6985" t="13335" r="12065" b="13970"/>
                <wp:wrapNone/>
                <wp:docPr id="4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2550" cy="3458845"/>
                          <a:chOff x="2303" y="7111"/>
                          <a:chExt cx="8130" cy="5447"/>
                        </a:xfrm>
                      </wpg:grpSpPr>
                      <wps:wsp>
                        <wps:cNvPr id="5" name="AutoShape 104"/>
                        <wps:cNvSpPr>
                          <a:spLocks noChangeArrowheads="1"/>
                        </wps:cNvSpPr>
                        <wps:spPr bwMode="auto">
                          <a:xfrm>
                            <a:off x="3869" y="8890"/>
                            <a:ext cx="509" cy="352"/>
                          </a:xfrm>
                          <a:prstGeom prst="rightArrow">
                            <a:avLst>
                              <a:gd name="adj1" fmla="val 50000"/>
                              <a:gd name="adj2" fmla="val 36151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" name="Group 105"/>
                        <wpg:cNvGrpSpPr>
                          <a:grpSpLocks/>
                        </wpg:cNvGrpSpPr>
                        <wpg:grpSpPr bwMode="auto">
                          <a:xfrm>
                            <a:off x="2309" y="7111"/>
                            <a:ext cx="1491" cy="1404"/>
                            <a:chOff x="2309" y="5857"/>
                            <a:chExt cx="1491" cy="1889"/>
                          </a:xfrm>
                        </wpg:grpSpPr>
                        <wps:wsp>
                          <wps:cNvPr id="7" name="AutoShap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5857"/>
                              <a:ext cx="1491" cy="1889"/>
                            </a:xfrm>
                            <a:prstGeom prst="downArrowCallout">
                              <a:avLst>
                                <a:gd name="adj1" fmla="val 25000"/>
                                <a:gd name="adj2" fmla="val 25000"/>
                                <a:gd name="adj3" fmla="val 21116"/>
                                <a:gd name="adj4" fmla="val 66667"/>
                              </a:avLst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1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5927"/>
                              <a:ext cx="1345" cy="110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2805" w:rsidRPr="00E81AF7" w:rsidRDefault="00165CC8" w:rsidP="00712805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c</w:t>
                                </w:r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urrent path 1 open ci</w:t>
                                </w: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r</w:t>
                                </w:r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cuited</w:t>
                                </w:r>
                              </w:p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108"/>
                        <wpg:cNvGrpSpPr>
                          <a:grpSpLocks/>
                        </wpg:cNvGrpSpPr>
                        <wpg:grpSpPr bwMode="auto">
                          <a:xfrm>
                            <a:off x="4451" y="8606"/>
                            <a:ext cx="1500" cy="1404"/>
                            <a:chOff x="2309" y="6629"/>
                            <a:chExt cx="2215" cy="1889"/>
                          </a:xfrm>
                        </wpg:grpSpPr>
                        <wps:wsp>
                          <wps:cNvPr id="10" name="AutoShap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6629"/>
                              <a:ext cx="2215" cy="1889"/>
                            </a:xfrm>
                            <a:prstGeom prst="downArrowCallout">
                              <a:avLst>
                                <a:gd name="adj1" fmla="val 29314"/>
                                <a:gd name="adj2" fmla="val 29314"/>
                                <a:gd name="adj3" fmla="val 16667"/>
                                <a:gd name="adj4" fmla="val 66667"/>
                              </a:avLst>
                            </a:prstGeom>
                            <a:solidFill>
                              <a:srgbClr val="FFC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Text Box 1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6697"/>
                              <a:ext cx="2096" cy="1101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 w="9525">
                              <a:solidFill>
                                <a:srgbClr val="FFC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81AF7" w:rsidRPr="0037724A" w:rsidRDefault="00165CC8" w:rsidP="00E81AF7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r w:rsidRPr="0037724A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c</w:t>
                                </w:r>
                                <w:r w:rsidR="00E81AF7" w:rsidRPr="0037724A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urrent path </w:t>
                                </w:r>
                                <w:permStart w:id="24340673" w:edGrp="everyone"/>
                                <w:r w:rsidR="0037724A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24340673"/>
                                <w:r w:rsidR="00E81AF7" w:rsidRPr="0037724A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 </w:t>
                                </w:r>
                                <w:permStart w:id="507270687" w:edGrp="everyone"/>
                                <w:r w:rsidR="0037724A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507270687"/>
                              </w:p>
                              <w:p w:rsidR="00712805" w:rsidRPr="0037724A" w:rsidRDefault="00712805" w:rsidP="00E81AF7">
                                <w:pPr>
                                  <w:rPr>
                                    <w:lang w:val="fr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</wpg:grpSp>
                      <wpg:grpSp>
                        <wpg:cNvPr id="13" name="Group 111"/>
                        <wpg:cNvGrpSpPr>
                          <a:grpSpLocks/>
                        </wpg:cNvGrpSpPr>
                        <wpg:grpSpPr bwMode="auto">
                          <a:xfrm>
                            <a:off x="6687" y="8607"/>
                            <a:ext cx="1500" cy="1403"/>
                            <a:chOff x="2309" y="6629"/>
                            <a:chExt cx="2215" cy="1889"/>
                          </a:xfrm>
                        </wpg:grpSpPr>
                        <wps:wsp>
                          <wps:cNvPr id="14" name="AutoShape 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6629"/>
                              <a:ext cx="2215" cy="1889"/>
                            </a:xfrm>
                            <a:prstGeom prst="downArrowCallout">
                              <a:avLst>
                                <a:gd name="adj1" fmla="val 29314"/>
                                <a:gd name="adj2" fmla="val 29314"/>
                                <a:gd name="adj3" fmla="val 16667"/>
                                <a:gd name="adj4" fmla="val 66667"/>
                              </a:avLst>
                            </a:prstGeom>
                            <a:solidFill>
                              <a:srgbClr val="92D05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6697"/>
                              <a:ext cx="2096" cy="1101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9525">
                              <a:solidFill>
                                <a:srgbClr val="92D05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81AF7" w:rsidRPr="00E81AF7" w:rsidRDefault="00165CC8" w:rsidP="00E81AF7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c</w:t>
                                </w:r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urrent path </w:t>
                                </w:r>
                                <w:r w:rsid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7</w:t>
                                </w:r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 open ci</w:t>
                                </w: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r</w:t>
                                </w:r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cuited</w:t>
                                </w:r>
                              </w:p>
                              <w:p w:rsidR="00E81AF7" w:rsidRPr="00E81AF7" w:rsidRDefault="00E81AF7" w:rsidP="00E81AF7"/>
                              <w:p w:rsidR="00712805" w:rsidRPr="00D23BFD" w:rsidRDefault="00712805" w:rsidP="00712805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114"/>
                        <wpg:cNvGrpSpPr>
                          <a:grpSpLocks/>
                        </wpg:cNvGrpSpPr>
                        <wpg:grpSpPr bwMode="auto">
                          <a:xfrm>
                            <a:off x="8931" y="8606"/>
                            <a:ext cx="1500" cy="1382"/>
                            <a:chOff x="2309" y="6629"/>
                            <a:chExt cx="2215" cy="1889"/>
                          </a:xfrm>
                        </wpg:grpSpPr>
                        <wps:wsp>
                          <wps:cNvPr id="18" name="AutoShape 1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6629"/>
                              <a:ext cx="2215" cy="1889"/>
                            </a:xfrm>
                            <a:prstGeom prst="downArrowCallout">
                              <a:avLst>
                                <a:gd name="adj1" fmla="val 29314"/>
                                <a:gd name="adj2" fmla="val 29314"/>
                                <a:gd name="adj3" fmla="val 16667"/>
                                <a:gd name="adj4" fmla="val 66667"/>
                              </a:avLst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1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6697"/>
                              <a:ext cx="2096" cy="1101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81AF7" w:rsidRPr="00E81AF7" w:rsidRDefault="00165CC8" w:rsidP="00E81AF7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c</w:t>
                                </w:r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urrent path </w:t>
                                </w:r>
                                <w:permStart w:id="618011930" w:edGrp="everyone"/>
                                <w:r w:rsidR="0037724A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…</w:t>
                                </w:r>
                                <w:permEnd w:id="618011930"/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 open ci</w:t>
                                </w: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r</w:t>
                                </w:r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cuited</w:t>
                                </w:r>
                              </w:p>
                              <w:p w:rsidR="00E81AF7" w:rsidRPr="00E81AF7" w:rsidRDefault="00E81AF7" w:rsidP="00E81AF7"/>
                              <w:p w:rsidR="00712805" w:rsidRPr="00E81AF7" w:rsidRDefault="00712805" w:rsidP="00E81AF7"/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20" name="Group 117"/>
                        <wpg:cNvGrpSpPr>
                          <a:grpSpLocks/>
                        </wpg:cNvGrpSpPr>
                        <wpg:grpSpPr bwMode="auto">
                          <a:xfrm>
                            <a:off x="2311" y="11607"/>
                            <a:ext cx="1500" cy="951"/>
                            <a:chOff x="4365" y="13368"/>
                            <a:chExt cx="1500" cy="1243"/>
                          </a:xfrm>
                        </wpg:grpSpPr>
                        <wps:wsp>
                          <wps:cNvPr id="21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5" y="13368"/>
                              <a:ext cx="1500" cy="1243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Text Box 1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9" y="13437"/>
                              <a:ext cx="1419" cy="110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2805" w:rsidRPr="00122A61" w:rsidRDefault="0037724A" w:rsidP="00712805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permStart w:id="1888963651" w:edGrp="everyone"/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…</w:t>
                                </w:r>
                                <w:permEnd w:id="1888963651"/>
                                <w:r w:rsid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 </w:t>
                                </w:r>
                                <w:permStart w:id="334570541" w:edGrp="everyone"/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…</w:t>
                                </w:r>
                                <w:permEnd w:id="334570541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120"/>
                        <wpg:cNvGrpSpPr>
                          <a:grpSpLocks/>
                        </wpg:cNvGrpSpPr>
                        <wpg:grpSpPr bwMode="auto">
                          <a:xfrm>
                            <a:off x="4451" y="10092"/>
                            <a:ext cx="1500" cy="937"/>
                            <a:chOff x="4365" y="13368"/>
                            <a:chExt cx="1500" cy="1243"/>
                          </a:xfrm>
                        </wpg:grpSpPr>
                        <wps:wsp>
                          <wps:cNvPr id="24" name="Rectangle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5" y="13368"/>
                              <a:ext cx="1500" cy="1243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Text Box 1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9" y="13437"/>
                              <a:ext cx="1419" cy="1101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 w="9525">
                              <a:solidFill>
                                <a:srgbClr val="FFC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2805" w:rsidRPr="003B4C4F" w:rsidRDefault="007571F0" w:rsidP="00712805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permStart w:id="268969469" w:edGrp="everyone"/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268969469"/>
                                <w:r w:rsid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 currentless</w:t>
                                </w: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23"/>
                        <wpg:cNvGrpSpPr>
                          <a:grpSpLocks/>
                        </wpg:cNvGrpSpPr>
                        <wpg:grpSpPr bwMode="auto">
                          <a:xfrm>
                            <a:off x="6680" y="10102"/>
                            <a:ext cx="1500" cy="937"/>
                            <a:chOff x="4365" y="13368"/>
                            <a:chExt cx="1500" cy="1243"/>
                          </a:xfrm>
                        </wpg:grpSpPr>
                        <wps:wsp>
                          <wps:cNvPr id="27" name="Rectangle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5" y="13368"/>
                              <a:ext cx="1500" cy="1243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Text Box 1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9" y="13437"/>
                              <a:ext cx="1419" cy="1101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 w="9525">
                              <a:solidFill>
                                <a:srgbClr val="92D05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81AF7" w:rsidRPr="003B4C4F" w:rsidRDefault="007571F0" w:rsidP="00E81AF7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permStart w:id="531905823" w:edGrp="everyone"/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531905823"/>
                                <w:r w:rsid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 currentless</w:t>
                                </w:r>
                              </w:p>
                              <w:p w:rsidR="00712805" w:rsidRPr="007571F0" w:rsidRDefault="00712805" w:rsidP="00E81AF7">
                                <w:pPr>
                                  <w:rPr>
                                    <w:lang w:val="fr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126"/>
                        <wpg:cNvGrpSpPr>
                          <a:grpSpLocks/>
                        </wpg:cNvGrpSpPr>
                        <wpg:grpSpPr bwMode="auto">
                          <a:xfrm>
                            <a:off x="8942" y="10097"/>
                            <a:ext cx="1491" cy="1384"/>
                            <a:chOff x="2309" y="6629"/>
                            <a:chExt cx="2215" cy="1889"/>
                          </a:xfrm>
                        </wpg:grpSpPr>
                        <wps:wsp>
                          <wps:cNvPr id="30" name="AutoShape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6629"/>
                              <a:ext cx="2215" cy="1889"/>
                            </a:xfrm>
                            <a:prstGeom prst="downArrowCallout">
                              <a:avLst>
                                <a:gd name="adj1" fmla="val 29314"/>
                                <a:gd name="adj2" fmla="val 29314"/>
                                <a:gd name="adj3" fmla="val 16667"/>
                                <a:gd name="adj4" fmla="val 66667"/>
                              </a:avLst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Text Box 1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6697"/>
                              <a:ext cx="2096" cy="1101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81AF7" w:rsidRPr="003B4C4F" w:rsidRDefault="0037724A" w:rsidP="00E81AF7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permStart w:id="1546412787" w:edGrp="everyone"/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1546412787"/>
                                <w:r w:rsid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 currentless</w:t>
                                </w:r>
                              </w:p>
                              <w:p w:rsidR="00712805" w:rsidRPr="0037724A" w:rsidRDefault="00712805" w:rsidP="00E81AF7">
                                <w:pPr>
                                  <w:rPr>
                                    <w:lang w:val="fr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132"/>
                        <wpg:cNvGrpSpPr>
                          <a:grpSpLocks/>
                        </wpg:cNvGrpSpPr>
                        <wpg:grpSpPr bwMode="auto">
                          <a:xfrm>
                            <a:off x="8931" y="11623"/>
                            <a:ext cx="1500" cy="932"/>
                            <a:chOff x="4365" y="13368"/>
                            <a:chExt cx="1500" cy="1243"/>
                          </a:xfrm>
                        </wpg:grpSpPr>
                        <wps:wsp>
                          <wps:cNvPr id="33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5" y="13368"/>
                              <a:ext cx="1500" cy="124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Text Box 1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89" y="13437"/>
                              <a:ext cx="1419" cy="1101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9525">
                              <a:solidFill>
                                <a:srgbClr val="00B0F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81AF7" w:rsidRPr="003B4C4F" w:rsidRDefault="0090753B" w:rsidP="00E81AF7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P</w:t>
                                </w:r>
                                <w:r w:rsid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 xml:space="preserve">6 </w:t>
                                </w:r>
                                <w:permStart w:id="121062444" w:edGrp="everyone"/>
                                <w:r w:rsidR="0037724A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fr-CH"/>
                                  </w:rPr>
                                  <w:t>…</w:t>
                                </w:r>
                                <w:permEnd w:id="121062444"/>
                              </w:p>
                              <w:p w:rsidR="00712805" w:rsidRPr="00E81AF7" w:rsidRDefault="00712805" w:rsidP="00E81AF7"/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135"/>
                        <wpg:cNvGrpSpPr>
                          <a:grpSpLocks/>
                        </wpg:cNvGrpSpPr>
                        <wpg:grpSpPr bwMode="auto">
                          <a:xfrm>
                            <a:off x="2308" y="8606"/>
                            <a:ext cx="1491" cy="1404"/>
                            <a:chOff x="2309" y="5857"/>
                            <a:chExt cx="1491" cy="1889"/>
                          </a:xfrm>
                        </wpg:grpSpPr>
                        <wps:wsp>
                          <wps:cNvPr id="36" name="AutoShape 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5857"/>
                              <a:ext cx="1491" cy="1889"/>
                            </a:xfrm>
                            <a:prstGeom prst="downArrowCallout">
                              <a:avLst>
                                <a:gd name="adj1" fmla="val 25000"/>
                                <a:gd name="adj2" fmla="val 25000"/>
                                <a:gd name="adj3" fmla="val 21116"/>
                                <a:gd name="adj4" fmla="val 66667"/>
                              </a:avLst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Text Box 1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5927"/>
                              <a:ext cx="1345" cy="110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E81AF7" w:rsidRPr="00E81AF7" w:rsidRDefault="00165CC8" w:rsidP="00E81AF7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c</w:t>
                                </w:r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urrent path </w:t>
                                </w:r>
                                <w:r w:rsid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2</w:t>
                                </w:r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 open ci</w:t>
                                </w: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r</w:t>
                                </w:r>
                                <w:r w:rsidR="00E81AF7" w:rsidRP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cuited</w:t>
                                </w:r>
                              </w:p>
                              <w:p w:rsidR="00712805" w:rsidRPr="00122A61" w:rsidRDefault="00712805" w:rsidP="00712805"/>
                            </w:txbxContent>
                          </wps:txbx>
                          <wps:bodyPr rot="0" vert="horz" wrap="square" lIns="18000" tIns="36000" rIns="18000" bIns="360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138"/>
                        <wpg:cNvGrpSpPr>
                          <a:grpSpLocks/>
                        </wpg:cNvGrpSpPr>
                        <wpg:grpSpPr bwMode="auto">
                          <a:xfrm>
                            <a:off x="2303" y="10096"/>
                            <a:ext cx="1491" cy="1404"/>
                            <a:chOff x="2309" y="5857"/>
                            <a:chExt cx="1491" cy="1889"/>
                          </a:xfrm>
                        </wpg:grpSpPr>
                        <wps:wsp>
                          <wps:cNvPr id="39" name="AutoShape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309" y="5857"/>
                              <a:ext cx="1491" cy="1889"/>
                            </a:xfrm>
                            <a:prstGeom prst="downArrowCallout">
                              <a:avLst>
                                <a:gd name="adj1" fmla="val 25000"/>
                                <a:gd name="adj2" fmla="val 25000"/>
                                <a:gd name="adj3" fmla="val 21116"/>
                                <a:gd name="adj4" fmla="val 66667"/>
                              </a:avLst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Text Box 1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377" y="5927"/>
                              <a:ext cx="1345" cy="1101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FFFF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12805" w:rsidRDefault="00165CC8" w:rsidP="00712805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n</w:t>
                                </w:r>
                                <w:r w:rsidR="00E81AF7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o </w:t>
                                </w:r>
                                <w:permStart w:id="514654438" w:edGrp="everyone"/>
                                <w:r w:rsidR="0037724A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…</w:t>
                                </w:r>
                                <w:permEnd w:id="514654438"/>
                              </w:p>
                              <w:p w:rsidR="00712805" w:rsidRPr="00122A61" w:rsidRDefault="00712805" w:rsidP="00712805">
                                <w:pPr>
                                  <w:jc w:val="center"/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</w:pP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o</w:t>
                                </w:r>
                                <w:r w:rsidRPr="00122A61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f</w:t>
                                </w:r>
                                <w:r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 xml:space="preserve"> </w:t>
                                </w:r>
                                <w:r w:rsidRPr="00122A61">
                                  <w:rPr>
                                    <w:rFonts w:ascii="Comic Sans MS" w:hAnsi="Comic Sans MS" w:cs="Arial"/>
                                    <w:sz w:val="18"/>
                                    <w:szCs w:val="18"/>
                                    <w:lang w:val="de-CH"/>
                                  </w:rPr>
                                  <w:t>K1</w:t>
                                </w: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</wpg:grpSp>
                      <wps:wsp>
                        <wps:cNvPr id="41" name="AutoShape 141"/>
                        <wps:cNvSpPr>
                          <a:spLocks noChangeArrowheads="1"/>
                        </wps:cNvSpPr>
                        <wps:spPr bwMode="auto">
                          <a:xfrm>
                            <a:off x="6089" y="8890"/>
                            <a:ext cx="509" cy="352"/>
                          </a:xfrm>
                          <a:prstGeom prst="rightArrow">
                            <a:avLst>
                              <a:gd name="adj1" fmla="val 50000"/>
                              <a:gd name="adj2" fmla="val 36151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142"/>
                        <wps:cNvSpPr>
                          <a:spLocks noChangeArrowheads="1"/>
                        </wps:cNvSpPr>
                        <wps:spPr bwMode="auto">
                          <a:xfrm>
                            <a:off x="8326" y="8890"/>
                            <a:ext cx="509" cy="352"/>
                          </a:xfrm>
                          <a:prstGeom prst="rightArrow">
                            <a:avLst>
                              <a:gd name="adj1" fmla="val 50000"/>
                              <a:gd name="adj2" fmla="val 36151"/>
                            </a:avLst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2" o:spid="_x0000_s1074" style="position:absolute;left:0;text-align:left;margin-left:50.4pt;margin-top:22.6pt;width:406.5pt;height:272.35pt;z-index:251711488" coordorigin="2303,7111" coordsize="8130,5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">
                <v:shape id="AutoShape 104" o:spid="_x0000_s1075" type="#_x0000_t13" style="position:absolute;left:3869;top:8890;width:509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PJ2sQA&#10;AADaAAAADwAAAGRycy9kb3ducmV2LnhtbESPQUvDQBSE74L/YXmCl9JsFFtqzLYEsaB4ahSKt2f2&#10;mYRm34bdZ5v+e1cQPA4z8w1TbiY3qCOF2Hs2cJPloIgbb3tuDby/becrUFGQLQ6eycCZImzWlxcl&#10;FtafeEfHWlqVIBwLNNCJjIXWsenIYcz8SJy8Lx8cSpKh1TbgKcHdoG/zfKkd9pwWOhzpsaPmUH87&#10;A6vq8/5JZvvX/hy2h2pWfcjd4sWY66upegAlNMl/+K/9bA0s4PdKugF6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zydrEAAAA2gAAAA8AAAAAAAAAAAAAAAAAmAIAAGRycy9k&#10;b3ducmV2LnhtbFBLBQYAAAAABAAEAPUAAACJAwAAAAA=&#10;" fillcolor="yellow"/>
                <v:group id="Group 105" o:spid="_x0000_s1076" style="position:absolute;left:2309;top:7111;width:1491;height:1404" coordorigin="2309,5857" coordsize="1491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AutoShape 106" o:spid="_x0000_s1077" type="#_x0000_t80" style="position:absolute;left:2309;top:5857;width:1491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o858MA&#10;AADaAAAADwAAAGRycy9kb3ducmV2LnhtbESPQWvCQBSE74L/YXmCN91YsLZpNiIFwUIt1Nj7I/tM&#10;QrNvw+7GpP76bqHgcZiZb5hsO5pWXMn5xrKC1TIBQVxa3XCl4FzsF08gfEDW2FomBT/kYZtPJxmm&#10;2g78SddTqESEsE9RQR1Cl0rpy5oM+qXtiKN3sc5giNJVUjscIty08iFJHqXBhuNCjR291lR+n3qj&#10;oPig2/orOfZtfzme329FcMPbs1Lz2bh7ARFoDPfwf/ugFWzg70q8ATL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o858MAAADaAAAADwAAAAAAAAAAAAAAAACYAgAAZHJzL2Rv&#10;d25yZXYueG1sUEsFBgAAAAAEAAQA9QAAAIgDAAAAAA==&#10;" fillcolor="yellow"/>
                  <v:shape id="Text Box 107" o:spid="_x0000_s1078" type="#_x0000_t202" style="position:absolute;left:2377;top:5927;width:1345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g9OL4A&#10;AADaAAAADwAAAGRycy9kb3ducmV2LnhtbERPu27CMBTdkfoP1q3EgooDA6CAQVUB0ZVH90t8iUPj&#10;69Q2Ifx9PSAxHp33YtXZWrTkQ+VYwWiYgSAunK64VHA6bj9mIEJE1lg7JgUPCrBavvUWmGt35z21&#10;h1iKFMIhRwUmxiaXMhSGLIaha4gTd3HeYkzQl1J7vKdwW8txlk2kxYpTg8GGvgwVv4ebVbA7Xvjv&#10;as5Tb68Zrgftz2TTbJXqv3efcxCRuvgSP93fWkHamq6kGyCX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AYPTi+AAAA2gAAAA8AAAAAAAAAAAAAAAAAmAIAAGRycy9kb3ducmV2&#10;LnhtbFBLBQYAAAAABAAEAPUAAACDAwAAAAA=&#10;" fillcolor="yellow" strokecolor="yellow">
                    <v:textbox inset=".5mm,1mm,.5mm,1mm">
                      <w:txbxContent>
                        <w:p w:rsidR="00712805" w:rsidRPr="00E81AF7" w:rsidRDefault="00165CC8" w:rsidP="00712805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c</w:t>
                          </w:r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urrent path 1 open ci</w:t>
                          </w: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r</w:t>
                          </w:r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cuited</w:t>
                          </w:r>
                        </w:p>
                      </w:txbxContent>
                    </v:textbox>
                  </v:shape>
                </v:group>
                <v:group id="Group 108" o:spid="_x0000_s1079" style="position:absolute;left:4451;top:8606;width:1500;height:1404" coordorigin="2309,6629" coordsize="2215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109" o:spid="_x0000_s1080" type="#_x0000_t80" style="position:absolute;left:2309;top:6629;width:2215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/CVMIA&#10;AADbAAAADwAAAGRycy9kb3ducmV2LnhtbESPQW/CMAyF75P2HyIjcZlGyg5oKgQ0IZDWI7AfYDWm&#10;qWicKglt+ffzAYmbrff83ufNbvKdGiimNrCB5aIARVwH23Jj4O9y/PwGlTKyxS4wGXhQgt32/W2D&#10;pQ0jn2g450ZJCKcSDbic+1LrVDvymBahJxbtGqLHLGtstI04Srjv9FdRrLTHlqXBYU97R/XtfPcG&#10;9MEtTw+tKx9Xx8PtY6zuw7UyZj6bftagMk35ZX5e/1rBF3r5RQbQ2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z8JUwgAAANsAAAAPAAAAAAAAAAAAAAAAAJgCAABkcnMvZG93&#10;bnJldi54bWxQSwUGAAAAAAQABAD1AAAAhwMAAAAA&#10;" fillcolor="#ffc000"/>
                  <v:shape id="Text Box 110" o:spid="_x0000_s1081" type="#_x0000_t202" style="position:absolute;left:2377;top:6697;width:2096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GdjMEA&#10;AADbAAAADwAAAGRycy9kb3ducmV2LnhtbERPPW/CMBDdkfgP1iGxgUMGhAIG0UhIHWBoysB4xNc4&#10;bXyObDek/76uhNTtnt7n7Q6j7cRAPrSOFayWGQji2umWGwXX99NiAyJEZI2dY1LwQwEO++lkh4V2&#10;D36joYqNSCEcClRgYuwLKUNtyGJYup44cR/OW4wJ+kZqj48UbjuZZ9laWmw5NRjsqTRUf1XfVkHu&#10;r9mt/Lzkx/tLa856XVflcFZqPhuPWxCRxvgvfrpfdZqfw98v6QC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xnYzBAAAA2wAAAA8AAAAAAAAAAAAAAAAAmAIAAGRycy9kb3du&#10;cmV2LnhtbFBLBQYAAAAABAAEAPUAAACGAwAAAAA=&#10;" fillcolor="#ffc000" strokecolor="#ffc000">
                    <v:textbox inset=".5mm,.5mm,.5mm,.5mm">
                      <w:txbxContent>
                        <w:p w:rsidR="00E81AF7" w:rsidRPr="0037724A" w:rsidRDefault="00165CC8" w:rsidP="00E81AF7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r w:rsidRPr="0037724A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c</w:t>
                          </w:r>
                          <w:r w:rsidR="00E81AF7" w:rsidRPr="0037724A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urrent path </w:t>
                          </w:r>
                          <w:permStart w:id="24340673" w:edGrp="everyone"/>
                          <w:r w:rsidR="0037724A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24340673"/>
                          <w:r w:rsidR="00E81AF7" w:rsidRPr="0037724A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 </w:t>
                          </w:r>
                          <w:permStart w:id="507270687" w:edGrp="everyone"/>
                          <w:r w:rsidR="0037724A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507270687"/>
                        </w:p>
                        <w:p w:rsidR="00712805" w:rsidRPr="0037724A" w:rsidRDefault="00712805" w:rsidP="00E81AF7">
                          <w:pPr>
                            <w:rPr>
                              <w:lang w:val="fr-CH"/>
                            </w:rPr>
                          </w:pPr>
                        </w:p>
                      </w:txbxContent>
                    </v:textbox>
                  </v:shape>
                </v:group>
                <v:group id="Group 111" o:spid="_x0000_s1082" style="position:absolute;left:6687;top:8607;width:1500;height:1403" coordorigin="2309,6629" coordsize="2215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AutoShape 112" o:spid="_x0000_s1083" type="#_x0000_t80" style="position:absolute;left:2309;top:6629;width:2215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lgs78A&#10;AADbAAAADwAAAGRycy9kb3ducmV2LnhtbERPTWvDMAy9D/ofjAq9LU5HGSWLW8Yg0Nu6bM1ZxFoc&#10;GsvBdpP038+DwW56vE+Vx8UOYiIfescKtlkOgrh1uudOwddn9bgHESKyxsExKbhTgONh9VBiod3M&#10;HzTVsRMphEOBCkyMYyFlaA1ZDJkbiRP37bzFmKDvpPY4p3A7yKc8f5YWe04NBkd6M9Re65tV8N4M&#10;CzaX8ymQq4ybKr9vrl6pzXp5fQERaYn/4j/3Saf5O/j9JR0gD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qWCzvwAAANsAAAAPAAAAAAAAAAAAAAAAAJgCAABkcnMvZG93bnJl&#10;di54bWxQSwUGAAAAAAQABAD1AAAAhAMAAAAA&#10;" fillcolor="#92d050"/>
                  <v:shape id="Text Box 113" o:spid="_x0000_s1084" type="#_x0000_t202" style="position:absolute;left:2377;top:6697;width:2096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vdiMIA&#10;AADbAAAADwAAAGRycy9kb3ducmV2LnhtbERP32vCMBB+H/g/hBN8GTNV2JDOVEQZCD4MreLrrbmm&#10;Zc2lJJnW/94MBnu7j+/nLVeD7cSVfGgdK5hNMxDEldMtGwWn8uNlASJEZI2dY1JwpwCrYvS0xFy7&#10;Gx/oeoxGpBAOOSpoYuxzKUPVkMUwdT1x4mrnLcYEvZHa4y2F207Os+xNWmw5NTTY06ah6vv4YxVc&#10;ynguP43fPA+zHg+LL2m2+1qpyXhYv4OINMR/8Z97p9P8V/j9JR0g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i92IwgAAANsAAAAPAAAAAAAAAAAAAAAAAJgCAABkcnMvZG93&#10;bnJldi54bWxQSwUGAAAAAAQABAD1AAAAhwMAAAAA&#10;" fillcolor="#92d050" strokecolor="#92d050">
                    <v:textbox inset=".5mm,.5mm,.5mm,.5mm">
                      <w:txbxContent>
                        <w:p w:rsidR="00E81AF7" w:rsidRPr="00E81AF7" w:rsidRDefault="00165CC8" w:rsidP="00E81AF7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c</w:t>
                          </w:r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urrent path </w:t>
                          </w:r>
                          <w:r w:rsid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7</w:t>
                          </w:r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 open ci</w:t>
                          </w: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r</w:t>
                          </w:r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cuited</w:t>
                          </w:r>
                        </w:p>
                        <w:p w:rsidR="00E81AF7" w:rsidRPr="00E81AF7" w:rsidRDefault="00E81AF7" w:rsidP="00E81AF7"/>
                        <w:p w:rsidR="00712805" w:rsidRPr="00D23BFD" w:rsidRDefault="00712805" w:rsidP="00712805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</w:p>
                      </w:txbxContent>
                    </v:textbox>
                  </v:shape>
                </v:group>
                <v:group id="Group 114" o:spid="_x0000_s1085" style="position:absolute;left:8931;top:8606;width:1500;height:1382" coordorigin="2309,6629" coordsize="2215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AutoShape 115" o:spid="_x0000_s1086" type="#_x0000_t80" style="position:absolute;left:2309;top:6629;width:2215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iJXcMA&#10;AADbAAAADwAAAGRycy9kb3ducmV2LnhtbESPQYvCQAyF74L/YciCN53uHopUR1mKingRXX9A7GTb&#10;YidTOrO1+uvNQdhbwnt578tyPbhG9dSF2rOBz1kCirjwtubSwOVnO52DChHZYuOZDDwowHo1Hi0x&#10;s/7OJ+rPsVQSwiFDA1WMbaZ1KCpyGGa+JRbt13cOo6xdqW2Hdwl3jf5KklQ7rFkaKmwpr6i4nf+c&#10;gV0e00Mbdsf0eT3mp8PmNu9xY8zkY/hegIo0xH/z+3pvBV9g5RcZQK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iJXcMAAADbAAAADwAAAAAAAAAAAAAAAACYAgAAZHJzL2Rv&#10;d25yZXYueG1sUEsFBgAAAAAEAAQA9QAAAIgDAAAAAA==&#10;" fillcolor="#00b0f0"/>
                  <v:shape id="Text Box 116" o:spid="_x0000_s1087" type="#_x0000_t202" style="position:absolute;left:2377;top:6697;width:2096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YX48MA&#10;AADbAAAADwAAAGRycy9kb3ducmV2LnhtbESPQWvCQBCF7wX/wzKCt7pRpNToKmJaKO0pqeh1zI5J&#10;MDsbdjca/323UOhthvfeN2/W28G04kbON5YVzKYJCOLS6oYrBYfv9+dXED4ga2wtk4IHedhuRk9r&#10;TLW9c063IlQiQtinqKAOoUul9GVNBv3UdsRRu1hnMMTVVVI7vEe4aeU8SV6kwYbjhRo72tdUXove&#10;RAqdv46Zad4+827h+vPj5K8ZKzUZD7sViEBD+Df/pT90rL+E31/iAH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YX48MAAADbAAAADwAAAAAAAAAAAAAAAACYAgAAZHJzL2Rv&#10;d25yZXYueG1sUEsFBgAAAAAEAAQA9QAAAIgDAAAAAA==&#10;" fillcolor="#00b0f0" strokecolor="#00b0f0">
                    <v:textbox inset=".5mm,1mm,.5mm,1mm">
                      <w:txbxContent>
                        <w:p w:rsidR="00E81AF7" w:rsidRPr="00E81AF7" w:rsidRDefault="00165CC8" w:rsidP="00E81AF7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c</w:t>
                          </w:r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urrent path </w:t>
                          </w:r>
                          <w:permStart w:id="618011930" w:edGrp="everyone"/>
                          <w:r w:rsidR="0037724A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…</w:t>
                          </w:r>
                          <w:permEnd w:id="618011930"/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 open ci</w:t>
                          </w: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r</w:t>
                          </w:r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cuited</w:t>
                          </w:r>
                        </w:p>
                        <w:p w:rsidR="00E81AF7" w:rsidRPr="00E81AF7" w:rsidRDefault="00E81AF7" w:rsidP="00E81AF7"/>
                        <w:p w:rsidR="00712805" w:rsidRPr="00E81AF7" w:rsidRDefault="00712805" w:rsidP="00E81AF7"/>
                      </w:txbxContent>
                    </v:textbox>
                  </v:shape>
                </v:group>
                <v:group id="Group 117" o:spid="_x0000_s1088" style="position:absolute;left:2311;top:11607;width:1500;height:951" coordorigin="4365,13368" coordsize="1500,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ect id="Rectangle 118" o:spid="_x0000_s1089" style="position:absolute;left:4365;top:13368;width:1500;height: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JTYMMA&#10;AADbAAAADwAAAGRycy9kb3ducmV2LnhtbESPQYvCMBSE74L/ITzBm6YWlG41iri74l5Eu+L50Tzb&#10;YvNSmqzWf28WBI/DzHzDLFadqcWNWldZVjAZRyCIc6srLhScfr9HCQjnkTXWlknBgxyslv3eAlNt&#10;73ykW+YLESDsUlRQet+kUrq8JINubBvi4F1sa9AH2RZSt3gPcFPLOIpm0mDFYaHEhjYl5dfszyjY&#10;npqfa7Z5xMn+MP3Kks/zx2V/Vmo46NZzEJ46/w6/2jutIJ7A/5fwA+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JTYMMAAADbAAAADwAAAAAAAAAAAAAAAACYAgAAZHJzL2Rv&#10;d25yZXYueG1sUEsFBgAAAAAEAAQA9QAAAIgDAAAAAA==&#10;" fillcolor="yellow"/>
                  <v:shape id="Text Box 119" o:spid="_x0000_s1090" type="#_x0000_t202" style="position:absolute;left:4389;top:13437;width:1419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h/L8YA&#10;AADbAAAADwAAAGRycy9kb3ducmV2LnhtbESPQUsDMRSE74L/ITyhN5t1D1W2TUsrllYpFdtCe3xs&#10;3m4WNy9LErfrvzeC4HGYmW+Y2WKwrejJh8axgodxBoK4dLrhWsHpuL5/AhEissbWMSn4pgCL+e3N&#10;DAvtrvxB/SHWIkE4FKjAxNgVUobSkMUwdh1x8irnLcYkfS21x2uC21bmWTaRFhtOCwY7ejZUfh6+&#10;rIK+2u7eTv61Om9893h52a/e9zuj1OhuWE5BRBrif/ivvdUK8hx+v6QfIO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h/L8YAAADbAAAADwAAAAAAAAAAAAAAAACYAgAAZHJz&#10;L2Rvd25yZXYueG1sUEsFBgAAAAAEAAQA9QAAAIsDAAAAAA==&#10;" fillcolor="yellow" strokecolor="yellow">
                    <v:textbox>
                      <w:txbxContent>
                        <w:p w:rsidR="00712805" w:rsidRPr="00122A61" w:rsidRDefault="0037724A" w:rsidP="00712805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permStart w:id="1888963651" w:edGrp="everyone"/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…</w:t>
                          </w:r>
                          <w:permEnd w:id="1888963651"/>
                          <w:r w:rsid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 </w:t>
                          </w:r>
                          <w:permStart w:id="334570541" w:edGrp="everyone"/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…</w:t>
                          </w:r>
                          <w:permEnd w:id="334570541"/>
                        </w:p>
                      </w:txbxContent>
                    </v:textbox>
                  </v:shape>
                </v:group>
                <v:group id="Group 120" o:spid="_x0000_s1091" style="position:absolute;left:4451;top:10092;width:1500;height:937" coordorigin="4365,13368" coordsize="1500,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rect id="Rectangle 121" o:spid="_x0000_s1092" style="position:absolute;left:4365;top:13368;width:1500;height: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qlksIA&#10;AADbAAAADwAAAGRycy9kb3ducmV2LnhtbESPUYvCMBCE3w/8D2EF387U2hOpjSInosK9WP0BS7O2&#10;pc2mNDmt/94cHPg4zM43O9lmMK24U+9qywpm0wgEcWF1zaWC62X/uQThPLLG1jIpeJKDzXr0kWGq&#10;7YPPdM99KQKEXYoKKu+7VEpXVGTQTW1HHLyb7Q36IPtS6h4fAW5aGUfRQhqsOTRU2NF3RUWT/5rw&#10;hlweW/yaJaedw3h+eOZJ85MrNRkP2xUIT4N/H/+nj1pBnMDflgAA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OqWSwgAAANsAAAAPAAAAAAAAAAAAAAAAAJgCAABkcnMvZG93&#10;bnJldi54bWxQSwUGAAAAAAQABAD1AAAAhwMAAAAA&#10;" fillcolor="#ffc000"/>
                  <v:shape id="Text Box 122" o:spid="_x0000_s1093" type="#_x0000_t202" style="position:absolute;left:4389;top:13437;width:1419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TPRcQA&#10;AADbAAAADwAAAGRycy9kb3ducmV2LnhtbESPQWvCQBSE7wX/w/KE3urGQKWkrqIBoQc9mHro8TX7&#10;mk2bfRt215j+e1cQPA4z3wyzXI+2EwP50DpWMJ9lIIhrp1tuFJw+dy9vIEJE1tg5JgX/FGC9mjwt&#10;sdDuwkcaqtiIVMKhQAUmxr6QMtSGLIaZ64mT9+O8xZikb6T2eEnltpN5li2kxZbTgsGeSkP1X3W2&#10;CnJ/yr7K30O++d62Zq8XdVUOe6Wep+PmHUSkMT7Cd/pDJ+4Vbl/SD5Cr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0z0XEAAAA2wAAAA8AAAAAAAAAAAAAAAAAmAIAAGRycy9k&#10;b3ducmV2LnhtbFBLBQYAAAAABAAEAPUAAACJAwAAAAA=&#10;" fillcolor="#ffc000" strokecolor="#ffc000">
                    <v:textbox inset=".5mm,.5mm,.5mm,.5mm">
                      <w:txbxContent>
                        <w:p w:rsidR="00712805" w:rsidRPr="003B4C4F" w:rsidRDefault="007571F0" w:rsidP="00712805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permStart w:id="268969469" w:edGrp="everyone"/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268969469"/>
                          <w:r w:rsid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 currentless</w:t>
                          </w:r>
                        </w:p>
                      </w:txbxContent>
                    </v:textbox>
                  </v:shape>
                </v:group>
                <v:group id="Group 123" o:spid="_x0000_s1094" style="position:absolute;left:6680;top:10102;width:1500;height:937" coordorigin="4365,13368" coordsize="1500,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Rectangle 124" o:spid="_x0000_s1095" style="position:absolute;left:4365;top:13368;width:1500;height: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XlZ8QA&#10;AADbAAAADwAAAGRycy9kb3ducmV2LnhtbESPQWvCQBSE74L/YXlCb7pR0JTUVUQozalSYw+9PbLP&#10;bGL2bchuNf33bkHwOMzMN8x6O9hWXKn3tWMF81kCgrh0uuZKwal4n76C8AFZY+uYFPyRh+1mPFpj&#10;pt2Nv+h6DJWIEPYZKjAhdJmUvjRk0c9cRxy9s+sthij7SuoebxFuW7lIkpW0WHNcMNjR3lB5Of5a&#10;BU1YNul81cj0J19+FP5b5ubzoNTLZNi9gQg0hGf40c61gkUK/1/i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V5WfEAAAA2wAAAA8AAAAAAAAAAAAAAAAAmAIAAGRycy9k&#10;b3ducmV2LnhtbFBLBQYAAAAABAAEAPUAAACJAwAAAAA=&#10;" fillcolor="#92d050"/>
                  <v:shape id="Text Box 125" o:spid="_x0000_s1096" type="#_x0000_t202" style="position:absolute;left:4389;top:13437;width:1419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sf9LsA&#10;AADbAAAADwAAAGRycy9kb3ducmV2LnhtbERPyw4BMRTdS/xDcyV2dEiIDCVICEuPBbub6TUzTG8n&#10;bTH+XhcSy5Pzni0aU4kXOV9aVjDoJyCIM6tLzhWcT5veBIQPyBory6TgQx4W83Zrhqm2bz7Q6xhy&#10;EUPYp6igCKFOpfRZQQZ939bEkbtZZzBE6HKpHb5juKnkMEnG0mDJsaHAmtYFZY/j0yi45riXd7kZ&#10;uct5G5arNdrLAJXqdprlFESgJvzFP/dOKxjGsfFL/AFy/g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iLH/S7AAAA2wAAAA8AAAAAAAAAAAAAAAAAmAIAAGRycy9kb3ducmV2Lnht&#10;bFBLBQYAAAAABAAEAPUAAACAAwAAAAA=&#10;" fillcolor="#92d050" strokecolor="#92d050">
                    <v:textbox inset=".5mm,1mm,.5mm,1mm">
                      <w:txbxContent>
                        <w:p w:rsidR="00E81AF7" w:rsidRPr="003B4C4F" w:rsidRDefault="007571F0" w:rsidP="00E81AF7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permStart w:id="531905823" w:edGrp="everyone"/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531905823"/>
                          <w:r w:rsid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 currentless</w:t>
                          </w:r>
                        </w:p>
                        <w:p w:rsidR="00712805" w:rsidRPr="007571F0" w:rsidRDefault="00712805" w:rsidP="00E81AF7">
                          <w:pPr>
                            <w:rPr>
                              <w:lang w:val="fr-CH"/>
                            </w:rPr>
                          </w:pPr>
                        </w:p>
                      </w:txbxContent>
                    </v:textbox>
                  </v:shape>
                </v:group>
                <v:group id="Group 126" o:spid="_x0000_s1097" style="position:absolute;left:8942;top:10097;width:1491;height:1384" coordorigin="2309,6629" coordsize="2215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AutoShape 127" o:spid="_x0000_s1098" type="#_x0000_t80" style="position:absolute;left:2309;top:6629;width:2215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vZO8EA&#10;AADbAAAADwAAAGRycy9kb3ducmV2LnhtbERPzWrCQBC+F3yHZYTemo0KIaSuIkGDeAnaPsA0OybB&#10;7GzIrknap+8eCj1+fP/b/Ww6MdLgWssKVlEMgriyuuVawefH6S0F4Tyyxs4yKfgmB/vd4mWLmbYT&#10;X2m8+VqEEHYZKmi87zMpXdWQQRfZnjhwdzsY9AEOtdQDTiHcdHIdx4k02HJoaLCnvKHqcXsaBUXu&#10;k0vvijL5+Srz6+X4SEc8KvW6nA/vIDzN/l/85z5rBZuwPnwJP0D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r2TvBAAAA2wAAAA8AAAAAAAAAAAAAAAAAmAIAAGRycy9kb3du&#10;cmV2LnhtbFBLBQYAAAAABAAEAPUAAACGAwAAAAA=&#10;" fillcolor="#00b0f0"/>
                  <v:shape id="Text Box 128" o:spid="_x0000_s1099" type="#_x0000_t202" style="position:absolute;left:2377;top:6697;width:2096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VHhcMA&#10;AADbAAAADwAAAGRycy9kb3ducmV2LnhtbESPQWvCQBSE7wX/w/KE3ppNrEhJXaWYFko9xZb2+sy+&#10;JsHs27C7avLvXUHwOMzMN8xyPZhOnMj51rKCLElBEFdWt1wr+Pn+eHoB4QOyxs4yKRjJw3o1eVhi&#10;ru2ZSzrtQi0ihH2OCpoQ+lxKXzVk0Ce2J47ev3UGQ5SultrhOcJNJ2dpupAGW44LDfa0aag67I4m&#10;Umi//S1M+/5V9nN33I9//lCwUo/T4e0VRKAh3MO39qdW8JzB9Uv8AXJ1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VHhcMAAADbAAAADwAAAAAAAAAAAAAAAACYAgAAZHJzL2Rv&#10;d25yZXYueG1sUEsFBgAAAAAEAAQA9QAAAIgDAAAAAA==&#10;" fillcolor="#00b0f0" strokecolor="#00b0f0">
                    <v:textbox inset=".5mm,1mm,.5mm,1mm">
                      <w:txbxContent>
                        <w:p w:rsidR="00E81AF7" w:rsidRPr="003B4C4F" w:rsidRDefault="0037724A" w:rsidP="00E81AF7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permStart w:id="1546412787" w:edGrp="everyone"/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1546412787"/>
                          <w:r w:rsid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 currentless</w:t>
                          </w:r>
                        </w:p>
                        <w:p w:rsidR="00712805" w:rsidRPr="0037724A" w:rsidRDefault="00712805" w:rsidP="00E81AF7">
                          <w:pPr>
                            <w:rPr>
                              <w:lang w:val="fr-CH"/>
                            </w:rPr>
                          </w:pPr>
                        </w:p>
                      </w:txbxContent>
                    </v:textbox>
                  </v:shape>
                </v:group>
                <v:group id="Group 132" o:spid="_x0000_s1100" style="position:absolute;left:8931;top:11623;width:1500;height:932" coordorigin="4365,13368" coordsize="1500,1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rect id="Rectangle 133" o:spid="_x0000_s1101" style="position:absolute;left:4365;top:13368;width:1500;height:1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bdvMEA&#10;AADbAAAADwAAAGRycy9kb3ducmV2LnhtbESPQWvCQBSE7wX/w/KE3uqLCiKpq5SC6KGXRvH8yD6z&#10;qdm3MbvG9N93C4LHYWa+YVabwTWq5y7UXjRMJxkoltKbWioNx8P2bQkqRBJDjRfW8MsBNuvRy4py&#10;4+/yzX0RK5UgEnLSYGNsc8RQWnYUJr5lSd7Zd45ikl2FpqN7grsGZ1m2QEe1pAVLLX9aLi/FzWkw&#10;X4iXk93iuRp6Wx5+5Loodlq/joePd1CRh/gMP9p7o2E+h/8v6Qfg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W3bzBAAAA2wAAAA8AAAAAAAAAAAAAAAAAmAIAAGRycy9kb3du&#10;cmV2LnhtbFBLBQYAAAAABAAEAPUAAACGAwAAAAA=&#10;" fillcolor="#00b0f0"/>
                  <v:shape id="Text Box 134" o:spid="_x0000_s1102" type="#_x0000_t202" style="position:absolute;left:4389;top:13437;width:1419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LkHcEA&#10;AADbAAAADwAAAGRycy9kb3ducmV2LnhtbESPT4vCMBTE74LfITzBm6auItI1yqIriJ78g3t9Nm/b&#10;YvNSkqj12xtB8DjMzG+Y6bwxlbiR86VlBYN+AoI4s7rkXMHxsOpNQPiArLGyTAoe5GE+a7emmGp7&#10;5x3d9iEXEcI+RQVFCHUqpc8KMuj7tiaO3r91BkOULpfa4T3CTSW/kmQsDZYcFwqsaVFQdtlfTaTQ&#10;eXtamvJ3s6tH7np+/PnLkpXqdpqfbxCBmvAJv9trrWA4gteX+APk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i5B3BAAAA2wAAAA8AAAAAAAAAAAAAAAAAmAIAAGRycy9kb3du&#10;cmV2LnhtbFBLBQYAAAAABAAEAPUAAACGAwAAAAA=&#10;" fillcolor="#00b0f0" strokecolor="#00b0f0">
                    <v:textbox inset=".5mm,1mm,.5mm,1mm">
                      <w:txbxContent>
                        <w:p w:rsidR="00E81AF7" w:rsidRPr="003B4C4F" w:rsidRDefault="0090753B" w:rsidP="00E81AF7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P</w:t>
                          </w:r>
                          <w:r w:rsid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 xml:space="preserve">6 </w:t>
                          </w:r>
                          <w:permStart w:id="121062444" w:edGrp="everyone"/>
                          <w:r w:rsidR="0037724A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fr-CH"/>
                            </w:rPr>
                            <w:t>…</w:t>
                          </w:r>
                          <w:permEnd w:id="121062444"/>
                        </w:p>
                        <w:p w:rsidR="00712805" w:rsidRPr="00E81AF7" w:rsidRDefault="00712805" w:rsidP="00E81AF7"/>
                      </w:txbxContent>
                    </v:textbox>
                  </v:shape>
                </v:group>
                <v:group id="Group 135" o:spid="_x0000_s1103" style="position:absolute;left:2308;top:8606;width:1491;height:1404" coordorigin="2309,5857" coordsize="1491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AutoShape 136" o:spid="_x0000_s1104" type="#_x0000_t80" style="position:absolute;left:2309;top:5857;width:1491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jnN8MA&#10;AADbAAAADwAAAGRycy9kb3ducmV2LnhtbESPQWvCQBSE7wX/w/KE3urGSkWjq4hQsKAFjd4f2WcS&#10;zL4NuxsT/fXdQqHHYWa+YZbr3tTiTs5XlhWMRwkI4tzqigsF5+zzbQbCB2SNtWVS8CAP69XgZYmp&#10;th0f6X4KhYgQ9ikqKENoUil9XpJBP7INcfSu1hkMUbpCaoddhJtavifJVBqsOC6U2NC2pPx2ao2C&#10;7JueH5fk0Nbt9XDeP7Pguq+5Uq/DfrMAEagP/+G/9k4rmEzh90v8AX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jnN8MAAADbAAAADwAAAAAAAAAAAAAAAACYAgAAZHJzL2Rv&#10;d25yZXYueG1sUEsFBgAAAAAEAAQA9QAAAIgDAAAAAA==&#10;" fillcolor="yellow"/>
                  <v:shape id="Text Box 137" o:spid="_x0000_s1105" type="#_x0000_t202" style="position:absolute;left:2377;top:5927;width:1345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KOZ8MA&#10;AADbAAAADwAAAGRycy9kb3ducmV2LnhtbESPT2sCMRTE7wW/Q3hCL0WzbUHL1ijiH/Ratffn5rlZ&#10;u3nZJnHdfntTEDwOM/MbZjLrbC1a8qFyrOB1mIEgLpyuuFRw2K8HHyBCRNZYOyYFfxRgNu09TTDX&#10;7spf1O5iKRKEQ44KTIxNLmUoDFkMQ9cQJ+/kvMWYpC+l9nhNcFvLtywbSYsVpwWDDS0MFT+7i1Ww&#10;2Z/492yOY2/PGS5f2u/Rqlkr9dzv5p8gInXxEb63t1rB+xj+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7KOZ8MAAADbAAAADwAAAAAAAAAAAAAAAACYAgAAZHJzL2Rv&#10;d25yZXYueG1sUEsFBgAAAAAEAAQA9QAAAIgDAAAAAA==&#10;" fillcolor="yellow" strokecolor="yellow">
                    <v:textbox inset=".5mm,1mm,.5mm,1mm">
                      <w:txbxContent>
                        <w:p w:rsidR="00E81AF7" w:rsidRPr="00E81AF7" w:rsidRDefault="00165CC8" w:rsidP="00E81AF7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c</w:t>
                          </w:r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urrent path </w:t>
                          </w:r>
                          <w:r w:rsid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2</w:t>
                          </w:r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 open ci</w:t>
                          </w: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r</w:t>
                          </w:r>
                          <w:r w:rsidR="00E81AF7" w:rsidRP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cuited</w:t>
                          </w:r>
                        </w:p>
                        <w:p w:rsidR="00712805" w:rsidRPr="00122A61" w:rsidRDefault="00712805" w:rsidP="00712805"/>
                      </w:txbxContent>
                    </v:textbox>
                  </v:shape>
                </v:group>
                <v:group id="Group 138" o:spid="_x0000_s1106" style="position:absolute;left:2303;top:10096;width:1491;height:1404" coordorigin="2309,5857" coordsize="1491,18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 id="AutoShape 139" o:spid="_x0000_s1107" type="#_x0000_t80" style="position:absolute;left:2309;top:5857;width:1491;height:1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dzRcMA&#10;AADbAAAADwAAAGRycy9kb3ducmV2LnhtbESPQWvCQBSE7wX/w/KE3urGSotGVxGhYEELGr0/ss8k&#10;mH0bdjcm+uu7hYLHYWa+YRar3tTiRs5XlhWMRwkI4tzqigsFp+zrbQrCB2SNtWVScCcPq+XgZYGp&#10;th0f6HYMhYgQ9ikqKENoUil9XpJBP7INcfQu1hkMUbpCaoddhJtavifJpzRYcVwosaFNSfn12BoF&#10;2Q89Ps7Jvq3by/60e2TBdd8zpV6H/XoOIlAfnuH/9lYrmMzg7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dzRcMAAADbAAAADwAAAAAAAAAAAAAAAACYAgAAZHJzL2Rv&#10;d25yZXYueG1sUEsFBgAAAAAEAAQA9QAAAIgDAAAAAA==&#10;" fillcolor="yellow"/>
                  <v:shape id="Text Box 140" o:spid="_x0000_s1108" type="#_x0000_t202" style="position:absolute;left:2377;top:5927;width:1345;height:1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vb1L8A&#10;AADbAAAADwAAAGRycy9kb3ducmV2LnhtbERPzYrCMBC+C/sOYRa82XRFilSjyC7C3kTrAwzN2Fab&#10;SW2yadenNwfB48f3v96OphWBetdYVvCVpCCIS6sbrhSci/1sCcJ5ZI2tZVLwTw62m4/JGnNtBz5S&#10;OPlKxBB2OSqove9yKV1Zk0GX2I44chfbG/QR9pXUPQ4x3LRynqaZNNhwbKixo++aytvpzyj4CW1m&#10;HotseX+EowyhuA63Q6HU9HPcrUB4Gv1b/HL/agWLuD5+iT9Ab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O9vUvwAAANsAAAAPAAAAAAAAAAAAAAAAAJgCAABkcnMvZG93bnJl&#10;di54bWxQSwUGAAAAAAQABAD1AAAAhAMAAAAA&#10;" fillcolor="yellow" strokecolor="yellow">
                    <v:textbox inset=".5mm,.5mm,.5mm,.5mm">
                      <w:txbxContent>
                        <w:p w:rsidR="00712805" w:rsidRDefault="00165CC8" w:rsidP="00712805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n</w:t>
                          </w:r>
                          <w:r w:rsidR="00E81AF7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o </w:t>
                          </w:r>
                          <w:permStart w:id="514654438" w:edGrp="everyone"/>
                          <w:r w:rsidR="0037724A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…</w:t>
                          </w:r>
                          <w:permEnd w:id="514654438"/>
                        </w:p>
                        <w:p w:rsidR="00712805" w:rsidRPr="00122A61" w:rsidRDefault="00712805" w:rsidP="00712805">
                          <w:pPr>
                            <w:jc w:val="center"/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</w:pP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o</w:t>
                          </w:r>
                          <w:r w:rsidRPr="00122A61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f</w:t>
                          </w:r>
                          <w:r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 xml:space="preserve"> </w:t>
                          </w:r>
                          <w:r w:rsidRPr="00122A61">
                            <w:rPr>
                              <w:rFonts w:ascii="Comic Sans MS" w:hAnsi="Comic Sans MS" w:cs="Arial"/>
                              <w:sz w:val="18"/>
                              <w:szCs w:val="18"/>
                              <w:lang w:val="de-CH"/>
                            </w:rPr>
                            <w:t>K1</w:t>
                          </w:r>
                        </w:p>
                      </w:txbxContent>
                    </v:textbox>
                  </v:shape>
                </v:group>
                <v:shape id="AutoShape 141" o:spid="_x0000_s1109" type="#_x0000_t13" style="position:absolute;left:6089;top:8890;width:509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rVucYA&#10;AADbAAAADwAAAGRycy9kb3ducmV2LnhtbESPQUvDQBSE7wX/w/IEL8VuKq3U2G0JYsHiqVEQb8/s&#10;MwnNvg27zzb9912h0OMwM98wy/XgOnWgEFvPBqaTDBRx5W3LtYHPj839AlQUZIudZzJwogjr1c1o&#10;ibn1R97RoZRaJQjHHA00In2udawachgnvidO3q8PDiXJUGsb8JjgrtMPWfaoHbacFhrs6aWhal/+&#10;OQOL4ufpVcZf7+0pbPbFuPiW2XxrzN3tUDyDEhrkGr6036yB2RT+v6QfoFd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1rVucYAAADbAAAADwAAAAAAAAAAAAAAAACYAgAAZHJz&#10;L2Rvd25yZXYueG1sUEsFBgAAAAAEAAQA9QAAAIsDAAAAAA==&#10;" fillcolor="yellow"/>
                <v:shape id="AutoShape 142" o:spid="_x0000_s1110" type="#_x0000_t13" style="position:absolute;left:8326;top:8890;width:509;height:3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hLzsYA&#10;AADbAAAADwAAAGRycy9kb3ducmV2LnhtbESPQUvDQBSE74L/YXlCL8VuLFVq7LYEaaHFU6Mg3p7Z&#10;ZxKafRt2X9v033cFweMwM98wi9XgOnWiEFvPBh4mGSjiytuWawMf75v7OagoyBY7z2TgQhFWy9ub&#10;BebWn3lPp1JqlSAcczTQiPS51rFqyGGc+J44eT8+OJQkQ61twHOCu05Ps+xJO2w5LTTY02tD1aE8&#10;OgPz4vt5LePPt/YSNodiXHzJ7HFnzOhuKF5ACQ3yH/5rb62B2RR+v6Qfo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4hLzsYAAADbAAAADwAAAAAAAAAAAAAAAACYAgAAZHJz&#10;L2Rvd25yZXYueG1sUEsFBgAAAAAEAAQA9QAAAIsDAAAAAA==&#10;" fillcolor="yellow"/>
              </v:group>
            </w:pict>
          </mc:Fallback>
        </mc:AlternateContent>
      </w: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90753B" w:rsidRDefault="0090753B" w:rsidP="00712805">
      <w:pPr>
        <w:pStyle w:val="Listenabsatz"/>
        <w:spacing w:before="240" w:after="240"/>
        <w:ind w:left="927"/>
        <w:rPr>
          <w:rFonts w:ascii="Verdana" w:hAnsi="Verdana"/>
          <w:sz w:val="22"/>
          <w:szCs w:val="22"/>
          <w:lang w:val="de-CH"/>
        </w:rPr>
      </w:pPr>
    </w:p>
    <w:p w:rsidR="006456E4" w:rsidRPr="0064302F" w:rsidRDefault="0090753B" w:rsidP="006456E4">
      <w:pPr>
        <w:pStyle w:val="Listenabsatz"/>
        <w:spacing w:before="240" w:after="240"/>
        <w:ind w:left="927"/>
        <w:rPr>
          <w:rFonts w:ascii="Comic Sans MS" w:hAnsi="Comic Sans MS"/>
          <w:color w:val="548DD4" w:themeColor="text2" w:themeTint="99"/>
          <w:sz w:val="28"/>
          <w:szCs w:val="28"/>
          <w:lang w:val="de-CH"/>
        </w:rPr>
      </w:pPr>
      <w:r w:rsidRPr="004A6D5B">
        <w:rPr>
          <w:rFonts w:ascii="Verdana" w:hAnsi="Verdana"/>
          <w:sz w:val="18"/>
          <w:szCs w:val="18"/>
          <w:lang w:val="de-CH"/>
        </w:rPr>
        <w:t xml:space="preserve">Fig. </w:t>
      </w:r>
      <w:r>
        <w:rPr>
          <w:rFonts w:ascii="Verdana" w:hAnsi="Verdana"/>
          <w:sz w:val="18"/>
          <w:szCs w:val="18"/>
          <w:lang w:val="de-CH"/>
        </w:rPr>
        <w:t>5</w:t>
      </w:r>
      <w:r w:rsidRPr="004A6D5B">
        <w:rPr>
          <w:rFonts w:ascii="Verdana" w:hAnsi="Verdana"/>
          <w:sz w:val="18"/>
          <w:szCs w:val="18"/>
          <w:lang w:val="de-CH"/>
        </w:rPr>
        <w:t xml:space="preserve">: </w:t>
      </w:r>
      <w:r w:rsidR="009545EF">
        <w:rPr>
          <w:rFonts w:ascii="Verdana" w:hAnsi="Verdana"/>
          <w:sz w:val="18"/>
          <w:szCs w:val="18"/>
          <w:lang w:val="de-CH"/>
        </w:rPr>
        <w:t xml:space="preserve">Flow chart when </w:t>
      </w:r>
      <w:r>
        <w:rPr>
          <w:rFonts w:ascii="Verdana" w:hAnsi="Verdana"/>
          <w:sz w:val="18"/>
          <w:szCs w:val="18"/>
          <w:lang w:val="de-CH"/>
        </w:rPr>
        <w:t xml:space="preserve">S1 </w:t>
      </w:r>
      <w:r w:rsidR="009545EF">
        <w:rPr>
          <w:rFonts w:ascii="Verdana" w:hAnsi="Verdana"/>
          <w:sz w:val="18"/>
          <w:szCs w:val="18"/>
          <w:lang w:val="de-CH"/>
        </w:rPr>
        <w:t xml:space="preserve">is </w:t>
      </w:r>
      <w:r>
        <w:rPr>
          <w:rFonts w:ascii="Verdana" w:hAnsi="Verdana"/>
          <w:sz w:val="18"/>
          <w:szCs w:val="18"/>
          <w:lang w:val="de-CH"/>
        </w:rPr>
        <w:t>operated</w:t>
      </w:r>
    </w:p>
    <w:sectPr w:rsidR="006456E4" w:rsidRPr="0064302F" w:rsidSect="00DE61A3">
      <w:headerReference w:type="default" r:id="rId19"/>
      <w:footerReference w:type="default" r:id="rId20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15DB" w:rsidRDefault="00CC15DB">
      <w:r>
        <w:separator/>
      </w:r>
    </w:p>
  </w:endnote>
  <w:endnote w:type="continuationSeparator" w:id="0">
    <w:p w:rsidR="00CC15DB" w:rsidRDefault="00CC1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557B" w:rsidRPr="00DE61A3" w:rsidRDefault="0020557B" w:rsidP="00DE61A3">
    <w:pPr>
      <w:rPr>
        <w:rFonts w:ascii="Arial" w:hAnsi="Arial" w:cs="Arial"/>
        <w:sz w:val="16"/>
        <w:szCs w:val="16"/>
      </w:rPr>
    </w:pPr>
    <w:r w:rsidRPr="00DE61A3">
      <w:rPr>
        <w:rFonts w:ascii="Arial" w:hAnsi="Arial" w:cs="Arial"/>
        <w:sz w:val="16"/>
        <w:szCs w:val="16"/>
        <w:lang w:val="de-CH"/>
      </w:rPr>
      <w:t xml:space="preserve">Datum: </w:t>
    </w:r>
    <w:r w:rsidR="00712EA2" w:rsidRPr="00DE61A3">
      <w:rPr>
        <w:rFonts w:ascii="Arial" w:hAnsi="Arial" w:cs="Arial"/>
        <w:sz w:val="16"/>
        <w:szCs w:val="16"/>
        <w:lang w:val="de-CH"/>
      </w:rPr>
      <w:fldChar w:fldCharType="begin"/>
    </w:r>
    <w:r w:rsidRPr="00DE61A3">
      <w:rPr>
        <w:rFonts w:ascii="Arial" w:hAnsi="Arial" w:cs="Arial"/>
        <w:sz w:val="16"/>
        <w:szCs w:val="16"/>
        <w:lang w:val="de-CH"/>
      </w:rPr>
      <w:instrText xml:space="preserve"> DATE \@ "dd.MM.yy" </w:instrText>
    </w:r>
    <w:r w:rsidR="00712EA2" w:rsidRPr="00DE61A3">
      <w:rPr>
        <w:rFonts w:ascii="Arial" w:hAnsi="Arial" w:cs="Arial"/>
        <w:sz w:val="16"/>
        <w:szCs w:val="16"/>
        <w:lang w:val="de-CH"/>
      </w:rPr>
      <w:fldChar w:fldCharType="separate"/>
    </w:r>
    <w:r w:rsidR="00EA2C27">
      <w:rPr>
        <w:rFonts w:ascii="Arial" w:hAnsi="Arial" w:cs="Arial"/>
        <w:noProof/>
        <w:sz w:val="16"/>
        <w:szCs w:val="16"/>
        <w:lang w:val="de-CH"/>
      </w:rPr>
      <w:t>21.03.16</w:t>
    </w:r>
    <w:r w:rsidR="00712EA2" w:rsidRPr="00DE61A3">
      <w:rPr>
        <w:rFonts w:ascii="Arial" w:hAnsi="Arial" w:cs="Arial"/>
        <w:sz w:val="16"/>
        <w:szCs w:val="16"/>
        <w:lang w:val="de-CH"/>
      </w:rPr>
      <w:fldChar w:fldCharType="end"/>
    </w:r>
    <w:r w:rsidRPr="00DE61A3">
      <w:rPr>
        <w:rFonts w:ascii="Arial" w:hAnsi="Arial" w:cs="Arial"/>
        <w:sz w:val="16"/>
        <w:szCs w:val="16"/>
        <w:lang w:val="de-CH"/>
      </w:rPr>
      <w:t xml:space="preserve"> </w:t>
    </w:r>
    <w:r w:rsidR="00A22659">
      <w:rPr>
        <w:rFonts w:ascii="Arial" w:hAnsi="Arial" w:cs="Arial"/>
        <w:sz w:val="16"/>
        <w:szCs w:val="16"/>
        <w:lang w:val="de-CH"/>
      </w:rPr>
      <w:t xml:space="preserve">/ © by </w:t>
    </w:r>
    <w:r w:rsidR="00D04D58" w:rsidRPr="00DE61A3">
      <w:rPr>
        <w:rFonts w:ascii="Arial" w:hAnsi="Arial" w:cs="Arial"/>
        <w:sz w:val="16"/>
        <w:szCs w:val="16"/>
        <w:lang w:val="de-CH"/>
      </w:rPr>
      <w:t>Roman Moser</w:t>
    </w:r>
    <w:r w:rsidRPr="00DE61A3">
      <w:rPr>
        <w:rFonts w:ascii="Arial" w:hAnsi="Arial" w:cs="Arial"/>
        <w:sz w:val="16"/>
        <w:szCs w:val="16"/>
        <w:lang w:val="de-CH"/>
      </w:rPr>
      <w:tab/>
    </w:r>
    <w:r w:rsidRPr="00DE61A3">
      <w:rPr>
        <w:rFonts w:ascii="Arial" w:hAnsi="Arial" w:cs="Arial"/>
        <w:sz w:val="16"/>
        <w:szCs w:val="16"/>
        <w:lang w:val="de-CH"/>
      </w:rPr>
      <w:tab/>
      <w:t xml:space="preserve"> </w:t>
    </w:r>
    <w:r w:rsidR="00DE61A3">
      <w:rPr>
        <w:rFonts w:ascii="Arial" w:hAnsi="Arial" w:cs="Arial"/>
        <w:sz w:val="16"/>
        <w:szCs w:val="16"/>
        <w:lang w:val="de-CH"/>
      </w:rPr>
      <w:tab/>
    </w:r>
    <w:r w:rsidR="00DE61A3">
      <w:rPr>
        <w:rFonts w:ascii="Arial" w:hAnsi="Arial" w:cs="Arial"/>
        <w:sz w:val="16"/>
        <w:szCs w:val="16"/>
        <w:lang w:val="de-CH"/>
      </w:rPr>
      <w:tab/>
    </w:r>
    <w:r w:rsidR="00DE61A3">
      <w:rPr>
        <w:rFonts w:ascii="Arial" w:hAnsi="Arial" w:cs="Arial"/>
        <w:sz w:val="16"/>
        <w:szCs w:val="16"/>
        <w:lang w:val="de-CH"/>
      </w:rPr>
      <w:tab/>
    </w:r>
    <w:r w:rsidR="00DE61A3">
      <w:rPr>
        <w:rFonts w:ascii="Arial" w:hAnsi="Arial" w:cs="Arial"/>
        <w:sz w:val="16"/>
        <w:szCs w:val="16"/>
        <w:lang w:val="de-CH"/>
      </w:rPr>
      <w:tab/>
    </w:r>
    <w:r w:rsidR="00DE61A3">
      <w:rPr>
        <w:rFonts w:ascii="Arial" w:hAnsi="Arial" w:cs="Arial"/>
        <w:sz w:val="16"/>
        <w:szCs w:val="16"/>
        <w:lang w:val="de-CH"/>
      </w:rPr>
      <w:tab/>
    </w:r>
    <w:r w:rsidR="00DE61A3">
      <w:rPr>
        <w:rFonts w:ascii="Arial" w:hAnsi="Arial" w:cs="Arial"/>
        <w:sz w:val="16"/>
        <w:szCs w:val="16"/>
        <w:lang w:val="de-CH"/>
      </w:rPr>
      <w:tab/>
      <w:t xml:space="preserve">             </w:t>
    </w:r>
    <w:r w:rsidR="00A22659">
      <w:rPr>
        <w:rFonts w:ascii="Arial" w:hAnsi="Arial" w:cs="Arial"/>
        <w:sz w:val="16"/>
        <w:szCs w:val="16"/>
        <w:lang w:val="de-CH"/>
      </w:rPr>
      <w:t xml:space="preserve">               </w:t>
    </w:r>
    <w:r w:rsidRPr="00DE61A3">
      <w:rPr>
        <w:rFonts w:ascii="Arial" w:hAnsi="Arial" w:cs="Arial"/>
        <w:sz w:val="16"/>
        <w:szCs w:val="16"/>
        <w:lang w:val="de-CH"/>
      </w:rPr>
      <w:t xml:space="preserve">Seite: </w:t>
    </w:r>
    <w:sdt>
      <w:sdtPr>
        <w:rPr>
          <w:rFonts w:ascii="Arial" w:hAnsi="Arial" w:cs="Arial"/>
          <w:sz w:val="16"/>
          <w:szCs w:val="16"/>
        </w:rPr>
        <w:id w:val="14478487"/>
        <w:docPartObj>
          <w:docPartGallery w:val="Page Numbers (Margins)"/>
          <w:docPartUnique/>
        </w:docPartObj>
      </w:sdtPr>
      <w:sdtEndPr/>
      <w:sdtContent>
        <w:sdt>
          <w:sdtPr>
            <w:rPr>
              <w:rFonts w:ascii="Arial" w:hAnsi="Arial" w:cs="Arial"/>
              <w:sz w:val="16"/>
              <w:szCs w:val="16"/>
            </w:rPr>
            <w:id w:val="107640144"/>
            <w:docPartObj>
              <w:docPartGallery w:val="Page Numbers (Margins)"/>
              <w:docPartUnique/>
            </w:docPartObj>
          </w:sdtPr>
          <w:sdtEndPr/>
          <w:sdtContent>
            <w:r w:rsidR="00DE61A3" w:rsidRPr="00DE61A3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="00DE61A3" w:rsidRPr="00DE61A3">
              <w:rPr>
                <w:rFonts w:ascii="Arial" w:hAnsi="Arial" w:cs="Arial"/>
                <w:sz w:val="16"/>
                <w:szCs w:val="16"/>
              </w:rPr>
              <w:instrText xml:space="preserve"> PAGE   \* MERGEFORMAT </w:instrText>
            </w:r>
            <w:r w:rsidR="00DE61A3" w:rsidRPr="00DE61A3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EA2C27">
              <w:rPr>
                <w:rFonts w:ascii="Arial" w:hAnsi="Arial" w:cs="Arial"/>
                <w:noProof/>
                <w:sz w:val="16"/>
                <w:szCs w:val="16"/>
              </w:rPr>
              <w:t>3</w:t>
            </w:r>
            <w:r w:rsidR="00DE61A3" w:rsidRPr="00DE61A3">
              <w:rPr>
                <w:rFonts w:ascii="Arial" w:hAnsi="Arial" w:cs="Arial"/>
                <w:sz w:val="16"/>
                <w:szCs w:val="16"/>
              </w:rPr>
              <w:fldChar w:fldCharType="end"/>
            </w:r>
          </w:sdtContent>
        </w:sdt>
      </w:sdtContent>
    </w:sdt>
    <w:r w:rsidRPr="00DE61A3">
      <w:rPr>
        <w:rStyle w:val="Seitenzahl"/>
        <w:rFonts w:ascii="Arial" w:hAnsi="Arial" w:cs="Arial"/>
        <w:sz w:val="16"/>
        <w:szCs w:val="16"/>
      </w:rPr>
      <w:br/>
      <w:t xml:space="preserve">Datei: </w:t>
    </w:r>
    <w:r w:rsidR="00712EA2" w:rsidRPr="00DE61A3">
      <w:rPr>
        <w:rStyle w:val="Seitenzahl"/>
        <w:rFonts w:ascii="Arial" w:hAnsi="Arial" w:cs="Arial"/>
        <w:snapToGrid w:val="0"/>
        <w:sz w:val="16"/>
        <w:szCs w:val="16"/>
      </w:rPr>
      <w:fldChar w:fldCharType="begin"/>
    </w:r>
    <w:r w:rsidRPr="00DE61A3">
      <w:rPr>
        <w:rStyle w:val="Seitenzahl"/>
        <w:rFonts w:ascii="Arial" w:hAnsi="Arial" w:cs="Arial"/>
        <w:snapToGrid w:val="0"/>
        <w:sz w:val="16"/>
        <w:szCs w:val="16"/>
      </w:rPr>
      <w:instrText xml:space="preserve"> FILENAME </w:instrText>
    </w:r>
    <w:r w:rsidR="00712EA2" w:rsidRPr="00DE61A3">
      <w:rPr>
        <w:rStyle w:val="Seitenzahl"/>
        <w:rFonts w:ascii="Arial" w:hAnsi="Arial" w:cs="Arial"/>
        <w:snapToGrid w:val="0"/>
        <w:sz w:val="16"/>
        <w:szCs w:val="16"/>
      </w:rPr>
      <w:fldChar w:fldCharType="separate"/>
    </w:r>
    <w:r w:rsidR="005B4F71">
      <w:rPr>
        <w:rStyle w:val="Seitenzahl"/>
        <w:rFonts w:ascii="Arial" w:hAnsi="Arial" w:cs="Arial"/>
        <w:noProof/>
        <w:snapToGrid w:val="0"/>
        <w:sz w:val="16"/>
        <w:szCs w:val="16"/>
      </w:rPr>
      <w:t>AUF3.2.5_CallSystem_T1</w:t>
    </w:r>
    <w:r w:rsidR="00712EA2" w:rsidRPr="00DE61A3">
      <w:rPr>
        <w:rStyle w:val="Seitenzahl"/>
        <w:rFonts w:ascii="Arial" w:hAnsi="Arial" w:cs="Arial"/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15DB" w:rsidRDefault="00CC15DB">
      <w:r>
        <w:separator/>
      </w:r>
    </w:p>
  </w:footnote>
  <w:footnote w:type="continuationSeparator" w:id="0">
    <w:p w:rsidR="00CC15DB" w:rsidRDefault="00CC15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670"/>
      <w:gridCol w:w="992"/>
    </w:tblGrid>
    <w:tr w:rsidR="0020557B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20557B" w:rsidRDefault="00D52635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GB" w:eastAsia="zh-CN"/>
            </w:rPr>
            <w:drawing>
              <wp:inline distT="0" distB="0" distL="0" distR="0">
                <wp:extent cx="628015" cy="408305"/>
                <wp:effectExtent l="19050" t="0" r="635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015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20557B" w:rsidRDefault="00A353CE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Subject</w:t>
          </w:r>
          <w:r w:rsidR="0020557B">
            <w:rPr>
              <w:rFonts w:ascii="Arial" w:hAnsi="Arial"/>
              <w:lang w:val="de-CH"/>
            </w:rPr>
            <w:t>:</w:t>
          </w:r>
        </w:p>
      </w:tc>
      <w:tc>
        <w:tcPr>
          <w:tcW w:w="5670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20557B" w:rsidRDefault="00A353CE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Worksheet</w:t>
          </w:r>
          <w:r w:rsidR="0020557B">
            <w:rPr>
              <w:rFonts w:ascii="Arial" w:hAnsi="Arial"/>
              <w:lang w:val="de-CH"/>
            </w:rPr>
            <w:t>: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20557B" w:rsidRDefault="00A353CE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Class</w:t>
          </w:r>
          <w:r w:rsidR="0020557B">
            <w:rPr>
              <w:rFonts w:ascii="Arial" w:hAnsi="Arial"/>
              <w:lang w:val="de-CH"/>
            </w:rPr>
            <w:t>:</w:t>
          </w:r>
        </w:p>
      </w:tc>
    </w:tr>
    <w:tr w:rsidR="0020557B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20557B" w:rsidRDefault="0020557B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20557B" w:rsidRDefault="0020557B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67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20557B" w:rsidRDefault="009545EF" w:rsidP="002C24A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Control tasks</w:t>
          </w:r>
        </w:p>
      </w:tc>
      <w:tc>
        <w:tcPr>
          <w:tcW w:w="992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20557B" w:rsidRDefault="0020557B" w:rsidP="007322A3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AU1</w:t>
          </w:r>
        </w:p>
      </w:tc>
    </w:tr>
  </w:tbl>
  <w:p w:rsidR="0020557B" w:rsidRDefault="0020557B">
    <w:pPr>
      <w:pStyle w:val="Kopfzeile"/>
      <w:tabs>
        <w:tab w:val="clear" w:pos="9072"/>
        <w:tab w:val="right" w:pos="15168"/>
      </w:tabs>
      <w:rPr>
        <w:rFonts w:ascii="Arial" w:hAnsi="Arial"/>
        <w:sz w:val="16"/>
        <w:lang w:val="de-CH"/>
      </w:rPr>
    </w:pPr>
  </w:p>
  <w:p w:rsidR="0020557B" w:rsidRDefault="0020557B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D4B71"/>
    <w:multiLevelType w:val="singleLevel"/>
    <w:tmpl w:val="58F88F5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1" w15:restartNumberingAfterBreak="0">
    <w:nsid w:val="0C583A10"/>
    <w:multiLevelType w:val="hybridMultilevel"/>
    <w:tmpl w:val="FD60DDF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06C249B"/>
    <w:multiLevelType w:val="hybridMultilevel"/>
    <w:tmpl w:val="8DD0F06C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280663F"/>
    <w:multiLevelType w:val="multilevel"/>
    <w:tmpl w:val="02305B0C"/>
    <w:lvl w:ilvl="0">
      <w:start w:val="1"/>
      <w:numFmt w:val="decimal"/>
      <w:pStyle w:val="berschrift1"/>
      <w:lvlText w:val="%1."/>
      <w:lvlJc w:val="left"/>
      <w:pPr>
        <w:tabs>
          <w:tab w:val="num" w:pos="1287"/>
        </w:tabs>
        <w:ind w:left="1287" w:hanging="360"/>
      </w:pPr>
    </w:lvl>
    <w:lvl w:ilvl="1">
      <w:start w:val="7"/>
      <w:numFmt w:val="decimal"/>
      <w:isLgl/>
      <w:lvlText w:val="%1.%2"/>
      <w:lvlJc w:val="left"/>
      <w:pPr>
        <w:tabs>
          <w:tab w:val="num" w:pos="1377"/>
        </w:tabs>
        <w:ind w:left="137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440"/>
      </w:pPr>
      <w:rPr>
        <w:rFonts w:hint="default"/>
      </w:rPr>
    </w:lvl>
  </w:abstractNum>
  <w:abstractNum w:abstractNumId="4" w15:restartNumberingAfterBreak="0">
    <w:nsid w:val="20F04F0E"/>
    <w:multiLevelType w:val="multilevel"/>
    <w:tmpl w:val="9CFE45A0"/>
    <w:lvl w:ilvl="0">
      <w:start w:val="1"/>
      <w:numFmt w:val="decimal"/>
      <w:lvlText w:val="%1."/>
      <w:lvlJc w:val="left"/>
      <w:pPr>
        <w:tabs>
          <w:tab w:val="num" w:pos="901"/>
        </w:tabs>
        <w:ind w:left="901" w:hanging="360"/>
      </w:pPr>
      <w:rPr>
        <w:rFonts w:ascii="Verdana" w:hAnsi="Verdana" w:hint="default"/>
        <w:bCs/>
        <w:kern w:val="28"/>
        <w:sz w:val="28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333"/>
        </w:tabs>
        <w:ind w:left="1333" w:hanging="432"/>
      </w:pPr>
      <w:rPr>
        <w:rFonts w:hint="default"/>
        <w:b/>
        <w:i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65"/>
        </w:tabs>
        <w:ind w:left="176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9"/>
        </w:tabs>
        <w:ind w:left="22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73"/>
        </w:tabs>
        <w:ind w:left="27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77"/>
        </w:tabs>
        <w:ind w:left="32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81"/>
        </w:tabs>
        <w:ind w:left="37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85"/>
        </w:tabs>
        <w:ind w:left="42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61"/>
        </w:tabs>
        <w:ind w:left="4861" w:hanging="1440"/>
      </w:pPr>
      <w:rPr>
        <w:rFonts w:hint="default"/>
      </w:rPr>
    </w:lvl>
  </w:abstractNum>
  <w:abstractNum w:abstractNumId="5" w15:restartNumberingAfterBreak="0">
    <w:nsid w:val="2A1523B2"/>
    <w:multiLevelType w:val="hybridMultilevel"/>
    <w:tmpl w:val="7A70B1E2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D4822F9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E078B5"/>
    <w:multiLevelType w:val="hybridMultilevel"/>
    <w:tmpl w:val="588A1EC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64F5A98"/>
    <w:multiLevelType w:val="hybridMultilevel"/>
    <w:tmpl w:val="9410C29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66032DE"/>
    <w:multiLevelType w:val="hybridMultilevel"/>
    <w:tmpl w:val="355C58A0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9E37817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FC001C"/>
    <w:multiLevelType w:val="hybridMultilevel"/>
    <w:tmpl w:val="0BA61E0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19E1D3C"/>
    <w:multiLevelType w:val="hybridMultilevel"/>
    <w:tmpl w:val="5B0AE99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num" w:pos="901"/>
          </w:tabs>
          <w:ind w:left="901" w:hanging="360"/>
        </w:pPr>
        <w:rPr>
          <w:rFonts w:ascii="Verdana" w:hAnsi="Verdana"/>
          <w:bCs/>
          <w:kern w:val="28"/>
          <w:sz w:val="28"/>
        </w:rPr>
      </w:lvl>
    </w:lvlOverride>
    <w:lvlOverride w:ilvl="1">
      <w:lvl w:ilvl="1">
        <w:start w:val="1"/>
        <w:numFmt w:val="decimal"/>
        <w:pStyle w:val="berschrift2"/>
        <w:lvlText w:val="%1.%2."/>
        <w:lvlJc w:val="left"/>
        <w:pPr>
          <w:tabs>
            <w:tab w:val="num" w:pos="1567"/>
          </w:tabs>
          <w:ind w:left="1567" w:hanging="432"/>
        </w:pPr>
        <w:rPr>
          <w:rFonts w:hint="default"/>
          <w:b w:val="0"/>
          <w:i/>
          <w:szCs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765"/>
          </w:tabs>
          <w:ind w:left="1765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269"/>
          </w:tabs>
          <w:ind w:left="2269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773"/>
          </w:tabs>
          <w:ind w:left="2773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77"/>
          </w:tabs>
          <w:ind w:left="3277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781"/>
          </w:tabs>
          <w:ind w:left="3781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85"/>
          </w:tabs>
          <w:ind w:left="4285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861"/>
          </w:tabs>
          <w:ind w:left="4861" w:hanging="1440"/>
        </w:pPr>
        <w:rPr>
          <w:rFonts w:hint="default"/>
        </w:rPr>
      </w:lvl>
    </w:lvlOverride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7"/>
  </w:num>
  <w:num w:numId="7">
    <w:abstractNumId w:val="11"/>
  </w:num>
  <w:num w:numId="8">
    <w:abstractNumId w:val="8"/>
  </w:num>
  <w:num w:numId="9">
    <w:abstractNumId w:val="2"/>
  </w:num>
  <w:num w:numId="10">
    <w:abstractNumId w:val="10"/>
  </w:num>
  <w:num w:numId="11">
    <w:abstractNumId w:val="6"/>
  </w:num>
  <w:num w:numId="12">
    <w:abstractNumId w:val="9"/>
  </w:num>
  <w:num w:numId="13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activeWritingStyle w:appName="MSWord" w:lang="de-DE" w:vendorID="64" w:dllVersion="131078" w:nlCheck="1" w:checkStyle="1"/>
  <w:activeWritingStyle w:appName="MSWord" w:lang="de-CH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6sMcrk9WEkQvWjWCg1VmKFxcxyE=" w:salt="H7I0K357i471KTteEQzhLA=="/>
  <w:defaultTabStop w:val="708"/>
  <w:autoHyphenation/>
  <w:hyphenationZone w:val="425"/>
  <w:drawingGridHorizontalSpacing w:val="28"/>
  <w:drawingGridVerticalSpacing w:val="28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color="#00b0f0" strokecolor="none [3212]">
      <v:fill color="#00b0f0"/>
      <v:stroke color="none [3212]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2B0"/>
    <w:rsid w:val="0000170D"/>
    <w:rsid w:val="0000407F"/>
    <w:rsid w:val="000044BD"/>
    <w:rsid w:val="000067B4"/>
    <w:rsid w:val="00007A50"/>
    <w:rsid w:val="00010DDC"/>
    <w:rsid w:val="000115C0"/>
    <w:rsid w:val="00011796"/>
    <w:rsid w:val="000121B8"/>
    <w:rsid w:val="0001367C"/>
    <w:rsid w:val="0001548B"/>
    <w:rsid w:val="00016950"/>
    <w:rsid w:val="00016E9B"/>
    <w:rsid w:val="00027132"/>
    <w:rsid w:val="00032A13"/>
    <w:rsid w:val="00033F83"/>
    <w:rsid w:val="0003711B"/>
    <w:rsid w:val="00040A77"/>
    <w:rsid w:val="000433ED"/>
    <w:rsid w:val="00045A49"/>
    <w:rsid w:val="0005050E"/>
    <w:rsid w:val="00050B17"/>
    <w:rsid w:val="00054BC5"/>
    <w:rsid w:val="00055711"/>
    <w:rsid w:val="00057DB4"/>
    <w:rsid w:val="0006188B"/>
    <w:rsid w:val="000677C5"/>
    <w:rsid w:val="0007113F"/>
    <w:rsid w:val="00071610"/>
    <w:rsid w:val="000717DE"/>
    <w:rsid w:val="00071886"/>
    <w:rsid w:val="000740BF"/>
    <w:rsid w:val="000745E4"/>
    <w:rsid w:val="000766DA"/>
    <w:rsid w:val="00080F24"/>
    <w:rsid w:val="00082798"/>
    <w:rsid w:val="00083477"/>
    <w:rsid w:val="0008453D"/>
    <w:rsid w:val="000861A8"/>
    <w:rsid w:val="00086371"/>
    <w:rsid w:val="000909AF"/>
    <w:rsid w:val="00094CBA"/>
    <w:rsid w:val="000A0103"/>
    <w:rsid w:val="000A5F16"/>
    <w:rsid w:val="000A66B3"/>
    <w:rsid w:val="000A7333"/>
    <w:rsid w:val="000B1824"/>
    <w:rsid w:val="000B2AB1"/>
    <w:rsid w:val="000B33DE"/>
    <w:rsid w:val="000B35F7"/>
    <w:rsid w:val="000B5156"/>
    <w:rsid w:val="000C0732"/>
    <w:rsid w:val="000C20B8"/>
    <w:rsid w:val="000C3260"/>
    <w:rsid w:val="000C618B"/>
    <w:rsid w:val="000D131C"/>
    <w:rsid w:val="000D1F4B"/>
    <w:rsid w:val="000D40BA"/>
    <w:rsid w:val="000E01F7"/>
    <w:rsid w:val="000E2367"/>
    <w:rsid w:val="000E3A05"/>
    <w:rsid w:val="000E506F"/>
    <w:rsid w:val="000E5BE4"/>
    <w:rsid w:val="000E5DAA"/>
    <w:rsid w:val="000F0871"/>
    <w:rsid w:val="000F09AC"/>
    <w:rsid w:val="000F2B99"/>
    <w:rsid w:val="000F3650"/>
    <w:rsid w:val="000F671D"/>
    <w:rsid w:val="000F6EA5"/>
    <w:rsid w:val="001041D7"/>
    <w:rsid w:val="001044C4"/>
    <w:rsid w:val="00106220"/>
    <w:rsid w:val="001145F1"/>
    <w:rsid w:val="0011638F"/>
    <w:rsid w:val="001212E2"/>
    <w:rsid w:val="00122A61"/>
    <w:rsid w:val="0012425B"/>
    <w:rsid w:val="001261EA"/>
    <w:rsid w:val="00126373"/>
    <w:rsid w:val="0012764D"/>
    <w:rsid w:val="00127756"/>
    <w:rsid w:val="001311CA"/>
    <w:rsid w:val="001323E6"/>
    <w:rsid w:val="00133035"/>
    <w:rsid w:val="00135C5D"/>
    <w:rsid w:val="00136E73"/>
    <w:rsid w:val="001417D9"/>
    <w:rsid w:val="00141EBB"/>
    <w:rsid w:val="0014224B"/>
    <w:rsid w:val="001427F9"/>
    <w:rsid w:val="00142813"/>
    <w:rsid w:val="00142AA6"/>
    <w:rsid w:val="0014308B"/>
    <w:rsid w:val="00143827"/>
    <w:rsid w:val="001463F8"/>
    <w:rsid w:val="001471BF"/>
    <w:rsid w:val="001476F6"/>
    <w:rsid w:val="00155198"/>
    <w:rsid w:val="00155C54"/>
    <w:rsid w:val="00155D07"/>
    <w:rsid w:val="00155F9D"/>
    <w:rsid w:val="0015649C"/>
    <w:rsid w:val="00161DA1"/>
    <w:rsid w:val="00162DDE"/>
    <w:rsid w:val="00163391"/>
    <w:rsid w:val="00165CC8"/>
    <w:rsid w:val="001679B5"/>
    <w:rsid w:val="00167D14"/>
    <w:rsid w:val="0017415F"/>
    <w:rsid w:val="00175D62"/>
    <w:rsid w:val="001772EA"/>
    <w:rsid w:val="00177781"/>
    <w:rsid w:val="00180535"/>
    <w:rsid w:val="0018206B"/>
    <w:rsid w:val="00183431"/>
    <w:rsid w:val="00184283"/>
    <w:rsid w:val="00185007"/>
    <w:rsid w:val="00186B04"/>
    <w:rsid w:val="0018740E"/>
    <w:rsid w:val="00191F02"/>
    <w:rsid w:val="001926A7"/>
    <w:rsid w:val="00196F80"/>
    <w:rsid w:val="001972CA"/>
    <w:rsid w:val="001A2857"/>
    <w:rsid w:val="001A335D"/>
    <w:rsid w:val="001A4105"/>
    <w:rsid w:val="001A465B"/>
    <w:rsid w:val="001A4B98"/>
    <w:rsid w:val="001A539C"/>
    <w:rsid w:val="001A5B60"/>
    <w:rsid w:val="001A6E47"/>
    <w:rsid w:val="001B165C"/>
    <w:rsid w:val="001B5BA3"/>
    <w:rsid w:val="001B5F8B"/>
    <w:rsid w:val="001B6B27"/>
    <w:rsid w:val="001C00EF"/>
    <w:rsid w:val="001C086C"/>
    <w:rsid w:val="001C1EE3"/>
    <w:rsid w:val="001C216F"/>
    <w:rsid w:val="001C3ED7"/>
    <w:rsid w:val="001C5694"/>
    <w:rsid w:val="001C7299"/>
    <w:rsid w:val="001D48A3"/>
    <w:rsid w:val="001D4EED"/>
    <w:rsid w:val="001D5A5D"/>
    <w:rsid w:val="001D66B7"/>
    <w:rsid w:val="001E4156"/>
    <w:rsid w:val="001E7712"/>
    <w:rsid w:val="001F051B"/>
    <w:rsid w:val="001F2B16"/>
    <w:rsid w:val="00202E67"/>
    <w:rsid w:val="00203246"/>
    <w:rsid w:val="00204572"/>
    <w:rsid w:val="0020557B"/>
    <w:rsid w:val="00206071"/>
    <w:rsid w:val="0020669F"/>
    <w:rsid w:val="00207E2B"/>
    <w:rsid w:val="002112E0"/>
    <w:rsid w:val="00214A87"/>
    <w:rsid w:val="0021690B"/>
    <w:rsid w:val="00220B79"/>
    <w:rsid w:val="00221458"/>
    <w:rsid w:val="0022443F"/>
    <w:rsid w:val="00225C13"/>
    <w:rsid w:val="002261A2"/>
    <w:rsid w:val="002262E0"/>
    <w:rsid w:val="00230E0F"/>
    <w:rsid w:val="0023268B"/>
    <w:rsid w:val="00233453"/>
    <w:rsid w:val="00233D46"/>
    <w:rsid w:val="00233E13"/>
    <w:rsid w:val="00233FF5"/>
    <w:rsid w:val="00235774"/>
    <w:rsid w:val="0024220B"/>
    <w:rsid w:val="00243225"/>
    <w:rsid w:val="00252178"/>
    <w:rsid w:val="0025281E"/>
    <w:rsid w:val="002529DC"/>
    <w:rsid w:val="00253618"/>
    <w:rsid w:val="00253ACB"/>
    <w:rsid w:val="002543C6"/>
    <w:rsid w:val="00254B62"/>
    <w:rsid w:val="002552C8"/>
    <w:rsid w:val="002559F0"/>
    <w:rsid w:val="002573E2"/>
    <w:rsid w:val="00257E11"/>
    <w:rsid w:val="002613FE"/>
    <w:rsid w:val="002636A7"/>
    <w:rsid w:val="00266DCA"/>
    <w:rsid w:val="00274A05"/>
    <w:rsid w:val="00280AEF"/>
    <w:rsid w:val="002825FF"/>
    <w:rsid w:val="00285910"/>
    <w:rsid w:val="0028769A"/>
    <w:rsid w:val="00290001"/>
    <w:rsid w:val="00290192"/>
    <w:rsid w:val="00290524"/>
    <w:rsid w:val="00292164"/>
    <w:rsid w:val="002A4368"/>
    <w:rsid w:val="002A4D84"/>
    <w:rsid w:val="002A6B84"/>
    <w:rsid w:val="002A6FB7"/>
    <w:rsid w:val="002B19C1"/>
    <w:rsid w:val="002B50D1"/>
    <w:rsid w:val="002B5AD7"/>
    <w:rsid w:val="002B6967"/>
    <w:rsid w:val="002C1838"/>
    <w:rsid w:val="002C24A5"/>
    <w:rsid w:val="002C3E56"/>
    <w:rsid w:val="002C42F3"/>
    <w:rsid w:val="002C6955"/>
    <w:rsid w:val="002C7D0B"/>
    <w:rsid w:val="002D23BF"/>
    <w:rsid w:val="002D3295"/>
    <w:rsid w:val="002D39A6"/>
    <w:rsid w:val="002D7FBF"/>
    <w:rsid w:val="002E0DEA"/>
    <w:rsid w:val="002E0E83"/>
    <w:rsid w:val="002E1999"/>
    <w:rsid w:val="002E2D82"/>
    <w:rsid w:val="002E32ED"/>
    <w:rsid w:val="002E4894"/>
    <w:rsid w:val="002E58AB"/>
    <w:rsid w:val="002E5E01"/>
    <w:rsid w:val="002E6718"/>
    <w:rsid w:val="002F0664"/>
    <w:rsid w:val="002F12DA"/>
    <w:rsid w:val="002F14AA"/>
    <w:rsid w:val="002F1996"/>
    <w:rsid w:val="002F4442"/>
    <w:rsid w:val="002F61C7"/>
    <w:rsid w:val="00302683"/>
    <w:rsid w:val="0030718B"/>
    <w:rsid w:val="003077A0"/>
    <w:rsid w:val="00310324"/>
    <w:rsid w:val="00311F79"/>
    <w:rsid w:val="0031229E"/>
    <w:rsid w:val="00313681"/>
    <w:rsid w:val="0031442D"/>
    <w:rsid w:val="00314E6B"/>
    <w:rsid w:val="003173E0"/>
    <w:rsid w:val="00322801"/>
    <w:rsid w:val="00323EC6"/>
    <w:rsid w:val="00325F43"/>
    <w:rsid w:val="00327885"/>
    <w:rsid w:val="00330FD5"/>
    <w:rsid w:val="003323BA"/>
    <w:rsid w:val="00332908"/>
    <w:rsid w:val="00332A6F"/>
    <w:rsid w:val="00332AFC"/>
    <w:rsid w:val="00333570"/>
    <w:rsid w:val="00333EC9"/>
    <w:rsid w:val="00334C11"/>
    <w:rsid w:val="0033507F"/>
    <w:rsid w:val="00336EDD"/>
    <w:rsid w:val="003370FD"/>
    <w:rsid w:val="00340B26"/>
    <w:rsid w:val="00340EF2"/>
    <w:rsid w:val="0034182E"/>
    <w:rsid w:val="003426D5"/>
    <w:rsid w:val="003457DD"/>
    <w:rsid w:val="00347103"/>
    <w:rsid w:val="00347917"/>
    <w:rsid w:val="00347C5B"/>
    <w:rsid w:val="00350737"/>
    <w:rsid w:val="0035073D"/>
    <w:rsid w:val="00353384"/>
    <w:rsid w:val="0035365E"/>
    <w:rsid w:val="0035607A"/>
    <w:rsid w:val="00362304"/>
    <w:rsid w:val="00362AD7"/>
    <w:rsid w:val="00364027"/>
    <w:rsid w:val="00371348"/>
    <w:rsid w:val="00371DE1"/>
    <w:rsid w:val="00371F41"/>
    <w:rsid w:val="003721F5"/>
    <w:rsid w:val="003722DB"/>
    <w:rsid w:val="00372ED5"/>
    <w:rsid w:val="00374817"/>
    <w:rsid w:val="00374D72"/>
    <w:rsid w:val="00375747"/>
    <w:rsid w:val="00377130"/>
    <w:rsid w:val="0037724A"/>
    <w:rsid w:val="00377777"/>
    <w:rsid w:val="00382922"/>
    <w:rsid w:val="00383388"/>
    <w:rsid w:val="00383D0C"/>
    <w:rsid w:val="00384356"/>
    <w:rsid w:val="00384ACA"/>
    <w:rsid w:val="00384C62"/>
    <w:rsid w:val="00387060"/>
    <w:rsid w:val="003900B1"/>
    <w:rsid w:val="00392A2E"/>
    <w:rsid w:val="00393029"/>
    <w:rsid w:val="003947AE"/>
    <w:rsid w:val="003948EA"/>
    <w:rsid w:val="00395DCA"/>
    <w:rsid w:val="0039709D"/>
    <w:rsid w:val="003A112A"/>
    <w:rsid w:val="003A19B5"/>
    <w:rsid w:val="003A3958"/>
    <w:rsid w:val="003A6852"/>
    <w:rsid w:val="003B164E"/>
    <w:rsid w:val="003B2AA5"/>
    <w:rsid w:val="003B4C4F"/>
    <w:rsid w:val="003B6F78"/>
    <w:rsid w:val="003C04CE"/>
    <w:rsid w:val="003C0BB4"/>
    <w:rsid w:val="003C123A"/>
    <w:rsid w:val="003C463D"/>
    <w:rsid w:val="003C72AC"/>
    <w:rsid w:val="003D04A7"/>
    <w:rsid w:val="003D0FBC"/>
    <w:rsid w:val="003D1E20"/>
    <w:rsid w:val="003D4269"/>
    <w:rsid w:val="003D4FE6"/>
    <w:rsid w:val="003D5E9D"/>
    <w:rsid w:val="003D650C"/>
    <w:rsid w:val="003D6C9D"/>
    <w:rsid w:val="003E0123"/>
    <w:rsid w:val="003E0F7D"/>
    <w:rsid w:val="003E6A2E"/>
    <w:rsid w:val="003E7657"/>
    <w:rsid w:val="003F0814"/>
    <w:rsid w:val="003F1FD0"/>
    <w:rsid w:val="003F34EE"/>
    <w:rsid w:val="00400BCB"/>
    <w:rsid w:val="00401FCC"/>
    <w:rsid w:val="0040206A"/>
    <w:rsid w:val="00402213"/>
    <w:rsid w:val="00402C39"/>
    <w:rsid w:val="004041BF"/>
    <w:rsid w:val="004047AC"/>
    <w:rsid w:val="00407008"/>
    <w:rsid w:val="00407CF5"/>
    <w:rsid w:val="00411071"/>
    <w:rsid w:val="00411961"/>
    <w:rsid w:val="00412928"/>
    <w:rsid w:val="004141D2"/>
    <w:rsid w:val="004170F5"/>
    <w:rsid w:val="004171D8"/>
    <w:rsid w:val="004207A8"/>
    <w:rsid w:val="00421B78"/>
    <w:rsid w:val="00423A36"/>
    <w:rsid w:val="00423FB0"/>
    <w:rsid w:val="0042777D"/>
    <w:rsid w:val="004326C2"/>
    <w:rsid w:val="00435047"/>
    <w:rsid w:val="00437BE3"/>
    <w:rsid w:val="00440188"/>
    <w:rsid w:val="004429C2"/>
    <w:rsid w:val="00444197"/>
    <w:rsid w:val="00447B91"/>
    <w:rsid w:val="00447DA8"/>
    <w:rsid w:val="00450F19"/>
    <w:rsid w:val="00452BF2"/>
    <w:rsid w:val="004545DA"/>
    <w:rsid w:val="00454F08"/>
    <w:rsid w:val="00460CDE"/>
    <w:rsid w:val="00461624"/>
    <w:rsid w:val="00462AA8"/>
    <w:rsid w:val="00464FDC"/>
    <w:rsid w:val="0046648D"/>
    <w:rsid w:val="00466FF7"/>
    <w:rsid w:val="00473668"/>
    <w:rsid w:val="00480C17"/>
    <w:rsid w:val="00481576"/>
    <w:rsid w:val="00483A5B"/>
    <w:rsid w:val="0048483F"/>
    <w:rsid w:val="00485256"/>
    <w:rsid w:val="00486F13"/>
    <w:rsid w:val="00487C0E"/>
    <w:rsid w:val="00487DF6"/>
    <w:rsid w:val="004918E4"/>
    <w:rsid w:val="00491D18"/>
    <w:rsid w:val="00492C8C"/>
    <w:rsid w:val="004935BE"/>
    <w:rsid w:val="004939C0"/>
    <w:rsid w:val="004945CB"/>
    <w:rsid w:val="00494EE3"/>
    <w:rsid w:val="00495D3E"/>
    <w:rsid w:val="00496D2C"/>
    <w:rsid w:val="004A0393"/>
    <w:rsid w:val="004A3A65"/>
    <w:rsid w:val="004A4805"/>
    <w:rsid w:val="004A6D5B"/>
    <w:rsid w:val="004A71DE"/>
    <w:rsid w:val="004B2AF2"/>
    <w:rsid w:val="004B5697"/>
    <w:rsid w:val="004B7901"/>
    <w:rsid w:val="004B7944"/>
    <w:rsid w:val="004C4783"/>
    <w:rsid w:val="004D4F4D"/>
    <w:rsid w:val="004D767C"/>
    <w:rsid w:val="004D7AC8"/>
    <w:rsid w:val="004D7BAC"/>
    <w:rsid w:val="004E0019"/>
    <w:rsid w:val="004E1742"/>
    <w:rsid w:val="004E1B29"/>
    <w:rsid w:val="004E3003"/>
    <w:rsid w:val="004E5003"/>
    <w:rsid w:val="004E6F06"/>
    <w:rsid w:val="004F133F"/>
    <w:rsid w:val="004F3A52"/>
    <w:rsid w:val="004F74BE"/>
    <w:rsid w:val="00501066"/>
    <w:rsid w:val="005016DE"/>
    <w:rsid w:val="005027CC"/>
    <w:rsid w:val="0050300C"/>
    <w:rsid w:val="00510AFA"/>
    <w:rsid w:val="005145E4"/>
    <w:rsid w:val="005173CE"/>
    <w:rsid w:val="00523E7E"/>
    <w:rsid w:val="00526195"/>
    <w:rsid w:val="00533BE5"/>
    <w:rsid w:val="00534B3A"/>
    <w:rsid w:val="0053552E"/>
    <w:rsid w:val="005402FB"/>
    <w:rsid w:val="005409FD"/>
    <w:rsid w:val="00547313"/>
    <w:rsid w:val="00547660"/>
    <w:rsid w:val="00550C86"/>
    <w:rsid w:val="005523E1"/>
    <w:rsid w:val="005604A3"/>
    <w:rsid w:val="0056078D"/>
    <w:rsid w:val="00561D9C"/>
    <w:rsid w:val="00566DD6"/>
    <w:rsid w:val="00570328"/>
    <w:rsid w:val="005764BE"/>
    <w:rsid w:val="00581B26"/>
    <w:rsid w:val="0058235D"/>
    <w:rsid w:val="0058508A"/>
    <w:rsid w:val="00585DC0"/>
    <w:rsid w:val="005913E9"/>
    <w:rsid w:val="00592A7B"/>
    <w:rsid w:val="00596B4D"/>
    <w:rsid w:val="005A115F"/>
    <w:rsid w:val="005A19BC"/>
    <w:rsid w:val="005A6096"/>
    <w:rsid w:val="005A7D06"/>
    <w:rsid w:val="005B4639"/>
    <w:rsid w:val="005B4F71"/>
    <w:rsid w:val="005B5502"/>
    <w:rsid w:val="005B7ACA"/>
    <w:rsid w:val="005C0AFF"/>
    <w:rsid w:val="005C27C8"/>
    <w:rsid w:val="005C32FF"/>
    <w:rsid w:val="005C336B"/>
    <w:rsid w:val="005C4BDF"/>
    <w:rsid w:val="005C5F44"/>
    <w:rsid w:val="005C6484"/>
    <w:rsid w:val="005C6EEC"/>
    <w:rsid w:val="005D13B6"/>
    <w:rsid w:val="005D2A6D"/>
    <w:rsid w:val="005D3428"/>
    <w:rsid w:val="005D694A"/>
    <w:rsid w:val="005D7302"/>
    <w:rsid w:val="005E127D"/>
    <w:rsid w:val="005E310E"/>
    <w:rsid w:val="005E3A59"/>
    <w:rsid w:val="005E3BA2"/>
    <w:rsid w:val="005E4178"/>
    <w:rsid w:val="005E428B"/>
    <w:rsid w:val="005E4C3D"/>
    <w:rsid w:val="005E569D"/>
    <w:rsid w:val="005E74F1"/>
    <w:rsid w:val="005E7C75"/>
    <w:rsid w:val="005F1C92"/>
    <w:rsid w:val="005F43C0"/>
    <w:rsid w:val="005F5D5F"/>
    <w:rsid w:val="00600C8B"/>
    <w:rsid w:val="00604423"/>
    <w:rsid w:val="0060668D"/>
    <w:rsid w:val="00610565"/>
    <w:rsid w:val="00614192"/>
    <w:rsid w:val="00616A63"/>
    <w:rsid w:val="00617098"/>
    <w:rsid w:val="006176EA"/>
    <w:rsid w:val="00620378"/>
    <w:rsid w:val="00622AB1"/>
    <w:rsid w:val="0062362C"/>
    <w:rsid w:val="00623BCD"/>
    <w:rsid w:val="00623BD2"/>
    <w:rsid w:val="00623FA9"/>
    <w:rsid w:val="00630718"/>
    <w:rsid w:val="00630D78"/>
    <w:rsid w:val="00632D2B"/>
    <w:rsid w:val="006330AF"/>
    <w:rsid w:val="00633251"/>
    <w:rsid w:val="00640F71"/>
    <w:rsid w:val="0064302F"/>
    <w:rsid w:val="006456E4"/>
    <w:rsid w:val="006459A7"/>
    <w:rsid w:val="0064784E"/>
    <w:rsid w:val="00652E0E"/>
    <w:rsid w:val="006532B4"/>
    <w:rsid w:val="00655CD3"/>
    <w:rsid w:val="00656D86"/>
    <w:rsid w:val="0065774C"/>
    <w:rsid w:val="00661104"/>
    <w:rsid w:val="00670F97"/>
    <w:rsid w:val="006730B2"/>
    <w:rsid w:val="006732B6"/>
    <w:rsid w:val="0068040A"/>
    <w:rsid w:val="006846C6"/>
    <w:rsid w:val="00686115"/>
    <w:rsid w:val="00687392"/>
    <w:rsid w:val="00687816"/>
    <w:rsid w:val="00687963"/>
    <w:rsid w:val="00691541"/>
    <w:rsid w:val="00691B44"/>
    <w:rsid w:val="006A2B6D"/>
    <w:rsid w:val="006A31B2"/>
    <w:rsid w:val="006A3F3E"/>
    <w:rsid w:val="006A4AE6"/>
    <w:rsid w:val="006A4B20"/>
    <w:rsid w:val="006A7148"/>
    <w:rsid w:val="006A7496"/>
    <w:rsid w:val="006B07E3"/>
    <w:rsid w:val="006B1EB3"/>
    <w:rsid w:val="006B2D0C"/>
    <w:rsid w:val="006B792F"/>
    <w:rsid w:val="006B7FFA"/>
    <w:rsid w:val="006C3F7B"/>
    <w:rsid w:val="006C40EF"/>
    <w:rsid w:val="006C7325"/>
    <w:rsid w:val="006D0E67"/>
    <w:rsid w:val="006D3509"/>
    <w:rsid w:val="006D61DD"/>
    <w:rsid w:val="006E0D6E"/>
    <w:rsid w:val="006E65F4"/>
    <w:rsid w:val="006E6D48"/>
    <w:rsid w:val="006F0684"/>
    <w:rsid w:val="006F0708"/>
    <w:rsid w:val="006F150E"/>
    <w:rsid w:val="006F3072"/>
    <w:rsid w:val="006F65D2"/>
    <w:rsid w:val="006F7174"/>
    <w:rsid w:val="007006C5"/>
    <w:rsid w:val="00704D5B"/>
    <w:rsid w:val="007053B9"/>
    <w:rsid w:val="00706F64"/>
    <w:rsid w:val="00710315"/>
    <w:rsid w:val="00710772"/>
    <w:rsid w:val="00712805"/>
    <w:rsid w:val="00712EA2"/>
    <w:rsid w:val="00713CD5"/>
    <w:rsid w:val="00716E28"/>
    <w:rsid w:val="007175C6"/>
    <w:rsid w:val="007177B0"/>
    <w:rsid w:val="0071792A"/>
    <w:rsid w:val="0072197C"/>
    <w:rsid w:val="0072676E"/>
    <w:rsid w:val="007322A3"/>
    <w:rsid w:val="007331C8"/>
    <w:rsid w:val="00737834"/>
    <w:rsid w:val="00740D6F"/>
    <w:rsid w:val="007418CF"/>
    <w:rsid w:val="00745CED"/>
    <w:rsid w:val="0075315B"/>
    <w:rsid w:val="00756775"/>
    <w:rsid w:val="007571F0"/>
    <w:rsid w:val="00760FEF"/>
    <w:rsid w:val="00761320"/>
    <w:rsid w:val="00762004"/>
    <w:rsid w:val="007628A9"/>
    <w:rsid w:val="00764AFA"/>
    <w:rsid w:val="00767DC1"/>
    <w:rsid w:val="00770037"/>
    <w:rsid w:val="0077023E"/>
    <w:rsid w:val="007711BA"/>
    <w:rsid w:val="00773D3C"/>
    <w:rsid w:val="00775865"/>
    <w:rsid w:val="00776094"/>
    <w:rsid w:val="00777905"/>
    <w:rsid w:val="00780302"/>
    <w:rsid w:val="00780B90"/>
    <w:rsid w:val="007820E0"/>
    <w:rsid w:val="007855B3"/>
    <w:rsid w:val="007900EA"/>
    <w:rsid w:val="007901FD"/>
    <w:rsid w:val="007969B3"/>
    <w:rsid w:val="00796B8E"/>
    <w:rsid w:val="007A3346"/>
    <w:rsid w:val="007A7B54"/>
    <w:rsid w:val="007B1093"/>
    <w:rsid w:val="007B2ADD"/>
    <w:rsid w:val="007C0643"/>
    <w:rsid w:val="007C2274"/>
    <w:rsid w:val="007C4C11"/>
    <w:rsid w:val="007D5117"/>
    <w:rsid w:val="007E0205"/>
    <w:rsid w:val="007E0D3F"/>
    <w:rsid w:val="007E1969"/>
    <w:rsid w:val="007E21B7"/>
    <w:rsid w:val="007E3ED8"/>
    <w:rsid w:val="007E5879"/>
    <w:rsid w:val="007E7C97"/>
    <w:rsid w:val="007F0B66"/>
    <w:rsid w:val="007F1485"/>
    <w:rsid w:val="007F1C0D"/>
    <w:rsid w:val="007F23F0"/>
    <w:rsid w:val="007F491D"/>
    <w:rsid w:val="007F4C3E"/>
    <w:rsid w:val="00801143"/>
    <w:rsid w:val="00804FBE"/>
    <w:rsid w:val="00807244"/>
    <w:rsid w:val="008103B6"/>
    <w:rsid w:val="0081106F"/>
    <w:rsid w:val="0081328E"/>
    <w:rsid w:val="0081413A"/>
    <w:rsid w:val="008172EE"/>
    <w:rsid w:val="0082098D"/>
    <w:rsid w:val="0082111C"/>
    <w:rsid w:val="00823BD5"/>
    <w:rsid w:val="008351EC"/>
    <w:rsid w:val="00840883"/>
    <w:rsid w:val="008417AF"/>
    <w:rsid w:val="00841E5D"/>
    <w:rsid w:val="008468C1"/>
    <w:rsid w:val="008469D8"/>
    <w:rsid w:val="00846FA1"/>
    <w:rsid w:val="00851AB4"/>
    <w:rsid w:val="008525B1"/>
    <w:rsid w:val="00852BBB"/>
    <w:rsid w:val="00860042"/>
    <w:rsid w:val="008613F7"/>
    <w:rsid w:val="008642B6"/>
    <w:rsid w:val="00866B43"/>
    <w:rsid w:val="00871B1A"/>
    <w:rsid w:val="00871C94"/>
    <w:rsid w:val="00871EE0"/>
    <w:rsid w:val="00873A58"/>
    <w:rsid w:val="00874537"/>
    <w:rsid w:val="00875D80"/>
    <w:rsid w:val="00882ECE"/>
    <w:rsid w:val="0088317B"/>
    <w:rsid w:val="00884F97"/>
    <w:rsid w:val="00886150"/>
    <w:rsid w:val="00886181"/>
    <w:rsid w:val="0088640A"/>
    <w:rsid w:val="00892735"/>
    <w:rsid w:val="00896E66"/>
    <w:rsid w:val="008A1C40"/>
    <w:rsid w:val="008A2900"/>
    <w:rsid w:val="008A298C"/>
    <w:rsid w:val="008A3072"/>
    <w:rsid w:val="008A3DAF"/>
    <w:rsid w:val="008A643A"/>
    <w:rsid w:val="008A7D54"/>
    <w:rsid w:val="008B1649"/>
    <w:rsid w:val="008B1F36"/>
    <w:rsid w:val="008B204A"/>
    <w:rsid w:val="008C1746"/>
    <w:rsid w:val="008C3503"/>
    <w:rsid w:val="008C4E52"/>
    <w:rsid w:val="008C5020"/>
    <w:rsid w:val="008C658B"/>
    <w:rsid w:val="008C66E6"/>
    <w:rsid w:val="008C66EF"/>
    <w:rsid w:val="008C6DBA"/>
    <w:rsid w:val="008D0C77"/>
    <w:rsid w:val="008D0DBC"/>
    <w:rsid w:val="008D2EC6"/>
    <w:rsid w:val="008D3FC0"/>
    <w:rsid w:val="008D4E1E"/>
    <w:rsid w:val="008E1987"/>
    <w:rsid w:val="008E3694"/>
    <w:rsid w:val="008E3BC8"/>
    <w:rsid w:val="008E589D"/>
    <w:rsid w:val="008F09C7"/>
    <w:rsid w:val="008F0CAF"/>
    <w:rsid w:val="008F5C8C"/>
    <w:rsid w:val="008F5DB4"/>
    <w:rsid w:val="008F7D92"/>
    <w:rsid w:val="00900189"/>
    <w:rsid w:val="00900C95"/>
    <w:rsid w:val="0090381F"/>
    <w:rsid w:val="009042F7"/>
    <w:rsid w:val="0090753B"/>
    <w:rsid w:val="00910DA8"/>
    <w:rsid w:val="0091197F"/>
    <w:rsid w:val="00911CEB"/>
    <w:rsid w:val="00911FD7"/>
    <w:rsid w:val="009162EF"/>
    <w:rsid w:val="00916517"/>
    <w:rsid w:val="00927028"/>
    <w:rsid w:val="009306E9"/>
    <w:rsid w:val="009336D7"/>
    <w:rsid w:val="0093414A"/>
    <w:rsid w:val="009341CC"/>
    <w:rsid w:val="00935A5D"/>
    <w:rsid w:val="00935D7C"/>
    <w:rsid w:val="00942141"/>
    <w:rsid w:val="00942173"/>
    <w:rsid w:val="00953A2D"/>
    <w:rsid w:val="009543EE"/>
    <w:rsid w:val="009545EF"/>
    <w:rsid w:val="0095561C"/>
    <w:rsid w:val="00962662"/>
    <w:rsid w:val="0096280E"/>
    <w:rsid w:val="009648B6"/>
    <w:rsid w:val="0096580F"/>
    <w:rsid w:val="009663FF"/>
    <w:rsid w:val="009703A7"/>
    <w:rsid w:val="00971312"/>
    <w:rsid w:val="00971B69"/>
    <w:rsid w:val="00972159"/>
    <w:rsid w:val="0097336B"/>
    <w:rsid w:val="009735E8"/>
    <w:rsid w:val="009737B1"/>
    <w:rsid w:val="0097497D"/>
    <w:rsid w:val="009756B7"/>
    <w:rsid w:val="0097683D"/>
    <w:rsid w:val="00976AA2"/>
    <w:rsid w:val="00977E20"/>
    <w:rsid w:val="0098129D"/>
    <w:rsid w:val="009823F6"/>
    <w:rsid w:val="0098248A"/>
    <w:rsid w:val="00987682"/>
    <w:rsid w:val="00992DA0"/>
    <w:rsid w:val="00992DE2"/>
    <w:rsid w:val="00993D59"/>
    <w:rsid w:val="00994D4E"/>
    <w:rsid w:val="00996382"/>
    <w:rsid w:val="009973DA"/>
    <w:rsid w:val="0099764E"/>
    <w:rsid w:val="00997880"/>
    <w:rsid w:val="009A0161"/>
    <w:rsid w:val="009A0AA8"/>
    <w:rsid w:val="009A1F10"/>
    <w:rsid w:val="009A37E4"/>
    <w:rsid w:val="009A3F07"/>
    <w:rsid w:val="009B3AAD"/>
    <w:rsid w:val="009B7611"/>
    <w:rsid w:val="009C01BF"/>
    <w:rsid w:val="009C16E7"/>
    <w:rsid w:val="009C18D5"/>
    <w:rsid w:val="009C34DD"/>
    <w:rsid w:val="009C39AA"/>
    <w:rsid w:val="009D0467"/>
    <w:rsid w:val="009D0774"/>
    <w:rsid w:val="009D3122"/>
    <w:rsid w:val="009D3A71"/>
    <w:rsid w:val="009D5191"/>
    <w:rsid w:val="009D5C72"/>
    <w:rsid w:val="009D5E5C"/>
    <w:rsid w:val="009D6BE4"/>
    <w:rsid w:val="009D6F5F"/>
    <w:rsid w:val="009E03E2"/>
    <w:rsid w:val="009E1E8E"/>
    <w:rsid w:val="009E2F89"/>
    <w:rsid w:val="009E3233"/>
    <w:rsid w:val="009E3FB1"/>
    <w:rsid w:val="009F0745"/>
    <w:rsid w:val="009F1B08"/>
    <w:rsid w:val="009F4EC2"/>
    <w:rsid w:val="00A0022D"/>
    <w:rsid w:val="00A0176C"/>
    <w:rsid w:val="00A01870"/>
    <w:rsid w:val="00A01CE4"/>
    <w:rsid w:val="00A027DD"/>
    <w:rsid w:val="00A03CB4"/>
    <w:rsid w:val="00A04F1F"/>
    <w:rsid w:val="00A0602F"/>
    <w:rsid w:val="00A11C7C"/>
    <w:rsid w:val="00A12323"/>
    <w:rsid w:val="00A12BDF"/>
    <w:rsid w:val="00A14829"/>
    <w:rsid w:val="00A14955"/>
    <w:rsid w:val="00A150C1"/>
    <w:rsid w:val="00A15C9D"/>
    <w:rsid w:val="00A22659"/>
    <w:rsid w:val="00A23BE7"/>
    <w:rsid w:val="00A2417C"/>
    <w:rsid w:val="00A2495D"/>
    <w:rsid w:val="00A24C65"/>
    <w:rsid w:val="00A27879"/>
    <w:rsid w:val="00A3077E"/>
    <w:rsid w:val="00A32ACC"/>
    <w:rsid w:val="00A335BB"/>
    <w:rsid w:val="00A353CE"/>
    <w:rsid w:val="00A3578B"/>
    <w:rsid w:val="00A4024E"/>
    <w:rsid w:val="00A417B1"/>
    <w:rsid w:val="00A4432E"/>
    <w:rsid w:val="00A45924"/>
    <w:rsid w:val="00A4708B"/>
    <w:rsid w:val="00A502B0"/>
    <w:rsid w:val="00A570B9"/>
    <w:rsid w:val="00A60A55"/>
    <w:rsid w:val="00A624B5"/>
    <w:rsid w:val="00A62B98"/>
    <w:rsid w:val="00A6492C"/>
    <w:rsid w:val="00A664EE"/>
    <w:rsid w:val="00A66D5C"/>
    <w:rsid w:val="00A66FFA"/>
    <w:rsid w:val="00A671A8"/>
    <w:rsid w:val="00A677B8"/>
    <w:rsid w:val="00A71527"/>
    <w:rsid w:val="00A71830"/>
    <w:rsid w:val="00A72588"/>
    <w:rsid w:val="00A74868"/>
    <w:rsid w:val="00A75951"/>
    <w:rsid w:val="00A75C16"/>
    <w:rsid w:val="00A77C3D"/>
    <w:rsid w:val="00A83236"/>
    <w:rsid w:val="00A84EBD"/>
    <w:rsid w:val="00A85834"/>
    <w:rsid w:val="00A86224"/>
    <w:rsid w:val="00A87AFC"/>
    <w:rsid w:val="00A9201A"/>
    <w:rsid w:val="00A96D2B"/>
    <w:rsid w:val="00AA0AD9"/>
    <w:rsid w:val="00AA1367"/>
    <w:rsid w:val="00AA2996"/>
    <w:rsid w:val="00AA2B04"/>
    <w:rsid w:val="00AA3471"/>
    <w:rsid w:val="00AA5432"/>
    <w:rsid w:val="00AA6075"/>
    <w:rsid w:val="00AB0696"/>
    <w:rsid w:val="00AB1FD1"/>
    <w:rsid w:val="00AB2454"/>
    <w:rsid w:val="00AB42CF"/>
    <w:rsid w:val="00AB56C2"/>
    <w:rsid w:val="00AB680B"/>
    <w:rsid w:val="00AB6CBA"/>
    <w:rsid w:val="00AC12AC"/>
    <w:rsid w:val="00AC2595"/>
    <w:rsid w:val="00AC3EBA"/>
    <w:rsid w:val="00AC402D"/>
    <w:rsid w:val="00AC5451"/>
    <w:rsid w:val="00AC6460"/>
    <w:rsid w:val="00AD5D09"/>
    <w:rsid w:val="00AE5D30"/>
    <w:rsid w:val="00AE7E90"/>
    <w:rsid w:val="00AF1948"/>
    <w:rsid w:val="00AF1981"/>
    <w:rsid w:val="00AF1A2A"/>
    <w:rsid w:val="00AF44A1"/>
    <w:rsid w:val="00AF51FE"/>
    <w:rsid w:val="00AF5EC8"/>
    <w:rsid w:val="00B000F2"/>
    <w:rsid w:val="00B006FE"/>
    <w:rsid w:val="00B00A3C"/>
    <w:rsid w:val="00B01503"/>
    <w:rsid w:val="00B021E8"/>
    <w:rsid w:val="00B035E7"/>
    <w:rsid w:val="00B04912"/>
    <w:rsid w:val="00B07030"/>
    <w:rsid w:val="00B10FA6"/>
    <w:rsid w:val="00B124FE"/>
    <w:rsid w:val="00B13F49"/>
    <w:rsid w:val="00B152EB"/>
    <w:rsid w:val="00B17846"/>
    <w:rsid w:val="00B203DA"/>
    <w:rsid w:val="00B21974"/>
    <w:rsid w:val="00B2274C"/>
    <w:rsid w:val="00B22CA2"/>
    <w:rsid w:val="00B2599D"/>
    <w:rsid w:val="00B27F74"/>
    <w:rsid w:val="00B30CCA"/>
    <w:rsid w:val="00B314E7"/>
    <w:rsid w:val="00B33DF0"/>
    <w:rsid w:val="00B365BA"/>
    <w:rsid w:val="00B40AF5"/>
    <w:rsid w:val="00B424AF"/>
    <w:rsid w:val="00B4465D"/>
    <w:rsid w:val="00B465B2"/>
    <w:rsid w:val="00B47AB8"/>
    <w:rsid w:val="00B55EBF"/>
    <w:rsid w:val="00B63E46"/>
    <w:rsid w:val="00B7008A"/>
    <w:rsid w:val="00B72496"/>
    <w:rsid w:val="00B7476E"/>
    <w:rsid w:val="00B755D1"/>
    <w:rsid w:val="00B7614E"/>
    <w:rsid w:val="00B777C9"/>
    <w:rsid w:val="00B77817"/>
    <w:rsid w:val="00B80329"/>
    <w:rsid w:val="00B8170D"/>
    <w:rsid w:val="00B8635A"/>
    <w:rsid w:val="00B87D6F"/>
    <w:rsid w:val="00B90920"/>
    <w:rsid w:val="00B9202C"/>
    <w:rsid w:val="00B922F1"/>
    <w:rsid w:val="00B9363B"/>
    <w:rsid w:val="00B941C7"/>
    <w:rsid w:val="00B947B2"/>
    <w:rsid w:val="00B95E8D"/>
    <w:rsid w:val="00B96A6A"/>
    <w:rsid w:val="00BA1949"/>
    <w:rsid w:val="00BA25F0"/>
    <w:rsid w:val="00BA3E42"/>
    <w:rsid w:val="00BA53F6"/>
    <w:rsid w:val="00BA5854"/>
    <w:rsid w:val="00BB0F70"/>
    <w:rsid w:val="00BB1A3A"/>
    <w:rsid w:val="00BB2DF3"/>
    <w:rsid w:val="00BB3CFB"/>
    <w:rsid w:val="00BB3E54"/>
    <w:rsid w:val="00BC279A"/>
    <w:rsid w:val="00BC2E7B"/>
    <w:rsid w:val="00BC3D70"/>
    <w:rsid w:val="00BC4A90"/>
    <w:rsid w:val="00BC5F04"/>
    <w:rsid w:val="00BC68D2"/>
    <w:rsid w:val="00BD3C2B"/>
    <w:rsid w:val="00BD549A"/>
    <w:rsid w:val="00BD60F9"/>
    <w:rsid w:val="00BD7401"/>
    <w:rsid w:val="00BD75B0"/>
    <w:rsid w:val="00BE1013"/>
    <w:rsid w:val="00BE43D1"/>
    <w:rsid w:val="00BE4678"/>
    <w:rsid w:val="00BE4FA5"/>
    <w:rsid w:val="00BE5A17"/>
    <w:rsid w:val="00BF3762"/>
    <w:rsid w:val="00BF4D79"/>
    <w:rsid w:val="00BF509A"/>
    <w:rsid w:val="00BF586E"/>
    <w:rsid w:val="00C0420D"/>
    <w:rsid w:val="00C0484B"/>
    <w:rsid w:val="00C0555C"/>
    <w:rsid w:val="00C11646"/>
    <w:rsid w:val="00C12B19"/>
    <w:rsid w:val="00C159EB"/>
    <w:rsid w:val="00C1620F"/>
    <w:rsid w:val="00C16FF8"/>
    <w:rsid w:val="00C17E62"/>
    <w:rsid w:val="00C229AC"/>
    <w:rsid w:val="00C254DA"/>
    <w:rsid w:val="00C259CD"/>
    <w:rsid w:val="00C26F05"/>
    <w:rsid w:val="00C30B92"/>
    <w:rsid w:val="00C30E7D"/>
    <w:rsid w:val="00C3218F"/>
    <w:rsid w:val="00C322B2"/>
    <w:rsid w:val="00C34535"/>
    <w:rsid w:val="00C35009"/>
    <w:rsid w:val="00C369B3"/>
    <w:rsid w:val="00C41184"/>
    <w:rsid w:val="00C41CEA"/>
    <w:rsid w:val="00C42BAC"/>
    <w:rsid w:val="00C44CBD"/>
    <w:rsid w:val="00C452B7"/>
    <w:rsid w:val="00C52C85"/>
    <w:rsid w:val="00C53AC5"/>
    <w:rsid w:val="00C54A37"/>
    <w:rsid w:val="00C57510"/>
    <w:rsid w:val="00C57C93"/>
    <w:rsid w:val="00C62520"/>
    <w:rsid w:val="00C64B9F"/>
    <w:rsid w:val="00C67621"/>
    <w:rsid w:val="00C70076"/>
    <w:rsid w:val="00C73013"/>
    <w:rsid w:val="00C739F1"/>
    <w:rsid w:val="00C74211"/>
    <w:rsid w:val="00C763AA"/>
    <w:rsid w:val="00C8236F"/>
    <w:rsid w:val="00C82698"/>
    <w:rsid w:val="00C830B6"/>
    <w:rsid w:val="00C85950"/>
    <w:rsid w:val="00C85EE6"/>
    <w:rsid w:val="00C94DE2"/>
    <w:rsid w:val="00C951BC"/>
    <w:rsid w:val="00CA05AF"/>
    <w:rsid w:val="00CA630D"/>
    <w:rsid w:val="00CA69A6"/>
    <w:rsid w:val="00CA7975"/>
    <w:rsid w:val="00CB236E"/>
    <w:rsid w:val="00CB3B75"/>
    <w:rsid w:val="00CB5375"/>
    <w:rsid w:val="00CB6818"/>
    <w:rsid w:val="00CC081F"/>
    <w:rsid w:val="00CC1206"/>
    <w:rsid w:val="00CC15DB"/>
    <w:rsid w:val="00CC2FF2"/>
    <w:rsid w:val="00CC4BB4"/>
    <w:rsid w:val="00CD364E"/>
    <w:rsid w:val="00CD3C29"/>
    <w:rsid w:val="00CD45D5"/>
    <w:rsid w:val="00CD6E09"/>
    <w:rsid w:val="00CE07CB"/>
    <w:rsid w:val="00CE1E84"/>
    <w:rsid w:val="00CE4011"/>
    <w:rsid w:val="00CE51CF"/>
    <w:rsid w:val="00CE5B8F"/>
    <w:rsid w:val="00CE68CE"/>
    <w:rsid w:val="00CE788C"/>
    <w:rsid w:val="00CF3018"/>
    <w:rsid w:val="00D0483B"/>
    <w:rsid w:val="00D04D58"/>
    <w:rsid w:val="00D06FEF"/>
    <w:rsid w:val="00D12C74"/>
    <w:rsid w:val="00D14D5E"/>
    <w:rsid w:val="00D20678"/>
    <w:rsid w:val="00D2143E"/>
    <w:rsid w:val="00D21BAA"/>
    <w:rsid w:val="00D23BFD"/>
    <w:rsid w:val="00D251BE"/>
    <w:rsid w:val="00D25944"/>
    <w:rsid w:val="00D25F50"/>
    <w:rsid w:val="00D260BC"/>
    <w:rsid w:val="00D27B12"/>
    <w:rsid w:val="00D302F2"/>
    <w:rsid w:val="00D32126"/>
    <w:rsid w:val="00D3222F"/>
    <w:rsid w:val="00D43F41"/>
    <w:rsid w:val="00D44B57"/>
    <w:rsid w:val="00D44B9A"/>
    <w:rsid w:val="00D45844"/>
    <w:rsid w:val="00D479A5"/>
    <w:rsid w:val="00D52635"/>
    <w:rsid w:val="00D545F0"/>
    <w:rsid w:val="00D54CEB"/>
    <w:rsid w:val="00D55EC1"/>
    <w:rsid w:val="00D57AC0"/>
    <w:rsid w:val="00D60ACF"/>
    <w:rsid w:val="00D60E77"/>
    <w:rsid w:val="00D6123E"/>
    <w:rsid w:val="00D626C8"/>
    <w:rsid w:val="00D62DF4"/>
    <w:rsid w:val="00D63865"/>
    <w:rsid w:val="00D63CF5"/>
    <w:rsid w:val="00D65524"/>
    <w:rsid w:val="00D72EBB"/>
    <w:rsid w:val="00D73AFD"/>
    <w:rsid w:val="00D73ED5"/>
    <w:rsid w:val="00D74E75"/>
    <w:rsid w:val="00D8098C"/>
    <w:rsid w:val="00D828B2"/>
    <w:rsid w:val="00D83991"/>
    <w:rsid w:val="00D86AE4"/>
    <w:rsid w:val="00D90B5F"/>
    <w:rsid w:val="00D90E59"/>
    <w:rsid w:val="00D9221C"/>
    <w:rsid w:val="00D9226C"/>
    <w:rsid w:val="00D92DFC"/>
    <w:rsid w:val="00D95DCD"/>
    <w:rsid w:val="00DA6057"/>
    <w:rsid w:val="00DB1030"/>
    <w:rsid w:val="00DB13AC"/>
    <w:rsid w:val="00DB25B0"/>
    <w:rsid w:val="00DB479F"/>
    <w:rsid w:val="00DB70E2"/>
    <w:rsid w:val="00DB79F1"/>
    <w:rsid w:val="00DD0F56"/>
    <w:rsid w:val="00DD1F34"/>
    <w:rsid w:val="00DD21A3"/>
    <w:rsid w:val="00DD2341"/>
    <w:rsid w:val="00DE0EBD"/>
    <w:rsid w:val="00DE21DD"/>
    <w:rsid w:val="00DE61A3"/>
    <w:rsid w:val="00DE79D1"/>
    <w:rsid w:val="00DF185E"/>
    <w:rsid w:val="00DF20DA"/>
    <w:rsid w:val="00DF23B1"/>
    <w:rsid w:val="00DF39F5"/>
    <w:rsid w:val="00DF42D1"/>
    <w:rsid w:val="00E001DF"/>
    <w:rsid w:val="00E01B4B"/>
    <w:rsid w:val="00E04066"/>
    <w:rsid w:val="00E044EC"/>
    <w:rsid w:val="00E045A8"/>
    <w:rsid w:val="00E047B9"/>
    <w:rsid w:val="00E04AE1"/>
    <w:rsid w:val="00E05893"/>
    <w:rsid w:val="00E05979"/>
    <w:rsid w:val="00E06D74"/>
    <w:rsid w:val="00E120E7"/>
    <w:rsid w:val="00E12256"/>
    <w:rsid w:val="00E13D26"/>
    <w:rsid w:val="00E16F1C"/>
    <w:rsid w:val="00E20576"/>
    <w:rsid w:val="00E20F20"/>
    <w:rsid w:val="00E20F83"/>
    <w:rsid w:val="00E215EE"/>
    <w:rsid w:val="00E22948"/>
    <w:rsid w:val="00E22C25"/>
    <w:rsid w:val="00E23261"/>
    <w:rsid w:val="00E246B9"/>
    <w:rsid w:val="00E24B96"/>
    <w:rsid w:val="00E2547C"/>
    <w:rsid w:val="00E31E8A"/>
    <w:rsid w:val="00E403BC"/>
    <w:rsid w:val="00E40643"/>
    <w:rsid w:val="00E42ED8"/>
    <w:rsid w:val="00E43189"/>
    <w:rsid w:val="00E44B83"/>
    <w:rsid w:val="00E45F7E"/>
    <w:rsid w:val="00E545B6"/>
    <w:rsid w:val="00E57352"/>
    <w:rsid w:val="00E637BA"/>
    <w:rsid w:val="00E64A95"/>
    <w:rsid w:val="00E6702D"/>
    <w:rsid w:val="00E71DB7"/>
    <w:rsid w:val="00E7293B"/>
    <w:rsid w:val="00E74493"/>
    <w:rsid w:val="00E81AF7"/>
    <w:rsid w:val="00E82F2E"/>
    <w:rsid w:val="00E83E4C"/>
    <w:rsid w:val="00E877C1"/>
    <w:rsid w:val="00E9311D"/>
    <w:rsid w:val="00E93436"/>
    <w:rsid w:val="00EA2363"/>
    <w:rsid w:val="00EA2C27"/>
    <w:rsid w:val="00EA7DC8"/>
    <w:rsid w:val="00EB4255"/>
    <w:rsid w:val="00EB4DEB"/>
    <w:rsid w:val="00EB7CB3"/>
    <w:rsid w:val="00EC01E2"/>
    <w:rsid w:val="00EC1E8B"/>
    <w:rsid w:val="00EC2017"/>
    <w:rsid w:val="00EC2E05"/>
    <w:rsid w:val="00EC5BBC"/>
    <w:rsid w:val="00EC6203"/>
    <w:rsid w:val="00ED0361"/>
    <w:rsid w:val="00ED1AF4"/>
    <w:rsid w:val="00ED7AC7"/>
    <w:rsid w:val="00EE01DE"/>
    <w:rsid w:val="00EE077C"/>
    <w:rsid w:val="00EE1224"/>
    <w:rsid w:val="00EE1B7A"/>
    <w:rsid w:val="00EE20FC"/>
    <w:rsid w:val="00EE3322"/>
    <w:rsid w:val="00EE3B89"/>
    <w:rsid w:val="00EE426C"/>
    <w:rsid w:val="00EE53D8"/>
    <w:rsid w:val="00EE60B4"/>
    <w:rsid w:val="00EE6750"/>
    <w:rsid w:val="00EF075E"/>
    <w:rsid w:val="00EF1520"/>
    <w:rsid w:val="00EF1F38"/>
    <w:rsid w:val="00EF2189"/>
    <w:rsid w:val="00EF52C8"/>
    <w:rsid w:val="00F07E22"/>
    <w:rsid w:val="00F12761"/>
    <w:rsid w:val="00F16BE1"/>
    <w:rsid w:val="00F17B6B"/>
    <w:rsid w:val="00F207DA"/>
    <w:rsid w:val="00F21A6D"/>
    <w:rsid w:val="00F2434F"/>
    <w:rsid w:val="00F24B63"/>
    <w:rsid w:val="00F24F3B"/>
    <w:rsid w:val="00F308B1"/>
    <w:rsid w:val="00F340B2"/>
    <w:rsid w:val="00F350FB"/>
    <w:rsid w:val="00F3541D"/>
    <w:rsid w:val="00F354A6"/>
    <w:rsid w:val="00F35AA8"/>
    <w:rsid w:val="00F4257E"/>
    <w:rsid w:val="00F42CC1"/>
    <w:rsid w:val="00F42EDB"/>
    <w:rsid w:val="00F45C2B"/>
    <w:rsid w:val="00F53D1D"/>
    <w:rsid w:val="00F55C98"/>
    <w:rsid w:val="00F55D29"/>
    <w:rsid w:val="00F55FB1"/>
    <w:rsid w:val="00F60DF4"/>
    <w:rsid w:val="00F60F24"/>
    <w:rsid w:val="00F62184"/>
    <w:rsid w:val="00F64230"/>
    <w:rsid w:val="00F70671"/>
    <w:rsid w:val="00F72EB4"/>
    <w:rsid w:val="00F7339A"/>
    <w:rsid w:val="00F7358B"/>
    <w:rsid w:val="00F74CE8"/>
    <w:rsid w:val="00F750FA"/>
    <w:rsid w:val="00F80B65"/>
    <w:rsid w:val="00F81FE0"/>
    <w:rsid w:val="00F83F50"/>
    <w:rsid w:val="00F938C7"/>
    <w:rsid w:val="00F97F2C"/>
    <w:rsid w:val="00FA000B"/>
    <w:rsid w:val="00FA0C40"/>
    <w:rsid w:val="00FA500B"/>
    <w:rsid w:val="00FB1265"/>
    <w:rsid w:val="00FB4B2E"/>
    <w:rsid w:val="00FC2383"/>
    <w:rsid w:val="00FC2515"/>
    <w:rsid w:val="00FC2CA7"/>
    <w:rsid w:val="00FC5A6E"/>
    <w:rsid w:val="00FC7753"/>
    <w:rsid w:val="00FD1D09"/>
    <w:rsid w:val="00FD2392"/>
    <w:rsid w:val="00FD5CAF"/>
    <w:rsid w:val="00FD63FF"/>
    <w:rsid w:val="00FE3A5C"/>
    <w:rsid w:val="00FF037C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00b0f0" strokecolor="none [3212]">
      <v:fill color="#00b0f0"/>
      <v:stroke color="none [3212]"/>
      <o:colormru v:ext="edit" colors="#ffc"/>
    </o:shapedefaults>
    <o:shapelayout v:ext="edit">
      <o:idmap v:ext="edit" data="1"/>
    </o:shapelayout>
  </w:shapeDefaults>
  <w:decimalSymbol w:val="."/>
  <w:listSeparator w:val=";"/>
  <w15:docId w15:val="{86DD3657-9E5E-4D1E-B0A9-689D96FC0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545F0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D545F0"/>
    <w:pPr>
      <w:keepNext/>
      <w:numPr>
        <w:numId w:val="2"/>
      </w:numPr>
      <w:spacing w:before="240" w:after="6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autoRedefine/>
    <w:qFormat/>
    <w:rsid w:val="00D545F0"/>
    <w:pPr>
      <w:keepNext/>
      <w:numPr>
        <w:ilvl w:val="1"/>
        <w:numId w:val="1"/>
      </w:numPr>
      <w:tabs>
        <w:tab w:val="clear" w:pos="1567"/>
        <w:tab w:val="num" w:pos="1418"/>
      </w:tabs>
      <w:spacing w:before="240" w:after="60"/>
      <w:ind w:left="1418" w:hanging="709"/>
      <w:outlineLvl w:val="1"/>
    </w:pPr>
    <w:rPr>
      <w:rFonts w:ascii="Verdana" w:hAnsi="Verdana"/>
      <w:i/>
      <w:sz w:val="24"/>
    </w:rPr>
  </w:style>
  <w:style w:type="paragraph" w:styleId="berschrift3">
    <w:name w:val="heading 3"/>
    <w:basedOn w:val="Standard"/>
    <w:next w:val="Standard"/>
    <w:autoRedefine/>
    <w:qFormat/>
    <w:rsid w:val="007711BA"/>
    <w:pPr>
      <w:keepNext/>
      <w:tabs>
        <w:tab w:val="left" w:pos="709"/>
      </w:tabs>
      <w:spacing w:before="120" w:after="60"/>
      <w:ind w:left="709"/>
      <w:outlineLvl w:val="2"/>
    </w:pPr>
    <w:rPr>
      <w:rFonts w:ascii="Verdana" w:hAnsi="Verdana"/>
      <w:b/>
      <w:bCs/>
    </w:rPr>
  </w:style>
  <w:style w:type="paragraph" w:styleId="berschrift4">
    <w:name w:val="heading 4"/>
    <w:basedOn w:val="Standard"/>
    <w:next w:val="Standard"/>
    <w:qFormat/>
    <w:rsid w:val="00D545F0"/>
    <w:pPr>
      <w:keepNext/>
      <w:outlineLvl w:val="3"/>
    </w:pPr>
    <w:rPr>
      <w:rFonts w:ascii="Verdana" w:hAnsi="Verdana"/>
      <w:sz w:val="44"/>
    </w:rPr>
  </w:style>
  <w:style w:type="paragraph" w:styleId="berschrift5">
    <w:name w:val="heading 5"/>
    <w:basedOn w:val="Standard"/>
    <w:next w:val="Standard"/>
    <w:qFormat/>
    <w:rsid w:val="00D545F0"/>
    <w:pPr>
      <w:keepNext/>
      <w:jc w:val="center"/>
      <w:outlineLvl w:val="4"/>
    </w:pPr>
    <w:rPr>
      <w:rFonts w:ascii="Verdana" w:hAnsi="Verdana"/>
      <w:sz w:val="44"/>
    </w:rPr>
  </w:style>
  <w:style w:type="paragraph" w:styleId="berschrift6">
    <w:name w:val="heading 6"/>
    <w:basedOn w:val="Standard"/>
    <w:next w:val="Standard"/>
    <w:qFormat/>
    <w:rsid w:val="00D545F0"/>
    <w:pPr>
      <w:keepNext/>
      <w:outlineLvl w:val="5"/>
    </w:pPr>
    <w:rPr>
      <w:rFonts w:ascii="Arial" w:hAnsi="Arial" w:cs="Arial"/>
      <w:b/>
      <w:sz w:val="24"/>
    </w:rPr>
  </w:style>
  <w:style w:type="paragraph" w:styleId="berschrift7">
    <w:name w:val="heading 7"/>
    <w:basedOn w:val="Standard"/>
    <w:next w:val="Standard"/>
    <w:qFormat/>
    <w:rsid w:val="00D545F0"/>
    <w:pPr>
      <w:keepNext/>
      <w:outlineLvl w:val="6"/>
    </w:pPr>
    <w:rPr>
      <w:rFonts w:ascii="Comic Sans MS" w:hAnsi="Comic Sans MS"/>
      <w:b/>
      <w:bCs/>
      <w:i/>
      <w:iCs/>
      <w:vanish/>
      <w:color w:val="0000FF"/>
      <w:sz w:val="26"/>
    </w:rPr>
  </w:style>
  <w:style w:type="paragraph" w:styleId="berschrift8">
    <w:name w:val="heading 8"/>
    <w:basedOn w:val="Standard"/>
    <w:next w:val="Standard"/>
    <w:qFormat/>
    <w:rsid w:val="00D545F0"/>
    <w:pPr>
      <w:keepNext/>
      <w:outlineLvl w:val="7"/>
    </w:pPr>
    <w:rPr>
      <w:rFonts w:ascii="Comic Sans MS" w:hAnsi="Comic Sans MS"/>
      <w:b/>
      <w:bCs/>
      <w:i/>
      <w:iCs/>
      <w:vanish/>
      <w:color w:val="0000FF"/>
      <w:sz w:val="22"/>
    </w:rPr>
  </w:style>
  <w:style w:type="paragraph" w:styleId="berschrift9">
    <w:name w:val="heading 9"/>
    <w:basedOn w:val="Standard"/>
    <w:next w:val="Standard"/>
    <w:qFormat/>
    <w:rsid w:val="00F6218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D545F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D545F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D545F0"/>
  </w:style>
  <w:style w:type="paragraph" w:styleId="Textkrper-Zeileneinzug">
    <w:name w:val="Body Text Indent"/>
    <w:basedOn w:val="Standard"/>
    <w:autoRedefine/>
    <w:rsid w:val="00313681"/>
    <w:pPr>
      <w:framePr w:hSpace="141" w:wrap="around" w:vAnchor="text" w:hAnchor="margin" w:xAlign="center" w:y="75"/>
      <w:tabs>
        <w:tab w:val="left" w:pos="1418"/>
      </w:tabs>
      <w:spacing w:before="40" w:after="40"/>
      <w:ind w:left="34"/>
      <w:jc w:val="center"/>
    </w:pPr>
    <w:rPr>
      <w:rFonts w:ascii="Verdana" w:hAnsi="Verdana" w:cs="Arial"/>
      <w:bCs/>
      <w:noProof/>
      <w:snapToGrid w:val="0"/>
      <w:sz w:val="22"/>
      <w:lang w:val="en-GB"/>
    </w:rPr>
  </w:style>
  <w:style w:type="paragraph" w:customStyle="1" w:styleId="Hinweiskasten">
    <w:name w:val="Hinweiskasten"/>
    <w:basedOn w:val="Standard"/>
    <w:rsid w:val="00D545F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styleId="Verzeichnis3">
    <w:name w:val="toc 3"/>
    <w:basedOn w:val="Standard"/>
    <w:next w:val="Standard"/>
    <w:autoRedefine/>
    <w:semiHidden/>
    <w:rsid w:val="00D545F0"/>
    <w:pPr>
      <w:ind w:left="400"/>
    </w:pPr>
  </w:style>
  <w:style w:type="paragraph" w:styleId="Verzeichnis1">
    <w:name w:val="toc 1"/>
    <w:basedOn w:val="Standard"/>
    <w:next w:val="Standard"/>
    <w:autoRedefine/>
    <w:uiPriority w:val="39"/>
    <w:rsid w:val="00D545F0"/>
    <w:pPr>
      <w:tabs>
        <w:tab w:val="right" w:leader="dot" w:pos="9628"/>
      </w:tabs>
      <w:spacing w:before="240" w:after="120"/>
      <w:ind w:left="567" w:right="284"/>
    </w:pPr>
    <w:rPr>
      <w:rFonts w:ascii="Verdana" w:hAnsi="Verdana"/>
      <w:b/>
      <w:sz w:val="24"/>
    </w:rPr>
  </w:style>
  <w:style w:type="paragraph" w:styleId="Verzeichnis2">
    <w:name w:val="toc 2"/>
    <w:basedOn w:val="Standard"/>
    <w:next w:val="Standard"/>
    <w:autoRedefine/>
    <w:uiPriority w:val="39"/>
    <w:rsid w:val="00D545F0"/>
    <w:pPr>
      <w:spacing w:before="60" w:after="120"/>
      <w:ind w:left="765" w:right="284"/>
    </w:pPr>
    <w:rPr>
      <w:rFonts w:ascii="Verdana" w:hAnsi="Verdana"/>
    </w:rPr>
  </w:style>
  <w:style w:type="paragraph" w:styleId="Verzeichnis4">
    <w:name w:val="toc 4"/>
    <w:basedOn w:val="Standard"/>
    <w:next w:val="Standard"/>
    <w:autoRedefine/>
    <w:semiHidden/>
    <w:rsid w:val="00D545F0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D545F0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D545F0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D545F0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D545F0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D545F0"/>
    <w:pPr>
      <w:ind w:left="1600"/>
    </w:pPr>
  </w:style>
  <w:style w:type="character" w:styleId="Hyperlink">
    <w:name w:val="Hyperlink"/>
    <w:basedOn w:val="Absatz-Standardschriftart"/>
    <w:uiPriority w:val="99"/>
    <w:rsid w:val="00D545F0"/>
    <w:rPr>
      <w:color w:val="0000FF"/>
      <w:u w:val="single"/>
    </w:rPr>
  </w:style>
  <w:style w:type="paragraph" w:customStyle="1" w:styleId="Funktionstabelle">
    <w:name w:val="Funktionstabelle"/>
    <w:rsid w:val="00D545F0"/>
    <w:pPr>
      <w:spacing w:before="40" w:after="20"/>
      <w:jc w:val="center"/>
    </w:pPr>
    <w:rPr>
      <w:rFonts w:ascii="Verdana" w:hAnsi="Verdana"/>
      <w:bCs/>
      <w:sz w:val="16"/>
      <w:lang w:val="it-IT" w:eastAsia="de-DE"/>
    </w:rPr>
  </w:style>
  <w:style w:type="paragraph" w:styleId="Beschriftung">
    <w:name w:val="caption"/>
    <w:basedOn w:val="Standard"/>
    <w:next w:val="Standard"/>
    <w:qFormat/>
    <w:rsid w:val="00D545F0"/>
    <w:pPr>
      <w:spacing w:before="120" w:after="120"/>
    </w:pPr>
    <w:rPr>
      <w:b/>
      <w:bCs/>
    </w:rPr>
  </w:style>
  <w:style w:type="paragraph" w:customStyle="1" w:styleId="Aufzhlung">
    <w:name w:val="Aufzählung"/>
    <w:basedOn w:val="Textkrper-Zeileneinzug"/>
    <w:autoRedefine/>
    <w:rsid w:val="00D545F0"/>
    <w:pPr>
      <w:framePr w:wrap="around"/>
      <w:tabs>
        <w:tab w:val="clear" w:pos="1418"/>
        <w:tab w:val="num" w:pos="1429"/>
      </w:tabs>
      <w:ind w:left="1429" w:hanging="357"/>
    </w:pPr>
  </w:style>
  <w:style w:type="paragraph" w:styleId="Sprechblasentext">
    <w:name w:val="Balloon Text"/>
    <w:basedOn w:val="Standard"/>
    <w:semiHidden/>
    <w:rsid w:val="00D545F0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bsatz-Standardschriftart"/>
    <w:rsid w:val="00D545F0"/>
    <w:rPr>
      <w:vanish/>
      <w:color w:val="FF0000"/>
    </w:rPr>
  </w:style>
  <w:style w:type="paragraph" w:customStyle="1" w:styleId="Auswahlantwort">
    <w:name w:val="Auswahlantwort"/>
    <w:basedOn w:val="Textkrper-Zeileneinzug"/>
    <w:rsid w:val="00221458"/>
    <w:pPr>
      <w:framePr w:wrap="around"/>
      <w:numPr>
        <w:numId w:val="3"/>
      </w:numPr>
      <w:tabs>
        <w:tab w:val="clear" w:pos="567"/>
        <w:tab w:val="clear" w:pos="1418"/>
        <w:tab w:val="left" w:pos="1560"/>
        <w:tab w:val="num" w:pos="1983"/>
      </w:tabs>
      <w:spacing w:before="0"/>
      <w:ind w:left="1983"/>
    </w:pPr>
    <w:rPr>
      <w:rFonts w:ascii="Arial" w:hAnsi="Arial"/>
      <w:noProof w:val="0"/>
      <w:sz w:val="20"/>
    </w:rPr>
  </w:style>
  <w:style w:type="table" w:styleId="Tabellenraster">
    <w:name w:val="Table Grid"/>
    <w:basedOn w:val="NormaleTabelle"/>
    <w:rsid w:val="00606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1">
    <w:name w:val="Antwort1"/>
    <w:basedOn w:val="Textkrper-Zeileneinzug"/>
    <w:rsid w:val="00911CEB"/>
    <w:pPr>
      <w:framePr w:wrap="around"/>
      <w:tabs>
        <w:tab w:val="clear" w:pos="1418"/>
      </w:tabs>
      <w:spacing w:before="0" w:after="120"/>
      <w:ind w:left="1559"/>
    </w:pPr>
    <w:rPr>
      <w:bCs w:val="0"/>
      <w:i/>
      <w:iCs/>
      <w:noProof w:val="0"/>
      <w:snapToGrid/>
      <w:sz w:val="24"/>
    </w:rPr>
  </w:style>
  <w:style w:type="paragraph" w:styleId="Funotentext">
    <w:name w:val="footnote text"/>
    <w:basedOn w:val="Standard"/>
    <w:semiHidden/>
    <w:rsid w:val="005D13B6"/>
    <w:rPr>
      <w:rFonts w:ascii="Arial" w:hAnsi="Arial"/>
      <w:lang w:val="de-CH" w:eastAsia="de-CH"/>
    </w:rPr>
  </w:style>
  <w:style w:type="paragraph" w:styleId="StandardWeb">
    <w:name w:val="Normal (Web)"/>
    <w:basedOn w:val="Standard"/>
    <w:uiPriority w:val="99"/>
    <w:unhideWhenUsed/>
    <w:rsid w:val="007175C6"/>
    <w:pPr>
      <w:spacing w:before="100" w:beforeAutospacing="1" w:after="100" w:afterAutospacing="1"/>
    </w:pPr>
    <w:rPr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D21BAA"/>
    <w:pPr>
      <w:ind w:left="708"/>
    </w:pPr>
  </w:style>
  <w:style w:type="character" w:styleId="Fett">
    <w:name w:val="Strong"/>
    <w:basedOn w:val="Absatz-Standardschriftart"/>
    <w:uiPriority w:val="22"/>
    <w:qFormat/>
    <w:rsid w:val="000D40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7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2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://www.homestead.com/~media/elements/Clipart/office/laptop_work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Theorie_Thema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0A7BF2-9D8B-4885-9E94-DE65257C0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Theorie_Thema</Template>
  <TotalTime>15</TotalTime>
  <Pages>1</Pages>
  <Words>282</Words>
  <Characters>1613</Characters>
  <Application>Microsoft Office Word</Application>
  <DocSecurity>8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Steuerungsgrundlagen_EinteilungBegriffe_V1.0_LPEx.doc</vt:lpstr>
    </vt:vector>
  </TitlesOfParts>
  <Company>HP</Company>
  <LinksUpToDate>false</LinksUpToDate>
  <CharactersWithSpaces>1892</CharactersWithSpaces>
  <SharedDoc>false</SharedDoc>
  <HLinks>
    <vt:vector size="6" baseType="variant">
      <vt:variant>
        <vt:i4>7798814</vt:i4>
      </vt:variant>
      <vt:variant>
        <vt:i4>-1</vt:i4>
      </vt:variant>
      <vt:variant>
        <vt:i4>4419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Steuerungsgrundlagen_EinteilungBegriffe_V1.0_LPEx.doc</dc:title>
  <dc:creator>Roman Moser, BFS BBB</dc:creator>
  <dc:description>SWISSMEM Lehrplan 2009                                 AUF3.1 Steuerungsgrundlagen                AUF3.1.1 Einteilung, Begriffe</dc:description>
  <cp:lastModifiedBy>Luca Schäfli</cp:lastModifiedBy>
  <cp:revision>4</cp:revision>
  <cp:lastPrinted>2013-02-04T10:01:00Z</cp:lastPrinted>
  <dcterms:created xsi:type="dcterms:W3CDTF">2016-03-21T07:26:00Z</dcterms:created>
  <dcterms:modified xsi:type="dcterms:W3CDTF">2016-03-21T09:07:00Z</dcterms:modified>
</cp:coreProperties>
</file>