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B55" w:rsidRDefault="00F45925">
      <w:pPr>
        <w:pStyle w:val="berschrift1"/>
        <w:numPr>
          <w:ilvl w:val="0"/>
          <w:numId w:val="1"/>
        </w:numPr>
      </w:pPr>
      <w:r>
        <w:t xml:space="preserve">Ergänzen </w:t>
      </w:r>
      <w:r w:rsidR="00B702AD">
        <w:t>der</w:t>
      </w:r>
      <w:r w:rsidR="00907027">
        <w:t xml:space="preserve"> fehlende</w:t>
      </w:r>
      <w:r w:rsidR="00B702AD">
        <w:t>n</w:t>
      </w:r>
      <w:r w:rsidR="00907027">
        <w:t xml:space="preserve"> Masse</w:t>
      </w:r>
    </w:p>
    <w:p w:rsidR="00907027" w:rsidRDefault="00F45925" w:rsidP="00127B43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Ergänzen Sie </w:t>
      </w:r>
      <w:r w:rsidR="00907027">
        <w:rPr>
          <w:rFonts w:ascii="Arial" w:hAnsi="Arial" w:cs="Arial"/>
        </w:rPr>
        <w:t>im Word die gelb markierten Masse</w:t>
      </w:r>
      <w:r w:rsidR="007D72A7">
        <w:rPr>
          <w:rFonts w:ascii="Arial" w:hAnsi="Arial" w:cs="Arial"/>
        </w:rPr>
        <w:t>.</w:t>
      </w:r>
    </w:p>
    <w:p w:rsidR="00907027" w:rsidRDefault="00907027" w:rsidP="00127B43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Vorgaben: </w:t>
      </w:r>
    </w:p>
    <w:p w:rsidR="00907027" w:rsidRDefault="00907027" w:rsidP="00907027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 w:rsidRPr="00907027">
        <w:rPr>
          <w:rFonts w:ascii="Arial" w:hAnsi="Arial" w:cs="Arial"/>
        </w:rPr>
        <w:t>Überwachungshebel (Pos. 3) muss zentrisch am Schwenkhebelgehäuse (Pos. 5) befestigt werden</w:t>
      </w:r>
    </w:p>
    <w:p w:rsidR="007D72A7" w:rsidRDefault="00907027" w:rsidP="00907027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 w:rsidRPr="00907027">
        <w:rPr>
          <w:rFonts w:ascii="Arial" w:hAnsi="Arial" w:cs="Arial"/>
        </w:rPr>
        <w:t>Stifte und Schrauben sollen dabei in der Mitte der Langlöcher des Überwachungshebels sein.</w:t>
      </w:r>
    </w:p>
    <w:p w:rsidR="00907027" w:rsidRDefault="00907027" w:rsidP="00907027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Gewindetiefe immer 2-3mm tiefer als theoretisch notwendig für die </w:t>
      </w:r>
      <w:r w:rsidR="00B702AD">
        <w:rPr>
          <w:rFonts w:ascii="Arial" w:hAnsi="Arial" w:cs="Arial"/>
        </w:rPr>
        <w:t>angegebenen</w:t>
      </w:r>
      <w:r>
        <w:rPr>
          <w:rFonts w:ascii="Arial" w:hAnsi="Arial" w:cs="Arial"/>
        </w:rPr>
        <w:t xml:space="preserve"> Schraubenlängen und </w:t>
      </w:r>
      <w:proofErr w:type="spellStart"/>
      <w:r>
        <w:rPr>
          <w:rFonts w:ascii="Arial" w:hAnsi="Arial" w:cs="Arial"/>
        </w:rPr>
        <w:t>Unterlagsteile</w:t>
      </w:r>
      <w:proofErr w:type="spellEnd"/>
      <w:r>
        <w:rPr>
          <w:rFonts w:ascii="Arial" w:hAnsi="Arial" w:cs="Arial"/>
        </w:rPr>
        <w:t>.</w:t>
      </w:r>
    </w:p>
    <w:p w:rsidR="00B702AD" w:rsidRDefault="00B702AD" w:rsidP="00B702AD">
      <w:pPr>
        <w:pStyle w:val="berschrift1"/>
        <w:numPr>
          <w:ilvl w:val="0"/>
          <w:numId w:val="1"/>
        </w:numPr>
      </w:pPr>
      <w:r>
        <w:t>Zeichnen der Rippe</w:t>
      </w:r>
    </w:p>
    <w:p w:rsidR="00B702AD" w:rsidRDefault="00B702AD" w:rsidP="00B702AD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Zeichnen Sie die Rippe (Pos. 2 </w:t>
      </w:r>
      <w:r w:rsidR="00977A19">
        <w:rPr>
          <w:rFonts w:ascii="Arial" w:hAnsi="Arial" w:cs="Arial"/>
        </w:rPr>
        <w:t>in Zeichnung</w:t>
      </w:r>
      <w:r>
        <w:rPr>
          <w:rFonts w:ascii="Arial" w:hAnsi="Arial" w:cs="Arial"/>
        </w:rPr>
        <w:t xml:space="preserve"> </w:t>
      </w:r>
      <w:r w:rsidR="00977A19">
        <w:rPr>
          <w:rFonts w:ascii="Arial" w:hAnsi="Arial" w:cs="Arial"/>
        </w:rPr>
        <w:t>„</w:t>
      </w:r>
      <w:proofErr w:type="spellStart"/>
      <w:r>
        <w:rPr>
          <w:rFonts w:ascii="Arial" w:hAnsi="Arial" w:cs="Arial"/>
        </w:rPr>
        <w:t>Ueberwachungshebel</w:t>
      </w:r>
      <w:proofErr w:type="spellEnd"/>
      <w:r w:rsidR="00977A19">
        <w:rPr>
          <w:rFonts w:ascii="Arial" w:hAnsi="Arial" w:cs="Arial"/>
        </w:rPr>
        <w:t>“</w:t>
      </w:r>
      <w:r>
        <w:rPr>
          <w:rFonts w:ascii="Arial" w:hAnsi="Arial" w:cs="Arial"/>
        </w:rPr>
        <w:t>) komplett mit allen Massen und Oberflächenangaben auf ein Zeichnungspapier.</w:t>
      </w:r>
    </w:p>
    <w:p w:rsidR="00B702AD" w:rsidRDefault="00B702AD" w:rsidP="00B702AD">
      <w:pPr>
        <w:ind w:left="142"/>
        <w:rPr>
          <w:rFonts w:ascii="Arial" w:hAnsi="Arial" w:cs="Arial"/>
        </w:rPr>
      </w:pPr>
      <w:r>
        <w:rPr>
          <w:rFonts w:ascii="Arial" w:hAnsi="Arial" w:cs="Arial"/>
        </w:rPr>
        <w:t xml:space="preserve">Vorgaben: </w:t>
      </w:r>
    </w:p>
    <w:p w:rsidR="00B702AD" w:rsidRDefault="00B702AD" w:rsidP="00B702AD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Schnittkante ist „laserstrahlgeschnitten“ mit Ra 3,2</w:t>
      </w:r>
    </w:p>
    <w:p w:rsidR="00B702AD" w:rsidRDefault="00B702AD" w:rsidP="00B702AD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Blechoberfläche wird nicht bearbeitet</w:t>
      </w:r>
    </w:p>
    <w:p w:rsidR="00B702AD" w:rsidRDefault="00B702AD" w:rsidP="00B702AD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Blechdicke ist 3 mm</w:t>
      </w:r>
    </w:p>
    <w:p w:rsidR="00B702AD" w:rsidRPr="00907027" w:rsidRDefault="00B702AD" w:rsidP="00B702AD">
      <w:pPr>
        <w:pStyle w:val="Listenabsatz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Rippe hat 2 „Nasen“, die in die Aussparungen des Hebels gehören</w:t>
      </w:r>
    </w:p>
    <w:p w:rsidR="00B702AD" w:rsidRPr="00B702AD" w:rsidRDefault="00B702AD" w:rsidP="00B702AD">
      <w:pPr>
        <w:rPr>
          <w:rFonts w:ascii="Arial" w:hAnsi="Arial" w:cs="Arial"/>
        </w:rPr>
      </w:pPr>
    </w:p>
    <w:p w:rsidR="00820AA3" w:rsidRPr="00EB0C5C" w:rsidRDefault="00820AA3" w:rsidP="00127B43">
      <w:pPr>
        <w:ind w:left="142"/>
        <w:rPr>
          <w:rFonts w:ascii="Arial" w:hAnsi="Arial" w:cs="Arial"/>
          <w:lang w:val="de-CH"/>
        </w:rPr>
      </w:pPr>
    </w:p>
    <w:p w:rsidR="00F45925" w:rsidRPr="00EB0C5C" w:rsidRDefault="00F45925" w:rsidP="00127B43">
      <w:pPr>
        <w:ind w:left="142"/>
        <w:rPr>
          <w:rFonts w:ascii="Arial" w:hAnsi="Arial" w:cs="Arial"/>
          <w:lang w:val="de-CH"/>
        </w:rPr>
        <w:sectPr w:rsidR="00F45925" w:rsidRPr="00EB0C5C" w:rsidSect="00F45925">
          <w:headerReference w:type="default" r:id="rId8"/>
          <w:footerReference w:type="default" r:id="rId9"/>
          <w:pgSz w:w="11907" w:h="16840" w:code="9"/>
          <w:pgMar w:top="851" w:right="851" w:bottom="851" w:left="1418" w:header="851" w:footer="737" w:gutter="0"/>
          <w:pg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pgBorders>
          <w:cols w:space="720"/>
          <w:docGrid w:linePitch="360"/>
        </w:sectPr>
      </w:pPr>
    </w:p>
    <w:p w:rsidR="00BE5005" w:rsidRDefault="00BE5005" w:rsidP="004D0767">
      <w:pPr>
        <w:jc w:val="right"/>
        <w:rPr>
          <w:rFonts w:ascii="Arial" w:hAnsi="Arial" w:cs="Arial"/>
        </w:rPr>
      </w:pPr>
      <w:r>
        <w:rPr>
          <w:rFonts w:ascii="Arial" w:hAnsi="Arial" w:cs="Arial"/>
          <w:noProof/>
          <w:lang w:val="en-GB" w:eastAsia="zh-CN"/>
        </w:rPr>
        <w:lastRenderedPageBreak/>
        <mc:AlternateContent>
          <mc:Choice Requires="wpg">
            <w:drawing>
              <wp:inline distT="0" distB="0" distL="0" distR="0">
                <wp:extent cx="9639300" cy="6336000"/>
                <wp:effectExtent l="19050" t="19050" r="0" b="27305"/>
                <wp:docPr id="6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39300" cy="6336000"/>
                          <a:chOff x="0" y="0"/>
                          <a:chExt cx="9639300" cy="6336000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" t="2356" b="1607"/>
                          <a:stretch/>
                        </pic:blipFill>
                        <pic:spPr bwMode="auto">
                          <a:xfrm>
                            <a:off x="9525" y="123825"/>
                            <a:ext cx="4726305" cy="621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" r="2254" b="1272"/>
                          <a:stretch/>
                        </pic:blipFill>
                        <pic:spPr bwMode="auto">
                          <a:xfrm>
                            <a:off x="5153025" y="28575"/>
                            <a:ext cx="4486275" cy="6295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Rechteck 2"/>
                        <wps:cNvSpPr/>
                        <wps:spPr>
                          <a:xfrm>
                            <a:off x="0" y="0"/>
                            <a:ext cx="9620250" cy="6336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62AAB9" id="Gruppieren 6" o:spid="_x0000_s1026" style="width:759pt;height:498.9pt;mso-position-horizontal-relative:char;mso-position-vertical-relative:line" coordsize="96393,63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7" type="#_x0000_t75" style="position:absolute;left:95;top:1238;width:47263;height:62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jPcPBAAAA2gAAAA8AAABkcnMvZG93bnJldi54bWxEj0+LwjAUxO8LfofwFrytyYqIVNMiC7Lq&#10;zT8I3h7Ns+3avJQmq+23N4LgcZiZ3zCLrLO1uFHrK8cavkcKBHHuTMWFhuNh9TUD4QOywdoxaejJ&#10;Q5YOPhaYGHfnHd32oRARwj5BDWUITSKlz0uy6EeuIY7exbUWQ5RtIU2L9wi3tRwrNZUWK44LJTb0&#10;U1J+3f9bDctK+X7ixn+n37Al1V/O1+600Xr42S3nIAJ14R1+tddGwwSeV+INkO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NjPcPBAAAA2gAAAA8AAAAAAAAAAAAAAAAAnwIA&#10;AGRycy9kb3ducmV2LnhtbFBLBQYAAAAABAAEAPcAAACNAwAAAAA=&#10;">
                  <v:imagedata r:id="rId12" o:title="" croptop="1544f" cropbottom="1053f" cropleft="524f"/>
                  <v:path arrowok="t"/>
                </v:shape>
                <v:shape id="Grafik 5" o:spid="_x0000_s1028" type="#_x0000_t75" style="position:absolute;left:51530;top:285;width:44863;height:6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/kF3BAAAA2gAAAA8AAABkcnMvZG93bnJldi54bWxEj0uLwkAQhO8L/oehBS+iE931QXQSNLCy&#10;V1/3JtMmwUxPyIwm/ntnYWGPRVV9RW3T3tTiSa2rLCuYTSMQxLnVFRcKLufvyRqE88gaa8uk4EUO&#10;0mTwscVY246P9Dz5QgQIuxgVlN43sZQuL8mgm9qGOHg32xr0QbaF1C12AW5qOY+ipTRYcVgosaGs&#10;pPx+ehgFzRlXX3udjxeHT6+z46G7ZuOdUqNhv9uA8NT7//Bf+0crWMDvlXADZP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T/kF3BAAAA2gAAAA8AAAAAAAAAAAAAAAAAnwIA&#10;AGRycy9kb3ducmV2LnhtbFBLBQYAAAAABAAEAPcAAACNAwAAAAA=&#10;">
                  <v:imagedata r:id="rId13" o:title="" croptop="1153f" cropbottom="834f" cropright="1477f"/>
                  <v:path arrowok="t"/>
                </v:shape>
                <v:rect id="Rechteck 2" o:spid="_x0000_s1029" style="position:absolute;width:96202;height:63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iDIcUA&#10;AADaAAAADwAAAGRycy9kb3ducmV2LnhtbESPT2sCMRTE74V+h/AKXkSzeih2NUoRBMWDf1oFb4/k&#10;ubt087ImUbd++qZQ6HGYmd8wk1lra3EjHyrHCgb9DASxdqbiQsHnx6I3AhEissHaMSn4pgCz6fPT&#10;BHPj7ryj2z4WIkE45KigjLHJpQy6JIuh7xri5J2dtxiT9IU0Hu8Jbms5zLJXabHitFBiQ/OS9Nf+&#10;ahWcLq3e+K4++tHhul091nFQFW9KdV7a9zGISG38D/+1l0bBEH6vpBsgp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mIMhxQAAANoAAAAPAAAAAAAAAAAAAAAAAJgCAABkcnMv&#10;ZG93bnJldi54bWxQSwUGAAAAAAQABAD1AAAAigMAAAAA&#10;" filled="f" strokecolor="black [3213]" strokeweight="2.25pt"/>
                <w10:anchorlock/>
              </v:group>
            </w:pict>
          </mc:Fallback>
        </mc:AlternateContent>
      </w:r>
    </w:p>
    <w:p w:rsidR="00BE5005" w:rsidRDefault="00566486" w:rsidP="00BE5005">
      <w:pPr>
        <w:jc w:val="center"/>
        <w:rPr>
          <w:rFonts w:ascii="Arial" w:hAnsi="Arial" w:cs="Arial"/>
        </w:rPr>
      </w:pPr>
      <w:r>
        <w:rPr>
          <w:noProof/>
          <w:lang w:val="en-GB" w:eastAsia="zh-CN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4906802</wp:posOffset>
                </wp:positionH>
                <wp:positionV relativeFrom="paragraph">
                  <wp:posOffset>3067201</wp:posOffset>
                </wp:positionV>
                <wp:extent cx="1873970" cy="218359"/>
                <wp:effectExtent l="0" t="0" r="0" b="0"/>
                <wp:wrapNone/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970" cy="218359"/>
                          <a:chOff x="0" y="0"/>
                          <a:chExt cx="1873970" cy="218359"/>
                        </a:xfrm>
                      </wpg:grpSpPr>
                      <wps:wsp>
                        <wps:cNvPr id="13" name="Textfeld 13"/>
                        <wps:cNvSpPr txBox="1"/>
                        <wps:spPr>
                          <a:xfrm>
                            <a:off x="1474851" y="0"/>
                            <a:ext cx="399119" cy="9673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6486" w:rsidRPr="00566486" w:rsidRDefault="004C4678" w:rsidP="00566486">
                              <w:pP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  <w:t>M6x15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feld 14"/>
                        <wps:cNvSpPr txBox="1"/>
                        <wps:spPr>
                          <a:xfrm rot="16200000">
                            <a:off x="905957" y="113183"/>
                            <a:ext cx="113618" cy="9673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6486" w:rsidRPr="00566486" w:rsidRDefault="004C4678" w:rsidP="004C4678">
                              <w:pPr>
                                <w:ind w:right="140"/>
                                <w:jc w:val="right"/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feld 15"/>
                        <wps:cNvSpPr txBox="1"/>
                        <wps:spPr>
                          <a:xfrm rot="16200000">
                            <a:off x="664698" y="113184"/>
                            <a:ext cx="113618" cy="9673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6486" w:rsidRPr="00566486" w:rsidRDefault="004C4678" w:rsidP="00566486">
                              <w:pPr>
                                <w:jc w:val="right"/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feld 16"/>
                        <wps:cNvSpPr txBox="1"/>
                        <wps:spPr>
                          <a:xfrm rot="16200000">
                            <a:off x="226858" y="98291"/>
                            <a:ext cx="113618" cy="9673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6486" w:rsidRPr="00566486" w:rsidRDefault="004C4678" w:rsidP="00566486">
                              <w:pPr>
                                <w:jc w:val="right"/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  <w:t>50.5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feld 17"/>
                        <wps:cNvSpPr txBox="1"/>
                        <wps:spPr>
                          <a:xfrm rot="16200000">
                            <a:off x="-8443" y="104247"/>
                            <a:ext cx="113618" cy="9673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6486" w:rsidRPr="00566486" w:rsidRDefault="004C4678" w:rsidP="00566486">
                              <w:pPr>
                                <w:jc w:val="right"/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4"/>
                                  <w:lang w:val="de-CH"/>
                                </w:rPr>
                                <w:t>66.5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18" o:spid="_x0000_s1026" style="position:absolute;left:0;text-align:left;margin-left:386.35pt;margin-top:241.5pt;width:147.55pt;height:17.2pt;z-index:251669504" coordsize="18739,2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3" o:spid="_x0000_s1027" type="#_x0000_t202" style="position:absolute;left:14748;width:3991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BylMIA&#10;AADbAAAADwAAAGRycy9kb3ducmV2LnhtbERP24rCMBB9X/Afwgi+LJp6YZFqFBEFkQWxiujb0Ixt&#10;sZmUJmr9+40g7NscznWm88aU4kG1Kywr6PciEMSp1QVnCo6HdXcMwnlkjaVlUvAiB/NZ62uKsbZP&#10;3tMj8ZkIIexiVJB7X8VSujQng65nK+LAXW1t0AdYZ1LX+AzhppSDKPqRBgsODTlWtMwpvSV3o+Cw&#10;v4zOq99ddBp+2/Nia90rGaRKddrNYgLCU+P/xR/3Rof5Q3j/Eg6Q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sHKUwgAAANsAAAAPAAAAAAAAAAAAAAAAAJgCAABkcnMvZG93&#10;bnJldi54bWxQSwUGAAAAAAQABAD1AAAAhwMAAAAA&#10;" fillcolor="yellow" stroked="f" strokeweight=".5pt">
                  <v:textbox inset="0,0,0,0">
                    <w:txbxContent>
                      <w:p w:rsidR="00566486" w:rsidRPr="00566486" w:rsidRDefault="004C4678" w:rsidP="00566486">
                        <w:pP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  <w:t>M6x15</w:t>
                        </w:r>
                      </w:p>
                    </w:txbxContent>
                  </v:textbox>
                </v:shape>
                <v:shape id="Textfeld 14" o:spid="_x0000_s1028" type="#_x0000_t202" style="position:absolute;left:9060;top:1131;width:1136;height:9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4IXcIA&#10;AADbAAAADwAAAGRycy9kb3ducmV2LnhtbERPTWvCQBC9C/0PyxR6M5uWIpK6itRaPIlGL96G7DQb&#10;zM6G7BrT/HpXELzN433ObNHbWnTU+sqxgvckBUFcOF1xqeB4WI+nIHxA1lg7JgX/5GExfxnNMNPu&#10;ynvq8lCKGMI+QwUmhCaT0heGLPrENcSR+3OtxRBhW0rd4jWG21p+pOlEWqw4Nhhs6NtQcc4vVsHv&#10;8jSdDGbnT+d81f90YahX20Gpt9d++QUiUB+e4od7o+P8T7j/Eg+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bghdwgAAANsAAAAPAAAAAAAAAAAAAAAAAJgCAABkcnMvZG93&#10;bnJldi54bWxQSwUGAAAAAAQABAD1AAAAhwMAAAAA&#10;" fillcolor="yellow" stroked="f" strokeweight=".5pt">
                  <v:textbox inset="0,0,0,0">
                    <w:txbxContent>
                      <w:p w:rsidR="00566486" w:rsidRPr="00566486" w:rsidRDefault="004C4678" w:rsidP="004C4678">
                        <w:pPr>
                          <w:ind w:right="140"/>
                          <w:jc w:val="right"/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  <w:t>12</w:t>
                        </w:r>
                      </w:p>
                    </w:txbxContent>
                  </v:textbox>
                </v:shape>
                <v:shape id="Textfeld 15" o:spid="_x0000_s1029" type="#_x0000_t202" style="position:absolute;left:6647;top:1131;width:1136;height:9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txsIA&#10;AADbAAAADwAAAGRycy9kb3ducmV2LnhtbERPTWvCQBC9C/0PyxR6M5sWKpK6itRaPIlGL96G7DQb&#10;zM6G7BrT/HpXELzN433ObNHbWnTU+sqxgvckBUFcOF1xqeB4WI+nIHxA1lg7JgX/5GExfxnNMNPu&#10;ynvq8lCKGMI+QwUmhCaT0heGLPrENcSR+3OtxRBhW0rd4jWG21p+pOlEWqw4Nhhs6NtQcc4vVsHv&#10;8jSdDGbnT+d81f90YahX20Gpt9d++QUiUB+e4od7o+P8T7j/Eg+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Iq3GwgAAANsAAAAPAAAAAAAAAAAAAAAAAJgCAABkcnMvZG93&#10;bnJldi54bWxQSwUGAAAAAAQABAD1AAAAhwMAAAAA&#10;" fillcolor="yellow" stroked="f" strokeweight=".5pt">
                  <v:textbox inset="0,0,0,0">
                    <w:txbxContent>
                      <w:p w:rsidR="00566486" w:rsidRPr="00566486" w:rsidRDefault="004C4678" w:rsidP="00566486">
                        <w:pPr>
                          <w:jc w:val="right"/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  <w:t>26</w:t>
                        </w:r>
                      </w:p>
                    </w:txbxContent>
                  </v:textbox>
                </v:shape>
                <v:shape id="Textfeld 16" o:spid="_x0000_s1030" type="#_x0000_t202" style="position:absolute;left:2269;top:982;width:1136;height:9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AzscEA&#10;AADbAAAADwAAAGRycy9kb3ducmV2LnhtbERPTWvCQBC9C/0Pywi9mY0egkRXEa2lp2KjF29DdswG&#10;s7Mhu41pfr1bKPQ2j/c56+1gG9FT52vHCuZJCoK4dLrmSsHlfJwtQfiArLFxTAp+yMN28zJZY67d&#10;g7+oL0IlYgj7HBWYENpcSl8asugT1xJH7uY6iyHCrpK6w0cMt41cpGkmLdYcGwy2tDdU3otvq+B9&#10;d11mozn56704DG99GJvD56jU63TYrUAEGsK/+M/9oeP8DH5/i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wM7HBAAAA2wAAAA8AAAAAAAAAAAAAAAAAmAIAAGRycy9kb3du&#10;cmV2LnhtbFBLBQYAAAAABAAEAPUAAACGAwAAAAA=&#10;" fillcolor="yellow" stroked="f" strokeweight=".5pt">
                  <v:textbox inset="0,0,0,0">
                    <w:txbxContent>
                      <w:p w:rsidR="00566486" w:rsidRPr="00566486" w:rsidRDefault="004C4678" w:rsidP="00566486">
                        <w:pPr>
                          <w:jc w:val="right"/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  <w:t>50.5</w:t>
                        </w:r>
                      </w:p>
                    </w:txbxContent>
                  </v:textbox>
                </v:shape>
                <v:shape id="Textfeld 17" o:spid="_x0000_s1031" type="#_x0000_t202" style="position:absolute;left:-84;top:1042;width:1136;height:967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yWKsIA&#10;AADbAAAADwAAAGRycy9kb3ducmV2LnhtbERPTWvCQBC9F/oflin01mzsQSW6imgtPYmNXrwN2TEb&#10;zM6G7BrT/HpXEHqbx/uc+bK3teio9ZVjBaMkBUFcOF1xqeB42H5MQfiArLF2TAr+yMNy8foyx0y7&#10;G/9Sl4dSxBD2GSowITSZlL4wZNEnriGO3Nm1FkOEbSl1i7cYbmv5maZjabHi2GCwobWh4pJfrYLv&#10;1Wk6Hszeny75pv/qwlBvdoNS72/9agYiUB/+xU/3j47zJ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JYqwgAAANsAAAAPAAAAAAAAAAAAAAAAAJgCAABkcnMvZG93&#10;bnJldi54bWxQSwUGAAAAAAQABAD1AAAAhwMAAAAA&#10;" fillcolor="yellow" stroked="f" strokeweight=".5pt">
                  <v:textbox inset="0,0,0,0">
                    <w:txbxContent>
                      <w:p w:rsidR="00566486" w:rsidRPr="00566486" w:rsidRDefault="004C4678" w:rsidP="00566486">
                        <w:pPr>
                          <w:jc w:val="right"/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4"/>
                            <w:lang w:val="de-CH"/>
                          </w:rPr>
                          <w:t>66.5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3694" w:rsidRPr="004D3694">
        <w:rPr>
          <w:noProof/>
          <w:lang w:val="en-GB" w:eastAsia="zh-CN"/>
        </w:rPr>
        <w:drawing>
          <wp:inline distT="0" distB="0" distL="0" distR="0">
            <wp:extent cx="9397248" cy="6610350"/>
            <wp:effectExtent l="0" t="0" r="0" b="0"/>
            <wp:docPr id="3" name="Grafik 3" descr="C:\Users\reto.kägi\Desktop\Schwenkhebelgehäu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to.kägi\Desktop\Schwenkhebelgehäuse_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0691" cy="661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05" w:rsidRDefault="000C3EAB" w:rsidP="00BE5005">
      <w:pPr>
        <w:rPr>
          <w:rFonts w:ascii="Arial" w:hAnsi="Arial" w:cs="Arial"/>
        </w:rPr>
      </w:pPr>
      <w:r>
        <w:rPr>
          <w:noProof/>
          <w:lang w:val="en-GB" w:eastAsia="zh-C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CF7DBC" wp14:editId="26174747">
                <wp:simplePos x="0" y="0"/>
                <wp:positionH relativeFrom="column">
                  <wp:posOffset>5398747</wp:posOffset>
                </wp:positionH>
                <wp:positionV relativeFrom="paragraph">
                  <wp:posOffset>2120037</wp:posOffset>
                </wp:positionV>
                <wp:extent cx="628464" cy="138459"/>
                <wp:effectExtent l="0" t="0" r="635" b="0"/>
                <wp:wrapNone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464" cy="13845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EAB" w:rsidRPr="000C3EAB" w:rsidRDefault="004C4678" w:rsidP="000C3EAB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lang w:val="de-CH"/>
                              </w:rPr>
                              <w:t>M8x20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F7DBC" id="Textfeld 78" o:spid="_x0000_s1032" type="#_x0000_t202" style="position:absolute;margin-left:425.1pt;margin-top:166.95pt;width:49.5pt;height:10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" fillcolor="yellow" stroked="f" strokeweight=".5pt">
                <v:textbox inset="0,0,0,0">
                  <w:txbxContent>
                    <w:p w:rsidR="000C3EAB" w:rsidRPr="000C3EAB" w:rsidRDefault="004C4678" w:rsidP="000C3EAB">
                      <w:pPr>
                        <w:rPr>
                          <w:rFonts w:ascii="Arial" w:hAnsi="Arial" w:cs="Arial"/>
                          <w:b/>
                          <w:sz w:val="16"/>
                          <w:lang w:val="de-CH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lang w:val="de-CH"/>
                        </w:rPr>
                        <w:t>M8x20</w:t>
                      </w:r>
                    </w:p>
                  </w:txbxContent>
                </v:textbox>
              </v:shape>
            </w:pict>
          </mc:Fallback>
        </mc:AlternateContent>
      </w:r>
      <w:r w:rsidR="004D3694" w:rsidRPr="004D3694">
        <w:rPr>
          <w:rFonts w:ascii="Arial" w:hAnsi="Arial" w:cs="Arial"/>
          <w:noProof/>
          <w:lang w:val="en-GB" w:eastAsia="zh-CN"/>
        </w:rPr>
        <w:drawing>
          <wp:inline distT="0" distB="0" distL="0" distR="0" wp14:anchorId="54C495D4" wp14:editId="14B4C879">
            <wp:extent cx="9390490" cy="6627828"/>
            <wp:effectExtent l="0" t="0" r="1270" b="1905"/>
            <wp:docPr id="8" name="Grafik 8" descr="C:\Users\reto.kägi\Desktop\Kalanderachs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eto.kägi\Desktop\Kalanderachse_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223" cy="66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005" w:rsidRDefault="007503FF" w:rsidP="00705606">
      <w:pPr>
        <w:jc w:val="center"/>
        <w:rPr>
          <w:rFonts w:ascii="Arial" w:hAnsi="Arial" w:cs="Arial"/>
        </w:rPr>
      </w:pPr>
      <w:r>
        <w:rPr>
          <w:noProof/>
          <w:lang w:val="en-GB" w:eastAsia="zh-CN"/>
        </w:rPr>
        <w:lastRenderedPageBreak/>
        <w:t>w</w:t>
      </w:r>
      <w:r w:rsidR="00705606">
        <w:rPr>
          <w:noProof/>
          <w:lang w:val="en-GB" w:eastAsia="zh-CN"/>
        </w:rPr>
        <w:drawing>
          <wp:inline distT="0" distB="0" distL="0" distR="0" wp14:anchorId="3039D112" wp14:editId="3A549E67">
            <wp:extent cx="9220200" cy="6588380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32968" cy="65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DF" w:rsidRPr="00906EDF" w:rsidRDefault="00705606" w:rsidP="00705606">
      <w:pPr>
        <w:jc w:val="center"/>
        <w:rPr>
          <w:rFonts w:ascii="Arial" w:hAnsi="Arial" w:cs="Arial"/>
        </w:rPr>
      </w:pPr>
      <w:bookmarkStart w:id="0" w:name="_GoBack"/>
      <w:r>
        <w:rPr>
          <w:noProof/>
          <w:lang w:val="en-GB" w:eastAsia="zh-CN"/>
        </w:rPr>
        <w:lastRenderedPageBreak/>
        <w:drawing>
          <wp:inline distT="0" distB="0" distL="0" distR="0" wp14:anchorId="2CD6D50D" wp14:editId="688976E5">
            <wp:extent cx="9305925" cy="6650866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4210" cy="66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6EDF" w:rsidRPr="00906EDF" w:rsidSect="00BE5005">
      <w:headerReference w:type="default" r:id="rId19"/>
      <w:pgSz w:w="16840" w:h="11907" w:orient="landscape" w:code="9"/>
      <w:pgMar w:top="426" w:right="851" w:bottom="568" w:left="851" w:header="851" w:footer="280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42ED" w:rsidRDefault="00DC42ED">
      <w:r>
        <w:separator/>
      </w:r>
    </w:p>
  </w:endnote>
  <w:endnote w:type="continuationSeparator" w:id="0">
    <w:p w:rsidR="00DC42ED" w:rsidRDefault="00DC4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3B55" w:rsidRPr="005460C7" w:rsidRDefault="005460C7">
    <w:pPr>
      <w:pStyle w:val="Fuzeile"/>
      <w:tabs>
        <w:tab w:val="clear" w:pos="9072"/>
        <w:tab w:val="left" w:pos="8931"/>
        <w:tab w:val="right" w:pos="15168"/>
      </w:tabs>
      <w:rPr>
        <w:rFonts w:ascii="Arial" w:hAnsi="Arial"/>
        <w:sz w:val="12"/>
        <w:szCs w:val="12"/>
        <w:lang w:val="de-CH"/>
      </w:rPr>
    </w:pPr>
    <w:r w:rsidRPr="005460C7">
      <w:rPr>
        <w:rStyle w:val="Seitenzahl"/>
        <w:rFonts w:ascii="Arial" w:hAnsi="Arial"/>
        <w:sz w:val="12"/>
        <w:szCs w:val="12"/>
      </w:rPr>
      <w:t xml:space="preserve">Datei: </w:t>
    </w:r>
    <w:r w:rsidR="003D77C6" w:rsidRPr="005460C7">
      <w:rPr>
        <w:rStyle w:val="Seitenzahl"/>
        <w:rFonts w:ascii="Arial" w:hAnsi="Arial"/>
        <w:snapToGrid w:val="0"/>
        <w:sz w:val="12"/>
        <w:szCs w:val="12"/>
      </w:rPr>
      <w:fldChar w:fldCharType="begin"/>
    </w:r>
    <w:r w:rsidRPr="005460C7">
      <w:rPr>
        <w:rStyle w:val="Seitenzahl"/>
        <w:rFonts w:ascii="Arial" w:hAnsi="Arial"/>
        <w:snapToGrid w:val="0"/>
        <w:sz w:val="12"/>
        <w:szCs w:val="12"/>
      </w:rPr>
      <w:instrText xml:space="preserve"> FILENAME </w:instrText>
    </w:r>
    <w:r w:rsidR="003D77C6" w:rsidRPr="005460C7">
      <w:rPr>
        <w:rStyle w:val="Seitenzahl"/>
        <w:rFonts w:ascii="Arial" w:hAnsi="Arial"/>
        <w:snapToGrid w:val="0"/>
        <w:sz w:val="12"/>
        <w:szCs w:val="12"/>
      </w:rPr>
      <w:fldChar w:fldCharType="separate"/>
    </w:r>
    <w:r w:rsidR="004D0767">
      <w:rPr>
        <w:rStyle w:val="Seitenzahl"/>
        <w:rFonts w:ascii="Arial" w:hAnsi="Arial"/>
        <w:noProof/>
        <w:snapToGrid w:val="0"/>
        <w:sz w:val="12"/>
        <w:szCs w:val="12"/>
      </w:rPr>
      <w:t>ZT_LA10_StueLi_Kammgetriebe</w:t>
    </w:r>
    <w:r w:rsidR="003D77C6" w:rsidRPr="005460C7">
      <w:rPr>
        <w:rStyle w:val="Seitenzahl"/>
        <w:rFonts w:ascii="Arial" w:hAnsi="Arial"/>
        <w:snapToGrid w:val="0"/>
        <w:sz w:val="12"/>
        <w:szCs w:val="12"/>
      </w:rPr>
      <w:fldChar w:fldCharType="end"/>
    </w:r>
    <w:r w:rsidRPr="005460C7">
      <w:rPr>
        <w:rFonts w:ascii="Arial" w:hAnsi="Arial"/>
        <w:sz w:val="12"/>
        <w:szCs w:val="12"/>
      </w:rPr>
      <w:tab/>
    </w:r>
    <w:r w:rsidR="009A3B55" w:rsidRPr="005460C7">
      <w:rPr>
        <w:rFonts w:ascii="Arial" w:hAnsi="Arial"/>
        <w:sz w:val="12"/>
        <w:szCs w:val="12"/>
        <w:lang w:val="de-CH"/>
      </w:rPr>
      <w:t xml:space="preserve">Datum: </w:t>
    </w:r>
    <w:r w:rsidR="003D77C6" w:rsidRPr="005460C7">
      <w:rPr>
        <w:rFonts w:ascii="Arial" w:hAnsi="Arial"/>
        <w:sz w:val="12"/>
        <w:szCs w:val="12"/>
        <w:lang w:val="de-CH"/>
      </w:rPr>
      <w:fldChar w:fldCharType="begin"/>
    </w:r>
    <w:r w:rsidR="009A3B55" w:rsidRPr="005460C7">
      <w:rPr>
        <w:rFonts w:ascii="Arial" w:hAnsi="Arial"/>
        <w:sz w:val="12"/>
        <w:szCs w:val="12"/>
        <w:lang w:val="de-CH"/>
      </w:rPr>
      <w:instrText xml:space="preserve"> DATE \@ "dd.MM.yy" </w:instrText>
    </w:r>
    <w:r w:rsidR="003D77C6" w:rsidRPr="005460C7">
      <w:rPr>
        <w:rFonts w:ascii="Arial" w:hAnsi="Arial"/>
        <w:sz w:val="12"/>
        <w:szCs w:val="12"/>
        <w:lang w:val="de-CH"/>
      </w:rPr>
      <w:fldChar w:fldCharType="separate"/>
    </w:r>
    <w:r w:rsidR="004C4678">
      <w:rPr>
        <w:rFonts w:ascii="Arial" w:hAnsi="Arial"/>
        <w:noProof/>
        <w:sz w:val="12"/>
        <w:szCs w:val="12"/>
        <w:lang w:val="de-CH"/>
      </w:rPr>
      <w:t>20.06.16</w:t>
    </w:r>
    <w:r w:rsidR="003D77C6" w:rsidRPr="005460C7">
      <w:rPr>
        <w:rFonts w:ascii="Arial" w:hAnsi="Arial"/>
        <w:sz w:val="12"/>
        <w:szCs w:val="12"/>
        <w:lang w:val="de-CH"/>
      </w:rPr>
      <w:fldChar w:fldCharType="end"/>
    </w:r>
    <w:r w:rsidR="009A3B55" w:rsidRPr="005460C7">
      <w:rPr>
        <w:rFonts w:ascii="Arial" w:hAnsi="Arial"/>
        <w:sz w:val="12"/>
        <w:szCs w:val="12"/>
        <w:lang w:val="de-CH"/>
      </w:rPr>
      <w:t xml:space="preserve"> / </w:t>
    </w:r>
    <w:r w:rsidR="00127B43">
      <w:rPr>
        <w:rFonts w:ascii="Arial" w:hAnsi="Arial"/>
        <w:sz w:val="12"/>
        <w:szCs w:val="12"/>
        <w:lang w:val="de-CH"/>
      </w:rPr>
      <w:t>R. Kägi</w:t>
    </w:r>
    <w:r w:rsidR="009A3B55" w:rsidRPr="005460C7">
      <w:rPr>
        <w:rFonts w:ascii="Arial" w:hAnsi="Arial"/>
        <w:sz w:val="12"/>
        <w:szCs w:val="12"/>
        <w:lang w:val="de-CH"/>
      </w:rPr>
      <w:tab/>
      <w:t xml:space="preserve">Seite: </w:t>
    </w:r>
    <w:r w:rsidR="003D77C6" w:rsidRPr="005460C7">
      <w:rPr>
        <w:rStyle w:val="Seitenzahl"/>
        <w:rFonts w:ascii="Arial" w:hAnsi="Arial"/>
        <w:sz w:val="12"/>
        <w:szCs w:val="12"/>
      </w:rPr>
      <w:fldChar w:fldCharType="begin"/>
    </w:r>
    <w:r w:rsidR="009A3B55" w:rsidRPr="005460C7">
      <w:rPr>
        <w:rStyle w:val="Seitenzahl"/>
        <w:rFonts w:ascii="Arial" w:hAnsi="Arial"/>
        <w:sz w:val="12"/>
        <w:szCs w:val="12"/>
      </w:rPr>
      <w:instrText xml:space="preserve"> PAGE </w:instrText>
    </w:r>
    <w:r w:rsidR="003D77C6" w:rsidRPr="005460C7">
      <w:rPr>
        <w:rStyle w:val="Seitenzahl"/>
        <w:rFonts w:ascii="Arial" w:hAnsi="Arial"/>
        <w:sz w:val="12"/>
        <w:szCs w:val="12"/>
      </w:rPr>
      <w:fldChar w:fldCharType="separate"/>
    </w:r>
    <w:r w:rsidR="00795C46">
      <w:rPr>
        <w:rStyle w:val="Seitenzahl"/>
        <w:rFonts w:ascii="Arial" w:hAnsi="Arial"/>
        <w:noProof/>
        <w:sz w:val="12"/>
        <w:szCs w:val="12"/>
      </w:rPr>
      <w:t>4</w:t>
    </w:r>
    <w:r w:rsidR="003D77C6" w:rsidRPr="005460C7">
      <w:rPr>
        <w:rStyle w:val="Seitenzahl"/>
        <w:rFonts w:ascii="Arial" w:hAnsi="Arial"/>
        <w:sz w:val="12"/>
        <w:szCs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42ED" w:rsidRDefault="00DC42ED">
      <w:r>
        <w:separator/>
      </w:r>
    </w:p>
  </w:footnote>
  <w:footnote w:type="continuationSeparator" w:id="0">
    <w:p w:rsidR="00DC42ED" w:rsidRDefault="00DC42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18"/>
      <w:gridCol w:w="4111"/>
      <w:gridCol w:w="4110"/>
    </w:tblGrid>
    <w:tr w:rsidR="00AC0537" w:rsidTr="004668BF">
      <w:trPr>
        <w:cantSplit/>
        <w:trHeight w:val="1176"/>
      </w:trPr>
      <w:tc>
        <w:tcPr>
          <w:tcW w:w="1418" w:type="dxa"/>
          <w:tcBorders>
            <w:top w:val="nil"/>
            <w:left w:val="nil"/>
            <w:bottom w:val="single" w:sz="8" w:space="0" w:color="auto"/>
            <w:right w:val="nil"/>
          </w:tcBorders>
        </w:tcPr>
        <w:p w:rsidR="00AC0537" w:rsidRDefault="004B61F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GB" w:eastAsia="zh-CN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>
                    <wp:simplePos x="0" y="0"/>
                    <wp:positionH relativeFrom="column">
                      <wp:posOffset>-2540</wp:posOffset>
                    </wp:positionH>
                    <wp:positionV relativeFrom="paragraph">
                      <wp:posOffset>26670</wp:posOffset>
                    </wp:positionV>
                    <wp:extent cx="941705" cy="500380"/>
                    <wp:effectExtent l="0" t="0" r="0" b="0"/>
                    <wp:wrapNone/>
                    <wp:docPr id="1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1705" cy="500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C0537" w:rsidRDefault="004B61F6" w:rsidP="00730E82">
                                <w:r>
                                  <w:rPr>
                                    <w:noProof/>
                                    <w:lang w:val="en-GB" w:eastAsia="zh-CN"/>
                                  </w:rPr>
                                  <w:drawing>
                                    <wp:inline distT="0" distB="0" distL="0" distR="0">
                                      <wp:extent cx="800100" cy="428625"/>
                                      <wp:effectExtent l="0" t="0" r="0" b="9525"/>
                                      <wp:docPr id="7" name="Bild 8" descr="BBB_Ico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BBB_Icon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00100" cy="4286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style="position:absolute;margin-left:-.2pt;margin-top:2.1pt;width:74.15pt;height:39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" o:allowincell="f" filled="f" stroked="f">
                    <v:textbox style="mso-fit-shape-to-text:t" inset="1mm,1mm,1mm,1mm">
                      <w:txbxContent>
                        <w:p w:rsidR="00AC0537" w:rsidRDefault="004B61F6" w:rsidP="00730E82">
                          <w:r>
                            <w:rPr>
                              <w:noProof/>
                              <w:lang w:val="de-CH" w:eastAsia="de-CH"/>
                            </w:rPr>
                            <w:drawing>
                              <wp:inline distT="0" distB="0" distL="0" distR="0">
                                <wp:extent cx="800100" cy="428625"/>
                                <wp:effectExtent l="0" t="0" r="0" b="9525"/>
                                <wp:docPr id="7" name="Bild 8" descr="BBB_Ico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BBB_Icon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00100" cy="4286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C0537">
            <w:rPr>
              <w:rFonts w:ascii="Arial" w:hAnsi="Arial"/>
              <w:lang w:val="de-CH"/>
            </w:rPr>
            <w:br/>
          </w:r>
          <w:r w:rsidR="00AC0537">
            <w:rPr>
              <w:rFonts w:ascii="Arial" w:hAnsi="Arial"/>
              <w:lang w:val="de-CH"/>
            </w:rPr>
            <w:br/>
          </w:r>
          <w:r w:rsidR="00AC0537">
            <w:rPr>
              <w:rFonts w:ascii="Arial" w:hAnsi="Arial"/>
              <w:lang w:val="de-CH"/>
            </w:rPr>
            <w:br/>
            <w:t>Klasse: AU1</w:t>
          </w:r>
        </w:p>
      </w:tc>
      <w:tc>
        <w:tcPr>
          <w:tcW w:w="4111" w:type="dxa"/>
          <w:tcBorders>
            <w:top w:val="nil"/>
            <w:left w:val="single" w:sz="8" w:space="0" w:color="auto"/>
            <w:right w:val="single" w:sz="8" w:space="0" w:color="auto"/>
          </w:tcBorders>
        </w:tcPr>
        <w:p w:rsidR="00AC0537" w:rsidRDefault="00AC0537" w:rsidP="002421ED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Zeichnungstechnik</w:t>
          </w:r>
        </w:p>
        <w:p w:rsidR="00AC0537" w:rsidRDefault="00AC0537" w:rsidP="00907027">
          <w:pPr>
            <w:pStyle w:val="Kopfzeile"/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8"/>
              <w:szCs w:val="28"/>
              <w:lang w:val="de-CH"/>
            </w:rPr>
            <w:br/>
          </w:r>
          <w:r w:rsidR="00907027">
            <w:rPr>
              <w:rFonts w:ascii="Arial" w:hAnsi="Arial"/>
              <w:b/>
              <w:sz w:val="28"/>
              <w:szCs w:val="28"/>
              <w:lang w:val="de-CH"/>
            </w:rPr>
            <w:t>Schwenkhebel</w:t>
          </w:r>
        </w:p>
      </w:tc>
      <w:tc>
        <w:tcPr>
          <w:tcW w:w="4110" w:type="dxa"/>
          <w:tcBorders>
            <w:top w:val="nil"/>
            <w:left w:val="nil"/>
            <w:right w:val="nil"/>
          </w:tcBorders>
        </w:tcPr>
        <w:p w:rsidR="00AC0537" w:rsidRDefault="00AC0537" w:rsidP="00127B43">
          <w:pPr>
            <w:pStyle w:val="Kopfzeile"/>
            <w:tabs>
              <w:tab w:val="clear" w:pos="4536"/>
              <w:tab w:val="clear" w:pos="9072"/>
              <w:tab w:val="right" w:pos="3829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L</w:t>
          </w:r>
          <w:r w:rsidR="00127B43">
            <w:rPr>
              <w:rFonts w:ascii="Arial" w:hAnsi="Arial"/>
              <w:lang w:val="de-CH"/>
            </w:rPr>
            <w:t xml:space="preserve">ink zum </w:t>
          </w:r>
          <w:proofErr w:type="spellStart"/>
          <w:r w:rsidR="00127B43">
            <w:rPr>
              <w:rFonts w:ascii="Arial" w:hAnsi="Arial"/>
              <w:lang w:val="de-CH"/>
            </w:rPr>
            <w:t>KoRe</w:t>
          </w:r>
          <w:proofErr w:type="spellEnd"/>
          <w:r w:rsidR="00127B43">
            <w:rPr>
              <w:rFonts w:ascii="Arial" w:hAnsi="Arial"/>
              <w:lang w:val="de-CH"/>
            </w:rPr>
            <w:t>-Katalog:</w:t>
          </w:r>
          <w:r w:rsidR="00127B43">
            <w:rPr>
              <w:rFonts w:ascii="Arial" w:hAnsi="Arial"/>
              <w:lang w:val="de-CH"/>
            </w:rPr>
            <w:tab/>
          </w:r>
          <w:r w:rsidR="00F45925">
            <w:rPr>
              <w:rFonts w:ascii="Arial" w:hAnsi="Arial"/>
              <w:lang w:val="de-CH"/>
            </w:rPr>
            <w:t>AUF1.5</w:t>
          </w:r>
          <w:r>
            <w:rPr>
              <w:rFonts w:ascii="Arial" w:hAnsi="Arial"/>
              <w:lang w:val="de-CH"/>
            </w:rPr>
            <w:br/>
          </w:r>
          <w:r w:rsidR="00F45925">
            <w:rPr>
              <w:rFonts w:ascii="Arial" w:hAnsi="Arial"/>
              <w:lang w:val="de-CH"/>
            </w:rPr>
            <w:t>Normteile</w:t>
          </w:r>
        </w:p>
        <w:p w:rsidR="00AC0537" w:rsidRDefault="00AC0537" w:rsidP="008D1B54">
          <w:pPr>
            <w:pStyle w:val="Kopfzeile"/>
            <w:spacing w:before="24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Name:</w:t>
          </w:r>
          <w:r>
            <w:rPr>
              <w:rFonts w:ascii="Arial" w:hAnsi="Arial"/>
              <w:sz w:val="18"/>
              <w:lang w:val="de-CH"/>
            </w:rPr>
            <w:t xml:space="preserve"> </w:t>
          </w:r>
          <w:sdt>
            <w:sdtPr>
              <w:rPr>
                <w:rFonts w:ascii="Arial" w:hAnsi="Arial"/>
                <w:sz w:val="24"/>
                <w:lang w:val="de-CH"/>
              </w:rPr>
              <w:id w:val="1440563867"/>
              <w:placeholder>
                <w:docPart w:val="DefaultPlaceholder_1081868574"/>
              </w:placeholder>
              <w:text/>
            </w:sdtPr>
            <w:sdtEndPr/>
            <w:sdtContent>
              <w:r w:rsidRPr="00C05B5D">
                <w:rPr>
                  <w:rFonts w:ascii="Arial" w:hAnsi="Arial"/>
                  <w:sz w:val="24"/>
                  <w:lang w:val="de-CH"/>
                </w:rPr>
                <w:t>________________________</w:t>
              </w:r>
            </w:sdtContent>
          </w:sdt>
        </w:p>
      </w:tc>
    </w:tr>
  </w:tbl>
  <w:p w:rsidR="009A3B55" w:rsidRPr="00730E82" w:rsidRDefault="009A3B55">
    <w:pPr>
      <w:pStyle w:val="Kopfzeile"/>
      <w:tabs>
        <w:tab w:val="clear" w:pos="9072"/>
        <w:tab w:val="right" w:pos="15168"/>
      </w:tabs>
      <w:rPr>
        <w:rFonts w:ascii="Arial" w:hAnsi="Arial"/>
        <w:sz w:val="4"/>
        <w:lang w:val="de-CH"/>
      </w:rPr>
    </w:pPr>
  </w:p>
  <w:p w:rsidR="009A3B55" w:rsidRDefault="009A3B55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925" w:rsidRPr="00730E82" w:rsidRDefault="00F45925">
    <w:pPr>
      <w:pStyle w:val="Kopfzeile"/>
      <w:tabs>
        <w:tab w:val="clear" w:pos="9072"/>
        <w:tab w:val="right" w:pos="15168"/>
      </w:tabs>
      <w:rPr>
        <w:rFonts w:ascii="Arial" w:hAnsi="Arial"/>
        <w:sz w:val="4"/>
        <w:lang w:val="de-CH"/>
      </w:rPr>
    </w:pPr>
  </w:p>
  <w:p w:rsidR="00F45925" w:rsidRDefault="00F45925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C33CD"/>
    <w:multiLevelType w:val="hybridMultilevel"/>
    <w:tmpl w:val="DD2C83EA"/>
    <w:lvl w:ilvl="0" w:tplc="59209FC6">
      <w:start w:val="1"/>
      <w:numFmt w:val="decimal"/>
      <w:lvlText w:val="%1."/>
      <w:lvlJc w:val="left"/>
      <w:pPr>
        <w:tabs>
          <w:tab w:val="num" w:pos="704"/>
        </w:tabs>
        <w:ind w:left="704" w:hanging="4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" w15:restartNumberingAfterBreak="0">
    <w:nsid w:val="04543947"/>
    <w:multiLevelType w:val="hybridMultilevel"/>
    <w:tmpl w:val="4A9CC6A6"/>
    <w:lvl w:ilvl="0" w:tplc="0407000F">
      <w:start w:val="1"/>
      <w:numFmt w:val="decimal"/>
      <w:lvlText w:val="%1."/>
      <w:lvlJc w:val="left"/>
      <w:pPr>
        <w:tabs>
          <w:tab w:val="num" w:pos="2484"/>
        </w:tabs>
        <w:ind w:left="2484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3204"/>
        </w:tabs>
        <w:ind w:left="320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3924"/>
        </w:tabs>
        <w:ind w:left="392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4644"/>
        </w:tabs>
        <w:ind w:left="464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5364"/>
        </w:tabs>
        <w:ind w:left="536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6084"/>
        </w:tabs>
        <w:ind w:left="608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6804"/>
        </w:tabs>
        <w:ind w:left="680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7524"/>
        </w:tabs>
        <w:ind w:left="752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8244"/>
        </w:tabs>
        <w:ind w:left="8244" w:hanging="180"/>
      </w:pPr>
    </w:lvl>
  </w:abstractNum>
  <w:abstractNum w:abstractNumId="2" w15:restartNumberingAfterBreak="0">
    <w:nsid w:val="083D4B71"/>
    <w:multiLevelType w:val="singleLevel"/>
    <w:tmpl w:val="4A74C20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3" w15:restartNumberingAfterBreak="0">
    <w:nsid w:val="28D12146"/>
    <w:multiLevelType w:val="hybridMultilevel"/>
    <w:tmpl w:val="5B1E1026"/>
    <w:lvl w:ilvl="0" w:tplc="0807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408901CC"/>
    <w:multiLevelType w:val="hybridMultilevel"/>
    <w:tmpl w:val="A86CC16E"/>
    <w:lvl w:ilvl="0" w:tplc="9D9E62E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4CEF3B51"/>
    <w:multiLevelType w:val="hybridMultilevel"/>
    <w:tmpl w:val="C1B4896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B36777D"/>
    <w:multiLevelType w:val="multilevel"/>
    <w:tmpl w:val="EC14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0A2"/>
    <w:rsid w:val="0001237F"/>
    <w:rsid w:val="00033B92"/>
    <w:rsid w:val="0003662C"/>
    <w:rsid w:val="000462EB"/>
    <w:rsid w:val="00050F7A"/>
    <w:rsid w:val="00085D29"/>
    <w:rsid w:val="00087433"/>
    <w:rsid w:val="000A1BD7"/>
    <w:rsid w:val="000C1C79"/>
    <w:rsid w:val="000C3EAB"/>
    <w:rsid w:val="000C4089"/>
    <w:rsid w:val="000E6ACB"/>
    <w:rsid w:val="00127B43"/>
    <w:rsid w:val="00197EC7"/>
    <w:rsid w:val="00201BCC"/>
    <w:rsid w:val="00225A39"/>
    <w:rsid w:val="002421ED"/>
    <w:rsid w:val="00253CEC"/>
    <w:rsid w:val="002A086E"/>
    <w:rsid w:val="002B39E1"/>
    <w:rsid w:val="002F5883"/>
    <w:rsid w:val="003B2715"/>
    <w:rsid w:val="003D77C6"/>
    <w:rsid w:val="003E4E81"/>
    <w:rsid w:val="0046314A"/>
    <w:rsid w:val="004B61F6"/>
    <w:rsid w:val="004C4678"/>
    <w:rsid w:val="004D0767"/>
    <w:rsid w:val="004D3694"/>
    <w:rsid w:val="004E0F63"/>
    <w:rsid w:val="00501E39"/>
    <w:rsid w:val="005460C7"/>
    <w:rsid w:val="0056603B"/>
    <w:rsid w:val="00566486"/>
    <w:rsid w:val="0060037C"/>
    <w:rsid w:val="00672ACF"/>
    <w:rsid w:val="00680C5F"/>
    <w:rsid w:val="006B15DE"/>
    <w:rsid w:val="006B3712"/>
    <w:rsid w:val="007054FD"/>
    <w:rsid w:val="00705606"/>
    <w:rsid w:val="00730E82"/>
    <w:rsid w:val="00734181"/>
    <w:rsid w:val="007409A7"/>
    <w:rsid w:val="007503FF"/>
    <w:rsid w:val="00764802"/>
    <w:rsid w:val="0077616F"/>
    <w:rsid w:val="00795C46"/>
    <w:rsid w:val="007B0EEE"/>
    <w:rsid w:val="007D72A7"/>
    <w:rsid w:val="00820AA3"/>
    <w:rsid w:val="00873964"/>
    <w:rsid w:val="00874C17"/>
    <w:rsid w:val="008803C3"/>
    <w:rsid w:val="008916A6"/>
    <w:rsid w:val="008D20E3"/>
    <w:rsid w:val="008E0B36"/>
    <w:rsid w:val="008F00A2"/>
    <w:rsid w:val="00906EDF"/>
    <w:rsid w:val="00907027"/>
    <w:rsid w:val="00926FF1"/>
    <w:rsid w:val="00977A19"/>
    <w:rsid w:val="00980081"/>
    <w:rsid w:val="009949E0"/>
    <w:rsid w:val="009A3B55"/>
    <w:rsid w:val="009B3EB8"/>
    <w:rsid w:val="00A00076"/>
    <w:rsid w:val="00A935C0"/>
    <w:rsid w:val="00AC0537"/>
    <w:rsid w:val="00AD452C"/>
    <w:rsid w:val="00AE6E7E"/>
    <w:rsid w:val="00B361AD"/>
    <w:rsid w:val="00B51ABC"/>
    <w:rsid w:val="00B702AD"/>
    <w:rsid w:val="00B73CC9"/>
    <w:rsid w:val="00B76CC3"/>
    <w:rsid w:val="00B804C7"/>
    <w:rsid w:val="00BB4062"/>
    <w:rsid w:val="00BD0ACB"/>
    <w:rsid w:val="00BE5005"/>
    <w:rsid w:val="00C0084A"/>
    <w:rsid w:val="00C05B5D"/>
    <w:rsid w:val="00C17AD3"/>
    <w:rsid w:val="00C42BB9"/>
    <w:rsid w:val="00C5667C"/>
    <w:rsid w:val="00CA4CF3"/>
    <w:rsid w:val="00CB13AE"/>
    <w:rsid w:val="00CD5B6A"/>
    <w:rsid w:val="00D308DC"/>
    <w:rsid w:val="00D5238D"/>
    <w:rsid w:val="00DC42ED"/>
    <w:rsid w:val="00DE05D0"/>
    <w:rsid w:val="00E01E55"/>
    <w:rsid w:val="00E11147"/>
    <w:rsid w:val="00E304DB"/>
    <w:rsid w:val="00EB0C5C"/>
    <w:rsid w:val="00EC56D9"/>
    <w:rsid w:val="00EE3EB0"/>
    <w:rsid w:val="00F062F5"/>
    <w:rsid w:val="00F445EB"/>
    <w:rsid w:val="00F45925"/>
    <w:rsid w:val="00F53764"/>
    <w:rsid w:val="00F55E0E"/>
    <w:rsid w:val="00F6037F"/>
    <w:rsid w:val="00FB5305"/>
    <w:rsid w:val="00FC025C"/>
    <w:rsid w:val="00FE1DF5"/>
    <w:rsid w:val="00FE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494F3F82-D593-4A09-8B0B-A7A449AC3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D0ACB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BD0AC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qFormat/>
    <w:rsid w:val="00BD0AC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D0ACB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BD0ACB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D0ACB"/>
  </w:style>
  <w:style w:type="paragraph" w:styleId="Textkrper-Zeileneinzug">
    <w:name w:val="Body Text Indent"/>
    <w:basedOn w:val="Standard"/>
    <w:rsid w:val="00BD0ACB"/>
    <w:pPr>
      <w:tabs>
        <w:tab w:val="left" w:pos="1560"/>
      </w:tabs>
      <w:ind w:left="1560" w:hanging="1134"/>
    </w:pPr>
    <w:rPr>
      <w:rFonts w:ascii="Arial" w:hAnsi="Arial"/>
      <w:lang w:val="de-CH"/>
    </w:rPr>
  </w:style>
  <w:style w:type="paragraph" w:customStyle="1" w:styleId="Auswahlantwort">
    <w:name w:val="Auswahlantwort"/>
    <w:basedOn w:val="Textkrper-Zeileneinzug"/>
    <w:rsid w:val="00BD0ACB"/>
    <w:pPr>
      <w:numPr>
        <w:numId w:val="2"/>
      </w:numPr>
      <w:tabs>
        <w:tab w:val="clear" w:pos="567"/>
        <w:tab w:val="num" w:pos="2127"/>
      </w:tabs>
      <w:ind w:left="2127"/>
    </w:pPr>
  </w:style>
  <w:style w:type="paragraph" w:styleId="Sprechblasentext">
    <w:name w:val="Balloon Text"/>
    <w:basedOn w:val="Standard"/>
    <w:semiHidden/>
    <w:rsid w:val="00BD0ACB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rsid w:val="00B73C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C05B5D"/>
    <w:rPr>
      <w:color w:val="808080"/>
    </w:rPr>
  </w:style>
  <w:style w:type="paragraph" w:styleId="Listenabsatz">
    <w:name w:val="List Paragraph"/>
    <w:basedOn w:val="Standard"/>
    <w:uiPriority w:val="34"/>
    <w:qFormat/>
    <w:rsid w:val="009070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BRG-000\Eigene%20Dateien\F&#228;cher\Pr&#252;fung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5B9144-550C-4475-9274-F404FCCCEA09}"/>
      </w:docPartPr>
      <w:docPartBody>
        <w:p w:rsidR="00E75032" w:rsidRDefault="00C6771C">
          <w:r w:rsidRPr="002C5610">
            <w:rPr>
              <w:rStyle w:val="Platzhaltertext"/>
            </w:rPr>
            <w:t>Klicken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71C"/>
    <w:rsid w:val="0041013C"/>
    <w:rsid w:val="00431E01"/>
    <w:rsid w:val="004D6FD4"/>
    <w:rsid w:val="00540939"/>
    <w:rsid w:val="008145CB"/>
    <w:rsid w:val="00C6771C"/>
    <w:rsid w:val="00C80A8C"/>
    <w:rsid w:val="00E7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C6771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497D8-1A6F-4461-AD6D-861671796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Prüfung.dot</Template>
  <TotalTime>83</TotalTime>
  <Pages>1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subject>Zeichnungstechnik</dc:subject>
  <dc:creator>Reto Kägi</dc:creator>
  <cp:lastModifiedBy>Luca Schäfli</cp:lastModifiedBy>
  <cp:revision>8</cp:revision>
  <cp:lastPrinted>2015-05-11T08:40:00Z</cp:lastPrinted>
  <dcterms:created xsi:type="dcterms:W3CDTF">2015-05-19T09:01:00Z</dcterms:created>
  <dcterms:modified xsi:type="dcterms:W3CDTF">2016-06-20T13:34:00Z</dcterms:modified>
</cp:coreProperties>
</file>