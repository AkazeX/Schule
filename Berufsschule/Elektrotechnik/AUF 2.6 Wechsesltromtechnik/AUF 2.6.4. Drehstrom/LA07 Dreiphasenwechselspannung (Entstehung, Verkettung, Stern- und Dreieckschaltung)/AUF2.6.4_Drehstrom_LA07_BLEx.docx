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BE1" w:rsidRPr="00A353CE" w:rsidRDefault="004E19AD" w:rsidP="00F46382">
      <w:pPr>
        <w:spacing w:before="120"/>
        <w:ind w:left="567"/>
        <w:rPr>
          <w:rFonts w:ascii="Verdana" w:hAnsi="Verdana"/>
          <w:b/>
          <w:i/>
          <w:sz w:val="28"/>
          <w:szCs w:val="28"/>
          <w:lang w:val="en-GB"/>
        </w:rPr>
      </w:pPr>
      <w:r>
        <w:rPr>
          <w:rFonts w:ascii="Verdana" w:hAnsi="Verdana"/>
          <w:b/>
          <w:i/>
          <w:sz w:val="28"/>
          <w:szCs w:val="28"/>
          <w:lang w:val="en-GB"/>
        </w:rPr>
        <w:t>Dreiphasenwechselstrom (Drehstrom)</w:t>
      </w:r>
      <w:r w:rsidR="00767DC1" w:rsidRPr="00987C90">
        <w:rPr>
          <w:rFonts w:ascii="Verdana" w:hAnsi="Verdana"/>
          <w:sz w:val="22"/>
          <w:szCs w:val="22"/>
          <w:lang w:val="de-CH"/>
        </w:rPr>
        <w:t xml:space="preserve"> </w:t>
      </w:r>
    </w:p>
    <w:p w:rsidR="0085474D" w:rsidRPr="00987C90" w:rsidRDefault="0015078F" w:rsidP="00056BB9">
      <w:pPr>
        <w:spacing w:before="240" w:after="120"/>
        <w:ind w:left="567"/>
        <w:rPr>
          <w:rFonts w:ascii="Verdana" w:hAnsi="Verdana"/>
          <w:b/>
          <w:sz w:val="24"/>
          <w:szCs w:val="24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992064" behindDoc="1" locked="0" layoutInCell="1" allowOverlap="1" wp14:anchorId="0980DD42" wp14:editId="2FB4EAB8">
            <wp:simplePos x="0" y="0"/>
            <wp:positionH relativeFrom="column">
              <wp:posOffset>4666615</wp:posOffset>
            </wp:positionH>
            <wp:positionV relativeFrom="paragraph">
              <wp:posOffset>410845</wp:posOffset>
            </wp:positionV>
            <wp:extent cx="1244600" cy="1264285"/>
            <wp:effectExtent l="0" t="0" r="0" b="0"/>
            <wp:wrapTight wrapText="bothSides">
              <wp:wrapPolygon edited="0">
                <wp:start x="0" y="0"/>
                <wp:lineTo x="0" y="21155"/>
                <wp:lineTo x="21159" y="21155"/>
                <wp:lineTo x="21159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96"/>
                    <a:stretch/>
                  </pic:blipFill>
                  <pic:spPr bwMode="auto">
                    <a:xfrm>
                      <a:off x="0" y="0"/>
                      <a:ext cx="1244600" cy="126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AD" w:rsidRPr="00987C90">
        <w:rPr>
          <w:rFonts w:ascii="Verdana" w:hAnsi="Verdana"/>
          <w:b/>
          <w:sz w:val="24"/>
          <w:szCs w:val="24"/>
          <w:lang w:val="de-CH"/>
        </w:rPr>
        <w:t>Einleitung</w:t>
      </w:r>
    </w:p>
    <w:p w:rsidR="00987C90" w:rsidRDefault="00987C90" w:rsidP="0015078F">
      <w:pPr>
        <w:ind w:left="567"/>
        <w:rPr>
          <w:rFonts w:ascii="Verdana" w:hAnsi="Verdana"/>
          <w:color w:val="000000"/>
          <w:sz w:val="22"/>
          <w:szCs w:val="22"/>
          <w:lang w:val="de-CH" w:eastAsia="de-CH"/>
        </w:rPr>
      </w:pPr>
      <w:r w:rsidRPr="00305ECD">
        <w:rPr>
          <w:rFonts w:ascii="Verdana" w:hAnsi="Verdana"/>
          <w:color w:val="000000"/>
          <w:sz w:val="22"/>
          <w:szCs w:val="22"/>
          <w:lang w:val="de-CH" w:eastAsia="de-CH"/>
        </w:rPr>
        <w:t>Die Generatoren unserer Stromversorgung sind so gebaut, dass sie gleichzeitig drei Wechselströme erzeugen. Der Ständer enthält 3 Spulen, die um 120° versetzt sind und der Magnet</w:t>
      </w:r>
      <w:r w:rsidR="0015078F">
        <w:rPr>
          <w:rFonts w:ascii="Verdana" w:hAnsi="Verdana"/>
          <w:color w:val="000000"/>
          <w:sz w:val="22"/>
          <w:szCs w:val="22"/>
          <w:lang w:val="de-CH" w:eastAsia="de-CH"/>
        </w:rPr>
        <w:t xml:space="preserve"> (Polrad)</w:t>
      </w:r>
      <w:r w:rsidRPr="00305ECD">
        <w:rPr>
          <w:rFonts w:ascii="Verdana" w:hAnsi="Verdana"/>
          <w:color w:val="000000"/>
          <w:sz w:val="22"/>
          <w:szCs w:val="22"/>
          <w:lang w:val="de-CH" w:eastAsia="de-CH"/>
        </w:rPr>
        <w:t xml:space="preserve"> bewegt sich bei jeder vollen Umdrehung an diesen 3 Spulen vorbei und induziert dabei die 3 Wechselströme. Ihre </w:t>
      </w:r>
      <w:r w:rsidRPr="0015078F">
        <w:rPr>
          <w:rFonts w:ascii="Verdana" w:hAnsi="Verdana"/>
          <w:bCs/>
          <w:color w:val="000000"/>
          <w:sz w:val="22"/>
          <w:szCs w:val="22"/>
          <w:lang w:val="de-CH" w:eastAsia="de-CH"/>
        </w:rPr>
        <w:t>Phasen</w:t>
      </w:r>
      <w:r w:rsidRPr="0015078F">
        <w:rPr>
          <w:rFonts w:ascii="Verdana" w:hAnsi="Verdana"/>
          <w:color w:val="000000"/>
          <w:sz w:val="22"/>
          <w:szCs w:val="22"/>
          <w:lang w:val="de-CH" w:eastAsia="de-CH"/>
        </w:rPr>
        <w:t xml:space="preserve"> s</w:t>
      </w:r>
      <w:r w:rsidRPr="00305ECD">
        <w:rPr>
          <w:rFonts w:ascii="Verdana" w:hAnsi="Verdana"/>
          <w:color w:val="000000"/>
          <w:sz w:val="22"/>
          <w:szCs w:val="22"/>
          <w:lang w:val="de-CH" w:eastAsia="de-CH"/>
        </w:rPr>
        <w:t>ind um jeweils 120° gegen</w:t>
      </w:r>
      <w:r w:rsidR="0015078F">
        <w:rPr>
          <w:rFonts w:ascii="Verdana" w:hAnsi="Verdana"/>
          <w:color w:val="000000"/>
          <w:sz w:val="22"/>
          <w:szCs w:val="22"/>
          <w:lang w:val="de-CH" w:eastAsia="de-CH"/>
        </w:rPr>
        <w:t xml:space="preserve">einander verschoben. </w:t>
      </w:r>
      <w:r w:rsidRPr="00305ECD">
        <w:rPr>
          <w:rFonts w:ascii="Verdana" w:hAnsi="Verdana"/>
          <w:color w:val="000000"/>
          <w:sz w:val="22"/>
          <w:szCs w:val="22"/>
          <w:lang w:val="de-CH" w:eastAsia="de-CH"/>
        </w:rPr>
        <w:t xml:space="preserve">Der 3-phasige Wechselstrom wird als </w:t>
      </w:r>
      <w:r w:rsidRPr="00305ECD">
        <w:rPr>
          <w:rFonts w:ascii="Verdana" w:hAnsi="Verdana"/>
          <w:b/>
          <w:bCs/>
          <w:color w:val="000000"/>
          <w:sz w:val="22"/>
          <w:szCs w:val="22"/>
          <w:lang w:val="de-CH" w:eastAsia="de-CH"/>
        </w:rPr>
        <w:t>Drehstrom</w:t>
      </w:r>
      <w:r w:rsidRPr="00305ECD">
        <w:rPr>
          <w:rFonts w:ascii="Verdana" w:hAnsi="Verdana"/>
          <w:color w:val="000000"/>
          <w:sz w:val="22"/>
          <w:szCs w:val="22"/>
          <w:lang w:val="de-CH" w:eastAsia="de-CH"/>
        </w:rPr>
        <w:t xml:space="preserve"> bezeichnet.</w:t>
      </w:r>
    </w:p>
    <w:p w:rsidR="00973A19" w:rsidRDefault="00973A19" w:rsidP="0015078F">
      <w:pPr>
        <w:ind w:left="567"/>
        <w:rPr>
          <w:rFonts w:ascii="Verdana" w:hAnsi="Verdana"/>
          <w:color w:val="000000"/>
          <w:sz w:val="22"/>
          <w:szCs w:val="22"/>
          <w:lang w:val="de-CH" w:eastAsia="de-CH"/>
        </w:rPr>
      </w:pPr>
    </w:p>
    <w:p w:rsidR="00973A19" w:rsidRPr="003840C2" w:rsidRDefault="00973A19" w:rsidP="00973A19">
      <w:pPr>
        <w:spacing w:before="60"/>
        <w:ind w:left="567"/>
        <w:rPr>
          <w:rStyle w:val="standardfett1"/>
          <w:rFonts w:cs="Arial"/>
          <w:sz w:val="22"/>
          <w:szCs w:val="22"/>
          <w:lang w:val="de-CH"/>
        </w:rPr>
      </w:pPr>
      <w:r>
        <w:rPr>
          <w:rStyle w:val="standardfett1"/>
          <w:rFonts w:cs="Arial"/>
          <w:sz w:val="22"/>
          <w:szCs w:val="22"/>
          <w:lang w:val="de-CH"/>
        </w:rPr>
        <w:t>Lernziele</w:t>
      </w:r>
    </w:p>
    <w:p w:rsidR="00973A19" w:rsidRPr="00E4421B" w:rsidRDefault="00973A19" w:rsidP="00973A19">
      <w:pPr>
        <w:ind w:left="567"/>
        <w:rPr>
          <w:rFonts w:ascii="Verdana" w:hAnsi="Verdana"/>
          <w:sz w:val="22"/>
          <w:szCs w:val="22"/>
          <w:lang w:val="de-CH"/>
        </w:rPr>
      </w:pPr>
      <w:r w:rsidRPr="003840C2">
        <w:rPr>
          <w:rFonts w:ascii="Verdana" w:hAnsi="Verdana" w:cs="Arial"/>
          <w:color w:val="000000"/>
          <w:szCs w:val="22"/>
          <w:lang w:val="de-CH"/>
        </w:rPr>
        <w:br/>
      </w:r>
      <w:r>
        <w:rPr>
          <w:rFonts w:ascii="Verdana" w:hAnsi="Verdana"/>
          <w:sz w:val="22"/>
          <w:szCs w:val="22"/>
          <w:lang w:val="de-CH"/>
        </w:rPr>
        <w:t>Am Ende dieser Lernsequenz können Sie</w:t>
      </w:r>
      <w:r w:rsidRPr="00E4421B">
        <w:rPr>
          <w:rFonts w:ascii="Verdana" w:hAnsi="Verdana"/>
          <w:sz w:val="22"/>
          <w:szCs w:val="22"/>
          <w:lang w:val="de-CH"/>
        </w:rPr>
        <w:t>…</w:t>
      </w:r>
    </w:p>
    <w:p w:rsidR="00973A19" w:rsidRPr="001D517F" w:rsidRDefault="00973A19" w:rsidP="00973A19">
      <w:pPr>
        <w:pStyle w:val="Listenabsatz"/>
        <w:numPr>
          <w:ilvl w:val="0"/>
          <w:numId w:val="28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de-CH"/>
        </w:rPr>
      </w:pPr>
      <w:r w:rsidRPr="00D74D10">
        <w:rPr>
          <w:rFonts w:ascii="Verdana" w:hAnsi="Verdana" w:cs="Arial"/>
          <w:bCs/>
          <w:noProof/>
          <w:color w:val="000000"/>
          <w:sz w:val="22"/>
          <w:szCs w:val="22"/>
          <w:lang w:val="en-US" w:eastAsia="en-US"/>
        </w:rPr>
        <w:drawing>
          <wp:anchor distT="0" distB="0" distL="114300" distR="114300" simplePos="0" relativeHeight="251994112" behindDoc="0" locked="0" layoutInCell="1" allowOverlap="1" wp14:anchorId="1B75C988" wp14:editId="10C123B3">
            <wp:simplePos x="0" y="0"/>
            <wp:positionH relativeFrom="column">
              <wp:posOffset>339725</wp:posOffset>
            </wp:positionH>
            <wp:positionV relativeFrom="paragraph">
              <wp:posOffset>46990</wp:posOffset>
            </wp:positionV>
            <wp:extent cx="733425" cy="899160"/>
            <wp:effectExtent l="19050" t="0" r="9525" b="0"/>
            <wp:wrapNone/>
            <wp:docPr id="920" name="Bild 920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img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D517F">
        <w:rPr>
          <w:rStyle w:val="standardfett1"/>
          <w:rFonts w:cs="Arial"/>
          <w:b w:val="0"/>
          <w:bCs w:val="0"/>
          <w:sz w:val="22"/>
          <w:szCs w:val="22"/>
          <w:lang w:val="de-CH"/>
        </w:rPr>
        <w:t>… die Erzeugung von Drehstrom erklären.</w:t>
      </w:r>
    </w:p>
    <w:p w:rsidR="00973A19" w:rsidRPr="001D517F" w:rsidRDefault="00973A19" w:rsidP="00973A19">
      <w:pPr>
        <w:pStyle w:val="Listenabsatz"/>
        <w:numPr>
          <w:ilvl w:val="0"/>
          <w:numId w:val="28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de-CH"/>
        </w:rPr>
      </w:pPr>
      <w:r w:rsidRPr="001D517F">
        <w:rPr>
          <w:rStyle w:val="standardfett1"/>
          <w:rFonts w:cs="Arial"/>
          <w:b w:val="0"/>
          <w:sz w:val="22"/>
          <w:szCs w:val="22"/>
          <w:lang w:val="de-CH"/>
        </w:rPr>
        <w:t>… das 4-Leiter und 5-Leiter-System unterscheiden.</w:t>
      </w:r>
    </w:p>
    <w:p w:rsidR="00973A19" w:rsidRPr="001D517F" w:rsidRDefault="00973A19" w:rsidP="00973A19">
      <w:pPr>
        <w:pStyle w:val="Listenabsatz"/>
        <w:numPr>
          <w:ilvl w:val="0"/>
          <w:numId w:val="28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de-CH"/>
        </w:rPr>
      </w:pPr>
      <w:r w:rsidRPr="001D517F">
        <w:rPr>
          <w:rStyle w:val="standardfett1"/>
          <w:rFonts w:cs="Arial"/>
          <w:b w:val="0"/>
          <w:sz w:val="22"/>
          <w:szCs w:val="22"/>
          <w:lang w:val="de-CH"/>
        </w:rPr>
        <w:t>… die Spannungsverkettung der Sternschaltung erklären.</w:t>
      </w:r>
    </w:p>
    <w:p w:rsidR="00973A19" w:rsidRPr="001D517F" w:rsidRDefault="00973A19" w:rsidP="00973A19">
      <w:pPr>
        <w:pStyle w:val="Listenabsatz"/>
        <w:numPr>
          <w:ilvl w:val="0"/>
          <w:numId w:val="28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de-CH"/>
        </w:rPr>
      </w:pPr>
      <w:r>
        <w:rPr>
          <w:rStyle w:val="standardfett1"/>
          <w:rFonts w:cs="Arial"/>
          <w:b w:val="0"/>
          <w:sz w:val="22"/>
          <w:szCs w:val="22"/>
          <w:lang w:val="de-CH"/>
        </w:rPr>
        <w:t xml:space="preserve">… die Stromverkettung der Dreieckschaltung erklären. </w:t>
      </w:r>
    </w:p>
    <w:p w:rsidR="00973A19" w:rsidRPr="001D517F" w:rsidRDefault="00973A19" w:rsidP="00973A19">
      <w:pPr>
        <w:ind w:left="709"/>
        <w:rPr>
          <w:rStyle w:val="standardfett1"/>
          <w:rFonts w:cs="Arial"/>
          <w:sz w:val="22"/>
          <w:szCs w:val="22"/>
          <w:lang w:val="de-CH"/>
        </w:rPr>
      </w:pPr>
    </w:p>
    <w:p w:rsidR="00973A19" w:rsidRPr="001D517F" w:rsidRDefault="00973A19" w:rsidP="00973A19">
      <w:pPr>
        <w:ind w:left="567"/>
        <w:rPr>
          <w:rFonts w:ascii="Verdana" w:hAnsi="Verdana"/>
          <w:b/>
          <w:lang w:val="de-CH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de-DE" w:eastAsia="de-DE"/>
        </w:rPr>
        <w:id w:val="-872154333"/>
        <w:docPartObj>
          <w:docPartGallery w:val="Table of Contents"/>
          <w:docPartUnique/>
        </w:docPartObj>
      </w:sdtPr>
      <w:sdtEndPr>
        <w:rPr>
          <w:sz w:val="2"/>
          <w:szCs w:val="2"/>
        </w:rPr>
      </w:sdtEndPr>
      <w:sdtContent>
        <w:p w:rsidR="009654B3" w:rsidRPr="00973A19" w:rsidRDefault="009654B3" w:rsidP="00973A19">
          <w:pPr>
            <w:pStyle w:val="Inhaltsverzeichnisberschrift"/>
            <w:spacing w:before="0"/>
            <w:ind w:firstLine="567"/>
            <w:rPr>
              <w:rFonts w:ascii="Verdana" w:hAnsi="Verdana"/>
              <w:color w:val="auto"/>
              <w:sz w:val="22"/>
              <w:szCs w:val="22"/>
            </w:rPr>
          </w:pPr>
          <w:r w:rsidRPr="00973A19">
            <w:rPr>
              <w:rFonts w:ascii="Verdana" w:hAnsi="Verdana"/>
              <w:color w:val="auto"/>
              <w:sz w:val="22"/>
              <w:szCs w:val="22"/>
              <w:lang w:val="de-DE"/>
            </w:rPr>
            <w:t>Inhalt</w:t>
          </w:r>
          <w:r w:rsidR="00973A19" w:rsidRPr="00973A19">
            <w:rPr>
              <w:rFonts w:ascii="Verdana" w:hAnsi="Verdana"/>
              <w:color w:val="auto"/>
              <w:sz w:val="22"/>
              <w:szCs w:val="22"/>
              <w:lang w:val="de-DE"/>
            </w:rPr>
            <w:t>sverzeichnis</w:t>
          </w:r>
        </w:p>
        <w:p w:rsidR="007C4245" w:rsidRDefault="009654B3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8142468" w:history="1">
            <w:r w:rsidR="007C4245" w:rsidRPr="007D7151">
              <w:rPr>
                <w:rStyle w:val="Hyperlink"/>
              </w:rPr>
              <w:t>1.</w:t>
            </w:r>
            <w:r w:rsidR="007C424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de-CH"/>
              </w:rPr>
              <w:tab/>
            </w:r>
            <w:r w:rsidR="007C4245" w:rsidRPr="007D7151">
              <w:rPr>
                <w:rStyle w:val="Hyperlink"/>
              </w:rPr>
              <w:t>Entstehung der Dreiphasenwechselspannung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_Toc298142468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2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69" w:history="1">
            <w:r w:rsidR="007C4245" w:rsidRPr="007D7151">
              <w:rPr>
                <w:rStyle w:val="Hyperlink"/>
              </w:rPr>
              <w:t>1.1.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</w:rPr>
              <w:t>4-poliger Generator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_Toc298142469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3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de-CH"/>
            </w:rPr>
          </w:pPr>
          <w:hyperlink w:anchor="_Toc298142470" w:history="1">
            <w:r w:rsidR="007C4245" w:rsidRPr="007D7151">
              <w:rPr>
                <w:rStyle w:val="Hyperlink"/>
              </w:rPr>
              <w:t>2.</w:t>
            </w:r>
            <w:r w:rsidR="007C424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de-CH"/>
              </w:rPr>
              <w:tab/>
            </w:r>
            <w:r w:rsidR="007C4245" w:rsidRPr="007D7151">
              <w:rPr>
                <w:rStyle w:val="Hyperlink"/>
              </w:rPr>
              <w:t>Verkettung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_Toc298142470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4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72" w:history="1">
            <w:r w:rsidR="007C4245" w:rsidRPr="007D7151">
              <w:rPr>
                <w:rStyle w:val="Hyperlink"/>
              </w:rPr>
              <w:t>2.1.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</w:rPr>
              <w:t>Sternschaltung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_Toc298142472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4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73" w:history="1">
            <w:r w:rsidR="007C4245" w:rsidRPr="007D7151">
              <w:rPr>
                <w:rStyle w:val="Hyperlink"/>
              </w:rPr>
              <w:t>2.2.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</w:rPr>
              <w:t>Dreieckschaltung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_Toc298142473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5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74" w:history="1">
            <w:r w:rsidR="007C4245" w:rsidRPr="007D7151">
              <w:rPr>
                <w:rStyle w:val="Hyperlink"/>
              </w:rPr>
              <w:t>2.3.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</w:rPr>
              <w:t>Spannungen am Drehstromnetz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_Toc298142474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6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75" w:history="1">
            <w:r w:rsidR="007C4245" w:rsidRPr="007D7151">
              <w:rPr>
                <w:rStyle w:val="Hyperlink"/>
              </w:rPr>
              <w:t>2.4.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</w:rPr>
              <w:t>Verkettungsfaktor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_Toc298142475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6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76" w:history="1">
            <w:r w:rsidR="007C4245" w:rsidRPr="007D7151">
              <w:rPr>
                <w:rStyle w:val="Hyperlink"/>
              </w:rPr>
              <w:t>2.5.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</w:rPr>
              <w:t>Zeigerbild der Spannungen in der Sternschaltung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_Toc298142476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7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77" w:history="1">
            <w:r w:rsidR="007C4245" w:rsidRPr="007D7151">
              <w:rPr>
                <w:rStyle w:val="Hyperlink"/>
              </w:rPr>
              <w:t>2.6.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</w:rPr>
              <w:t>Strangspannungen und Leiterspannungen im Liniendiagramm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_Toc298142477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7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78" w:history="1">
            <w:r w:rsidR="007C4245" w:rsidRPr="007D7151">
              <w:rPr>
                <w:rStyle w:val="Hyperlink"/>
              </w:rPr>
              <w:t>2.7.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</w:rPr>
              <w:t>400-V-Vierleiter-Drehstromnetz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_Toc298142478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7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de-CH"/>
            </w:rPr>
          </w:pPr>
          <w:hyperlink w:anchor="_Toc298142479" w:history="1">
            <w:r w:rsidR="007C4245" w:rsidRPr="007D7151">
              <w:rPr>
                <w:rStyle w:val="Hyperlink"/>
              </w:rPr>
              <w:t>3.</w:t>
            </w:r>
            <w:r w:rsidR="007C424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de-CH"/>
              </w:rPr>
              <w:tab/>
            </w:r>
            <w:r w:rsidR="007C4245" w:rsidRPr="007D7151">
              <w:rPr>
                <w:rStyle w:val="Hyperlink"/>
              </w:rPr>
              <w:t>Sternschaltung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_Toc298142479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8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81" w:history="1">
            <w:r w:rsidR="007C4245" w:rsidRPr="007D7151">
              <w:rPr>
                <w:rStyle w:val="Hyperlink"/>
                <w:lang w:val="de-CH"/>
              </w:rPr>
              <w:t>3.1.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  <w:lang w:val="de-CH"/>
              </w:rPr>
              <w:t>Sternschaltung von Verbrauchern (symmetrische Belastung)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_Toc298142481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8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82" w:history="1">
            <w:r w:rsidR="007C4245" w:rsidRPr="007D7151">
              <w:rPr>
                <w:rStyle w:val="Hyperlink"/>
              </w:rPr>
              <w:t>3.2.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</w:rPr>
              <w:t>Liniendiagramm der Leiterströme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_Toc298142482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8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83" w:history="1">
            <w:r w:rsidR="007C4245" w:rsidRPr="007D7151">
              <w:rPr>
                <w:rStyle w:val="Hyperlink"/>
                <w:lang w:val="de-CH"/>
              </w:rPr>
              <w:t>3.3.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  <w:lang w:val="de-CH"/>
              </w:rPr>
              <w:t>Zeigerbild der Ströme bei Sternschaltung (sym. Belastung)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_Toc298142483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8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84" w:history="1">
            <w:r w:rsidR="007C4245" w:rsidRPr="007D7151">
              <w:rPr>
                <w:rStyle w:val="Hyperlink"/>
                <w:lang w:val="de-CH"/>
              </w:rPr>
              <w:t>3.4.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  <w:lang w:val="de-CH"/>
              </w:rPr>
              <w:t>Sternschaltung von Verbrauchern (unsymmetrische Belastung)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_Toc298142484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9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85" w:history="1">
            <w:r w:rsidR="007C4245" w:rsidRPr="007D7151">
              <w:rPr>
                <w:rStyle w:val="Hyperlink"/>
                <w:lang w:val="de-CH"/>
              </w:rPr>
              <w:t>3.5.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  <w:lang w:val="de-CH"/>
              </w:rPr>
              <w:t>Zeigerbild der Ströme bei Sternschaltung (unsym. Belastung)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_Toc298142485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9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86" w:history="1">
            <w:r w:rsidR="007C4245" w:rsidRPr="007D7151">
              <w:rPr>
                <w:rStyle w:val="Hyperlink"/>
                <w:lang w:val="de-CH"/>
              </w:rPr>
              <w:t>3.6.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  <w:lang w:val="de-CH"/>
              </w:rPr>
              <w:t>Zeigerbild der Leiter- und Strangspannungen bei einer unsym. belasteten Sternschaltung ohne N-Leiter-Anschluss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_Toc298142486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9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87" w:history="1">
            <w:r w:rsidR="007C4245" w:rsidRPr="007D7151">
              <w:rPr>
                <w:rStyle w:val="Hyperlink"/>
                <w:lang w:val="de-CH"/>
              </w:rPr>
              <w:t>3.7.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  <w:lang w:val="de-CH"/>
              </w:rPr>
              <w:t>Zusammenfassung „Verbraucher in Sternschaltung“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_Toc298142487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10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de-CH"/>
            </w:rPr>
          </w:pPr>
          <w:hyperlink w:anchor="_Toc298142488" w:history="1">
            <w:r w:rsidR="007C4245" w:rsidRPr="007D7151">
              <w:rPr>
                <w:rStyle w:val="Hyperlink"/>
              </w:rPr>
              <w:t>4.</w:t>
            </w:r>
            <w:r w:rsidR="007C424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de-CH"/>
              </w:rPr>
              <w:tab/>
            </w:r>
            <w:r w:rsidR="007C4245" w:rsidRPr="007D7151">
              <w:rPr>
                <w:rStyle w:val="Hyperlink"/>
              </w:rPr>
              <w:t>Dreieckschaltung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_Toc298142488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11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90" w:history="1">
            <w:r w:rsidR="007C4245" w:rsidRPr="007D7151">
              <w:rPr>
                <w:rStyle w:val="Hyperlink"/>
                <w:lang w:val="de-CH"/>
              </w:rPr>
              <w:t>4.1.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  <w:lang w:val="de-CH"/>
              </w:rPr>
              <w:t>Dreieckschaltung von Verbrauchern (symmetrische Belastung)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_Toc298142490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11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91" w:history="1">
            <w:r w:rsidR="007C4245" w:rsidRPr="007D7151">
              <w:rPr>
                <w:rStyle w:val="Hyperlink"/>
              </w:rPr>
              <w:t>4.2.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</w:rPr>
              <w:t>Verkettungsfaktor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_Toc298142491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11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92" w:history="1">
            <w:r w:rsidR="007C4245" w:rsidRPr="007D7151">
              <w:rPr>
                <w:rStyle w:val="Hyperlink"/>
              </w:rPr>
              <w:t>4.3.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</w:rPr>
              <w:t>Zeigerbilder der Dreieckschaltung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_Toc298142492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11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93" w:history="1">
            <w:r w:rsidR="007C4245" w:rsidRPr="007D7151">
              <w:rPr>
                <w:rStyle w:val="Hyperlink"/>
                <w:lang w:val="de-CH"/>
              </w:rPr>
              <w:t>4.4.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  <w:lang w:val="de-CH"/>
              </w:rPr>
              <w:t>Schaltung und Zeigerbilder bei unsym. belasteter Dreieckschaltung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_Toc298142493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12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de-CH"/>
            </w:rPr>
          </w:pPr>
          <w:hyperlink w:anchor="_Toc298142494" w:history="1">
            <w:r w:rsidR="007C4245" w:rsidRPr="007D7151">
              <w:rPr>
                <w:rStyle w:val="Hyperlink"/>
              </w:rPr>
              <w:t>5.</w:t>
            </w:r>
            <w:r w:rsidR="007C424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de-CH"/>
              </w:rPr>
              <w:tab/>
            </w:r>
            <w:r w:rsidR="007C4245" w:rsidRPr="007D7151">
              <w:rPr>
                <w:rStyle w:val="Hyperlink"/>
              </w:rPr>
              <w:t>Anwendung von Stern- und Dreieckschaltung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_Toc298142494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12</w:t>
            </w:r>
            <w:r w:rsidR="007C4245">
              <w:rPr>
                <w:webHidden/>
              </w:rPr>
              <w:fldChar w:fldCharType="end"/>
            </w:r>
          </w:hyperlink>
        </w:p>
        <w:p w:rsidR="007C4245" w:rsidRDefault="00FC6B5C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val="de-CH" w:eastAsia="de-CH"/>
            </w:rPr>
          </w:pPr>
          <w:hyperlink w:anchor="_Toc298142496" w:history="1">
            <w:r w:rsidR="007C4245" w:rsidRPr="007D7151">
              <w:rPr>
                <w:rStyle w:val="Hyperlink"/>
                <w:lang w:val="de-CH"/>
              </w:rPr>
              <w:t>5.1.</w:t>
            </w:r>
            <w:r w:rsidR="007C4245">
              <w:rPr>
                <w:rFonts w:asciiTheme="minorHAnsi" w:eastAsiaTheme="minorEastAsia" w:hAnsiTheme="minorHAnsi" w:cstheme="minorBidi"/>
                <w:sz w:val="22"/>
                <w:szCs w:val="22"/>
                <w:lang w:val="de-CH" w:eastAsia="de-CH"/>
              </w:rPr>
              <w:tab/>
            </w:r>
            <w:r w:rsidR="007C4245" w:rsidRPr="007D7151">
              <w:rPr>
                <w:rStyle w:val="Hyperlink"/>
                <w:lang w:val="de-CH"/>
              </w:rPr>
              <w:t>Motorklemmbrettschaltungen bei Drehstrom-Kurzschlussläufer-Motoren</w:t>
            </w:r>
            <w:r w:rsidR="007C4245">
              <w:rPr>
                <w:webHidden/>
              </w:rPr>
              <w:tab/>
            </w:r>
            <w:r w:rsidR="007C4245">
              <w:rPr>
                <w:webHidden/>
              </w:rPr>
              <w:fldChar w:fldCharType="begin"/>
            </w:r>
            <w:r w:rsidR="007C4245">
              <w:rPr>
                <w:webHidden/>
              </w:rPr>
              <w:instrText xml:space="preserve"> PAGEREF _Toc298142496 \h </w:instrText>
            </w:r>
            <w:r w:rsidR="007C4245">
              <w:rPr>
                <w:webHidden/>
              </w:rPr>
            </w:r>
            <w:r w:rsidR="007C4245">
              <w:rPr>
                <w:webHidden/>
              </w:rPr>
              <w:fldChar w:fldCharType="separate"/>
            </w:r>
            <w:r w:rsidR="005F7B5B">
              <w:rPr>
                <w:webHidden/>
              </w:rPr>
              <w:t>12</w:t>
            </w:r>
            <w:r w:rsidR="007C4245">
              <w:rPr>
                <w:webHidden/>
              </w:rPr>
              <w:fldChar w:fldCharType="end"/>
            </w:r>
          </w:hyperlink>
        </w:p>
        <w:p w:rsidR="009654B3" w:rsidRPr="007C4245" w:rsidRDefault="009654B3">
          <w:pPr>
            <w:rPr>
              <w:sz w:val="2"/>
              <w:szCs w:val="2"/>
            </w:rPr>
          </w:pPr>
          <w:r>
            <w:rPr>
              <w:b/>
              <w:bCs/>
            </w:rPr>
            <w:fldChar w:fldCharType="end"/>
          </w:r>
        </w:p>
      </w:sdtContent>
    </w:sdt>
    <w:p w:rsidR="008B4B8C" w:rsidRPr="001D517F" w:rsidRDefault="008B4B8C">
      <w:pPr>
        <w:rPr>
          <w:rFonts w:ascii="Verdana" w:hAnsi="Verdana"/>
          <w:b/>
          <w:sz w:val="22"/>
          <w:szCs w:val="22"/>
          <w:lang w:val="de-CH"/>
        </w:rPr>
      </w:pPr>
      <w:r w:rsidRPr="001D517F">
        <w:rPr>
          <w:rFonts w:ascii="Verdana" w:hAnsi="Verdana"/>
          <w:b/>
          <w:sz w:val="22"/>
          <w:szCs w:val="22"/>
          <w:lang w:val="de-CH"/>
        </w:rPr>
        <w:br w:type="page"/>
      </w:r>
    </w:p>
    <w:p w:rsidR="008B4B8C" w:rsidRPr="001D517F" w:rsidRDefault="008B4B8C">
      <w:pPr>
        <w:rPr>
          <w:rFonts w:ascii="Verdana" w:hAnsi="Verdana"/>
          <w:b/>
          <w:sz w:val="2"/>
          <w:szCs w:val="2"/>
          <w:lang w:val="de-CH"/>
        </w:rPr>
      </w:pPr>
    </w:p>
    <w:p w:rsidR="005A5998" w:rsidRPr="001D517F" w:rsidRDefault="004E19AD" w:rsidP="009654B3">
      <w:pPr>
        <w:pStyle w:val="berschrift1"/>
        <w:tabs>
          <w:tab w:val="clear" w:pos="1287"/>
          <w:tab w:val="num" w:pos="1134"/>
        </w:tabs>
        <w:ind w:left="1134" w:hanging="425"/>
        <w:rPr>
          <w:lang w:val="de-CH"/>
        </w:rPr>
      </w:pPr>
      <w:bookmarkStart w:id="0" w:name="_Toc298142468"/>
      <w:r w:rsidRPr="001D517F">
        <w:rPr>
          <w:lang w:val="de-CH"/>
        </w:rPr>
        <w:t>Entstehung der Dreiphasenwechselspannung</w:t>
      </w:r>
      <w:bookmarkEnd w:id="0"/>
    </w:p>
    <w:p w:rsidR="004E19AD" w:rsidRDefault="004E19AD" w:rsidP="00D97C02">
      <w:pPr>
        <w:pStyle w:val="Listenabsatz"/>
        <w:numPr>
          <w:ilvl w:val="0"/>
          <w:numId w:val="38"/>
        </w:numPr>
        <w:spacing w:before="120" w:after="120"/>
        <w:ind w:left="1418" w:hanging="284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Aufbau einer Innenpolmaschine (2- und 4-polig)</w:t>
      </w:r>
      <w:r w:rsidR="00987C90">
        <w:rPr>
          <w:rFonts w:ascii="Verdana" w:hAnsi="Verdana"/>
          <w:sz w:val="22"/>
          <w:szCs w:val="22"/>
          <w:lang w:val="de-CH"/>
        </w:rPr>
        <w:t xml:space="preserve"> verstehen.</w:t>
      </w:r>
    </w:p>
    <w:p w:rsidR="004E19AD" w:rsidRDefault="004E19AD" w:rsidP="00D97C02">
      <w:pPr>
        <w:pStyle w:val="Listenabsatz"/>
        <w:numPr>
          <w:ilvl w:val="0"/>
          <w:numId w:val="38"/>
        </w:numPr>
        <w:spacing w:before="120" w:after="120"/>
        <w:ind w:left="1418" w:hanging="284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Namen und Bezeichnungen</w:t>
      </w:r>
      <w:r w:rsidR="00987C90">
        <w:rPr>
          <w:rFonts w:ascii="Verdana" w:hAnsi="Verdana"/>
          <w:sz w:val="22"/>
          <w:szCs w:val="22"/>
          <w:lang w:val="de-CH"/>
        </w:rPr>
        <w:t xml:space="preserve"> kennen.</w:t>
      </w:r>
    </w:p>
    <w:p w:rsidR="00E96E6A" w:rsidRDefault="004E19AD" w:rsidP="00D97C02">
      <w:pPr>
        <w:pStyle w:val="Listenabsatz"/>
        <w:numPr>
          <w:ilvl w:val="0"/>
          <w:numId w:val="38"/>
        </w:numPr>
        <w:spacing w:before="120" w:after="120"/>
        <w:ind w:left="1418" w:hanging="284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Zusammenhang zwischen f, n und p</w:t>
      </w:r>
      <w:r w:rsidR="00987C90">
        <w:rPr>
          <w:rFonts w:ascii="Verdana" w:hAnsi="Verdana"/>
          <w:sz w:val="22"/>
          <w:szCs w:val="22"/>
          <w:lang w:val="de-CH"/>
        </w:rPr>
        <w:t xml:space="preserve"> verstehen. </w:t>
      </w:r>
    </w:p>
    <w:p w:rsidR="00B86E45" w:rsidRDefault="00E96E6A" w:rsidP="00D46872">
      <w:pPr>
        <w:spacing w:before="120" w:after="120"/>
        <w:ind w:left="993"/>
        <w:jc w:val="center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inline distT="0" distB="0" distL="0" distR="0" wp14:anchorId="5E9A6B06" wp14:editId="6508B173">
            <wp:extent cx="3739295" cy="379730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2396"/>
                    <a:stretch/>
                  </pic:blipFill>
                  <pic:spPr bwMode="auto">
                    <a:xfrm>
                      <a:off x="0" y="0"/>
                      <a:ext cx="3740656" cy="379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902" w:rsidRDefault="00987C90" w:rsidP="00D97C02">
      <w:pPr>
        <w:spacing w:before="240" w:after="120"/>
        <w:ind w:left="1134"/>
        <w:rPr>
          <w:rFonts w:ascii="Verdana" w:hAnsi="Verdana"/>
          <w:sz w:val="22"/>
          <w:szCs w:val="22"/>
          <w:lang w:val="fr-CH"/>
        </w:rPr>
      </w:pPr>
      <w:r w:rsidRPr="00987C90">
        <w:rPr>
          <w:rFonts w:ascii="Verdana" w:hAnsi="Verdana"/>
          <w:sz w:val="22"/>
          <w:szCs w:val="22"/>
          <w:lang w:val="fr-CH"/>
        </w:rPr>
        <w:t xml:space="preserve">Java-Applet: </w:t>
      </w:r>
      <w:hyperlink r:id="rId11" w:history="1">
        <w:r w:rsidRPr="00DC4792">
          <w:rPr>
            <w:rStyle w:val="Hyperlink"/>
            <w:rFonts w:ascii="Verdana" w:hAnsi="Verdana"/>
            <w:sz w:val="22"/>
            <w:szCs w:val="22"/>
            <w:lang w:val="fr-CH"/>
          </w:rPr>
          <w:t>http://www.elsenbruch.info/ph10_drehstromgenerator.htm</w:t>
        </w:r>
      </w:hyperlink>
    </w:p>
    <w:p w:rsidR="00B330D2" w:rsidRPr="00987C90" w:rsidRDefault="00C12F0E" w:rsidP="00B330D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804672" behindDoc="0" locked="0" layoutInCell="1" allowOverlap="1" wp14:anchorId="3E7F1B94" wp14:editId="2D51E2E5">
            <wp:simplePos x="0" y="0"/>
            <wp:positionH relativeFrom="column">
              <wp:posOffset>43250</wp:posOffset>
            </wp:positionH>
            <wp:positionV relativeFrom="paragraph">
              <wp:posOffset>217805</wp:posOffset>
            </wp:positionV>
            <wp:extent cx="679450" cy="534035"/>
            <wp:effectExtent l="0" t="0" r="6350" b="0"/>
            <wp:wrapNone/>
            <wp:docPr id="1127" name="Grafik 1127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A1D1BF2" wp14:editId="79C610CA">
                <wp:simplePos x="0" y="0"/>
                <wp:positionH relativeFrom="column">
                  <wp:posOffset>730885</wp:posOffset>
                </wp:positionH>
                <wp:positionV relativeFrom="paragraph">
                  <wp:posOffset>215900</wp:posOffset>
                </wp:positionV>
                <wp:extent cx="5219065" cy="3028950"/>
                <wp:effectExtent l="0" t="0" r="19685" b="19050"/>
                <wp:wrapNone/>
                <wp:docPr id="1124" name="Textfeld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7417D6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u w:val="single"/>
                                <w:lang w:val="de-CH"/>
                              </w:rPr>
                            </w:pPr>
                            <w:permStart w:id="1434993373" w:edGrp="everyone"/>
                            <w:r w:rsidRPr="007417D6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u w:val="single"/>
                                <w:lang w:val="de-CH"/>
                              </w:rPr>
                              <w:t>Begriffsergänzungen:</w:t>
                            </w:r>
                          </w:p>
                          <w:p w:rsidR="00FC6B5C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Ständer: Stator</w:t>
                            </w:r>
                          </w:p>
                          <w:p w:rsidR="00FC6B5C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Polrad = Rotor</w:t>
                            </w:r>
                          </w:p>
                          <w:p w:rsidR="00FC6B5C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Wicklungen = Strang = Spule</w:t>
                            </w:r>
                          </w:p>
                          <w:p w:rsidR="00FC6B5C" w:rsidRPr="007417D6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u w:val="single"/>
                                <w:lang w:val="de-CH"/>
                              </w:rPr>
                            </w:pPr>
                            <w:r w:rsidRPr="007417D6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u w:val="single"/>
                                <w:lang w:val="de-CH"/>
                              </w:rPr>
                              <w:t>Berechnung der Drehzahl:</w:t>
                            </w:r>
                          </w:p>
                          <w:p w:rsidR="00FC6B5C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n=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f∙60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p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  </w:t>
                            </w:r>
                          </w:p>
                          <w:p w:rsidR="00FC6B5C" w:rsidRPr="007417D6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n = Drehzahl [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Arial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min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-1]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:rsidR="00FC6B5C" w:rsidRPr="007417D6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f = Frequenz [Hz]</m:t>
                                </m:r>
                              </m:oMath>
                            </m:oMathPara>
                          </w:p>
                          <w:p w:rsidR="00FC6B5C" w:rsidRPr="007417D6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p = Polpaarzahl [-]</m:t>
                                </m:r>
                              </m:oMath>
                            </m:oMathPara>
                          </w:p>
                          <w:p w:rsidR="00FC6B5C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</w:p>
                          <w:p w:rsidR="00FC6B5C" w:rsidRPr="007417D6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u w:val="single"/>
                                <w:lang w:val="de-CH"/>
                              </w:rPr>
                            </w:pPr>
                            <w:r w:rsidRPr="007417D6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u w:val="single"/>
                                <w:lang w:val="de-CH"/>
                              </w:rPr>
                              <w:t>Berechnungsbeispiele:</w:t>
                            </w:r>
                          </w:p>
                          <w:p w:rsidR="00FC6B5C" w:rsidRPr="007417D6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p=1;f=50Hz;     n=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50Hz∙60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Arial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=3000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  <m:t>min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 xml:space="preserve"> 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:rsidR="00FC6B5C" w:rsidRPr="007417D6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p=2;f=50Hz;     n=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50Hz∙60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Arial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=1500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  <m:t>min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 xml:space="preserve"> 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:rsidR="00FC6B5C" w:rsidRPr="007417D6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  </w:t>
                            </w:r>
                            <w:permEnd w:id="143499337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1D1BF2" id="_x0000_t202" coordsize="21600,21600" o:spt="202" path="m,l,21600r21600,l21600,xe">
                <v:stroke joinstyle="miter"/>
                <v:path gradientshapeok="t" o:connecttype="rect"/>
              </v:shapetype>
              <v:shape id="Textfeld 1124" o:spid="_x0000_s1026" type="#_x0000_t202" style="position:absolute;left:0;text-align:left;margin-left:57.55pt;margin-top:17pt;width:410.95pt;height:238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XPCowIAANMFAAAOAAAAZHJzL2Uyb0RvYy54bWysVEtv2zAMvg/YfxB0Xx1nSR9BnCJr0GFA&#10;0RZrh54VWaqFyqImKbGzX19Kdl5dLx12sSnx4+sTyellW2uyFs4rMAXNTwaUCMOhVOa5oL8er7+c&#10;U+IDMyXTYERBN8LTy9nnT9PGTsQQKtClcASdGD9pbEGrEOwkyzyvRM38CVhhUCnB1Szg0T1npWMN&#10;eq91NhwMTrMGXGkdcOE93i46JZ0l/1IKHu6k9CIQXVDMLaSvS99l/GazKZs8O2Yrxfs02D9kUTNl&#10;MOjO1YIFRlZO/eWqVtyBBxlOONQZSKm4SDVgNfngTTUPFbMi1YLkeLujyf8/t/x2fe+IKvHt8uGI&#10;EsNqfKVH0QYpdEnSJXLUWD9B6INFcGi/QYv4yF2893gZS2+lq+MfiyKoR7Y3O4bRH+F4OR7mF4PT&#10;MSUcdV8Hw/OLcXqDbG9unQ/fBdQkCgV1+ISJWba+8QFDInQLidE8aFVeK63TIbaNuNKOrBk+uA4p&#10;SbQ4QmlDGoyen42T4yNddL2zX2rGX2KZbz1E1IL5qgvjN34BocdpExMRqfX6hPckJSlstIgYbX4K&#10;idQnrt7JnnEuzK6ChI4oibV+xLDH77P6iHFXB1qkyGDCzrhWBlzH3zHp5cuWdNnhkb6DuqMY2mXb&#10;N88Syg32lINuMr3l1wrJvWE+3DOHo4hthOsl3OFHasB3g16ipAL35737iMcJQS0lDY52Qf3vFXOC&#10;Ev3D4Oxc5KNR3AXpMBqfDfHgDjXLQ41Z1VeAzZTjIrM8iREf9FaUDuon3ELzGBVVzHCMXdCwFa9C&#10;t3Bwi3ExnycQTr9l4cY8WB5dR3pjUz22T8zZvvUDTs0tbJcAm7yZgA4bLQ3MVwGkSuMRCe5Y7YnH&#10;zZE6uN9ycTUdnhNqv4tnrwAAAP//AwBQSwMEFAAGAAgAAAAhAHWpb3/eAAAACgEAAA8AAABkcnMv&#10;ZG93bnJldi54bWxMj8tOwzAQRfdI/IM1SOyoY0qgDXEqhIRUsWtBZesk0yTCHkex0xq+nmEFu7ma&#10;o/soN8lZccIpDJ40qEUGAqnx7UCdhve3l5sViBANtcZ6Qg1fGGBTXV6Upmj9mXZ42sdOsAmFwmjo&#10;YxwLKUPTozNh4Uck/h395ExkOXWyncyZzZ2Vt1l2L50ZiBN6M+Jzj83nfnYaMNkDvc6j2X5vD01+&#10;/NjV/ZC0vr5KT48gIqb4B8Nvfa4OFXeq/UxtEJa1yhWjGpZ3vImB9fKBj1pDrlQGsirl/wnVDwAA&#10;AP//AwBQSwECLQAUAAYACAAAACEAtoM4kv4AAADhAQAAEwAAAAAAAAAAAAAAAAAAAAAAW0NvbnRl&#10;bnRfVHlwZXNdLnhtbFBLAQItABQABgAIAAAAIQA4/SH/1gAAAJQBAAALAAAAAAAAAAAAAAAAAC8B&#10;AABfcmVscy8ucmVsc1BLAQItABQABgAIAAAAIQBeeXPCowIAANMFAAAOAAAAAAAAAAAAAAAAAC4C&#10;AABkcnMvZTJvRG9jLnhtbFBLAQItABQABgAIAAAAIQB1qW9/3gAAAAoBAAAPAAAAAAAAAAAAAAAA&#10;AP0EAABkcnMvZG93bnJldi54bWxQSwUGAAAAAAQABADzAAAACAYAAAAA&#10;" fillcolor="white [3201]" strokeweight=".25pt">
                <v:stroke dashstyle="1 1"/>
                <v:textbox>
                  <w:txbxContent>
                    <w:p w:rsidR="00FC6B5C" w:rsidRPr="007417D6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u w:val="single"/>
                          <w:lang w:val="de-CH"/>
                        </w:rPr>
                      </w:pPr>
                      <w:permStart w:id="1434993373" w:edGrp="everyone"/>
                      <w:r w:rsidRPr="007417D6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u w:val="single"/>
                          <w:lang w:val="de-CH"/>
                        </w:rPr>
                        <w:t>Begriffsergänzungen:</w:t>
                      </w:r>
                    </w:p>
                    <w:p w:rsidR="00FC6B5C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Ständer: Stator</w:t>
                      </w:r>
                    </w:p>
                    <w:p w:rsidR="00FC6B5C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Polrad = Rotor</w:t>
                      </w:r>
                    </w:p>
                    <w:p w:rsidR="00FC6B5C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Wicklungen = Strang = Spule</w:t>
                      </w:r>
                    </w:p>
                    <w:p w:rsidR="00FC6B5C" w:rsidRPr="007417D6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u w:val="single"/>
                          <w:lang w:val="de-CH"/>
                        </w:rPr>
                      </w:pPr>
                      <w:r w:rsidRPr="007417D6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u w:val="single"/>
                          <w:lang w:val="de-CH"/>
                        </w:rPr>
                        <w:t>Berechnung der Drehzahl:</w:t>
                      </w:r>
                    </w:p>
                    <w:p w:rsidR="00FC6B5C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m:oMath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n=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f∙60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p</m:t>
                            </m:r>
                          </m:den>
                        </m:f>
                      </m:oMath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  </w:t>
                      </w:r>
                    </w:p>
                    <w:p w:rsidR="00FC6B5C" w:rsidRPr="007417D6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 w:cs="Arial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>n = Drehzahl [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min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-1]</m:t>
                              </m:r>
                            </m:e>
                          </m:func>
                        </m:oMath>
                      </m:oMathPara>
                    </w:p>
                    <w:p w:rsidR="00FC6B5C" w:rsidRPr="007417D6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 w:cs="Arial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>f = Frequenz [Hz]</m:t>
                          </m:r>
                        </m:oMath>
                      </m:oMathPara>
                    </w:p>
                    <w:p w:rsidR="00FC6B5C" w:rsidRPr="007417D6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 w:cs="Arial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>p = Polpaarzahl [-]</m:t>
                          </m:r>
                        </m:oMath>
                      </m:oMathPara>
                    </w:p>
                    <w:p w:rsidR="00FC6B5C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</w:p>
                    <w:p w:rsidR="00FC6B5C" w:rsidRPr="007417D6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u w:val="single"/>
                          <w:lang w:val="de-CH"/>
                        </w:rPr>
                      </w:pPr>
                      <w:r w:rsidRPr="007417D6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u w:val="single"/>
                          <w:lang w:val="de-CH"/>
                        </w:rPr>
                        <w:t>Berechnungsbeispiele:</w:t>
                      </w:r>
                    </w:p>
                    <w:p w:rsidR="00FC6B5C" w:rsidRPr="007417D6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 w:cs="Arial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>p=1;f=50Hz;     n=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50Hz∙60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1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>=3000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min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 xml:space="preserve"> </m:t>
                              </m:r>
                            </m:e>
                          </m:func>
                        </m:oMath>
                      </m:oMathPara>
                    </w:p>
                    <w:p w:rsidR="00FC6B5C" w:rsidRPr="007417D6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 w:cs="Arial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>p=2;f=50Hz;     n=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50Hz∙60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>=1500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min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 xml:space="preserve"> </m:t>
                              </m:r>
                            </m:e>
                          </m:func>
                        </m:oMath>
                      </m:oMathPara>
                    </w:p>
                    <w:p w:rsidR="00FC6B5C" w:rsidRPr="007417D6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  </w:t>
                      </w:r>
                      <w:permEnd w:id="1434993373"/>
                    </w:p>
                  </w:txbxContent>
                </v:textbox>
              </v:shape>
            </w:pict>
          </mc:Fallback>
        </mc:AlternateContent>
      </w:r>
    </w:p>
    <w:p w:rsidR="00B330D2" w:rsidRDefault="00B330D2" w:rsidP="00B5390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5390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5390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5390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5390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5390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5390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5390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5390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Pr="00D97C02" w:rsidRDefault="00317FB1" w:rsidP="009A2400">
      <w:pPr>
        <w:pStyle w:val="berschrift2"/>
      </w:pPr>
      <w:bookmarkStart w:id="1" w:name="_Toc298142469"/>
      <w:r>
        <w:lastRenderedPageBreak/>
        <w:t>4-poliger Generator</w:t>
      </w:r>
      <w:bookmarkEnd w:id="1"/>
    </w:p>
    <w:p w:rsidR="00B330D2" w:rsidRDefault="00B330D2" w:rsidP="00317FB1">
      <w:pPr>
        <w:pStyle w:val="Listenabsatz"/>
        <w:spacing w:before="120" w:after="120"/>
        <w:ind w:left="1276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275A49F6" wp14:editId="4DD42846">
            <wp:extent cx="2223762" cy="1920677"/>
            <wp:effectExtent l="0" t="0" r="5715" b="3810"/>
            <wp:docPr id="1134" name="Grafik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976" cy="19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FB1">
        <w:rPr>
          <w:rFonts w:ascii="Verdana" w:hAnsi="Verdana"/>
          <w:sz w:val="22"/>
          <w:szCs w:val="22"/>
          <w:lang w:val="de-CH"/>
        </w:rPr>
        <w:t xml:space="preserve">   </w:t>
      </w:r>
      <w:r>
        <w:rPr>
          <w:noProof/>
          <w:lang w:val="en-US" w:eastAsia="en-US"/>
        </w:rPr>
        <w:drawing>
          <wp:inline distT="0" distB="0" distL="0" distR="0" wp14:anchorId="5F19F153" wp14:editId="014BEC93">
            <wp:extent cx="2434883" cy="1916341"/>
            <wp:effectExtent l="0" t="0" r="3810" b="8255"/>
            <wp:docPr id="1135" name="Grafik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927" cy="19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D2" w:rsidRPr="00987C90" w:rsidRDefault="007C4245" w:rsidP="00B330D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807744" behindDoc="0" locked="0" layoutInCell="1" allowOverlap="1" wp14:anchorId="1FECC590" wp14:editId="5963F3C3">
            <wp:simplePos x="0" y="0"/>
            <wp:positionH relativeFrom="column">
              <wp:posOffset>38805</wp:posOffset>
            </wp:positionH>
            <wp:positionV relativeFrom="paragraph">
              <wp:posOffset>213995</wp:posOffset>
            </wp:positionV>
            <wp:extent cx="781050" cy="613410"/>
            <wp:effectExtent l="0" t="0" r="0" b="0"/>
            <wp:wrapNone/>
            <wp:docPr id="1133" name="Grafik 1133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78105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F0E"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3F898A7" wp14:editId="7304F30A">
                <wp:simplePos x="0" y="0"/>
                <wp:positionH relativeFrom="column">
                  <wp:posOffset>827742</wp:posOffset>
                </wp:positionH>
                <wp:positionV relativeFrom="paragraph">
                  <wp:posOffset>215760</wp:posOffset>
                </wp:positionV>
                <wp:extent cx="5127625" cy="6116417"/>
                <wp:effectExtent l="0" t="0" r="15875" b="17780"/>
                <wp:wrapNone/>
                <wp:docPr id="1130" name="Textfeld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7625" cy="61164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345983317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4-poliger Generator als Innenpolmaschine</w:t>
                            </w:r>
                          </w:p>
                          <w:p w:rsidR="00FC6B5C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</w:p>
                          <w:p w:rsidR="00FC6B5C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Aufbau Stator:</w:t>
                            </w:r>
                          </w:p>
                          <w:p w:rsidR="00FC6B5C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Stator, mit drei Polleiterwicklungen, deren Anfänge im 1/6 des Umfanges versetzt sind. Pro Polleiter sind vier Spulen vorhanden. Die zwei gleichliegenden sind in Serie mit den gegenüberliegenden parallel geschaltet.</w:t>
                            </w:r>
                          </w:p>
                          <w:p w:rsidR="00FC6B5C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</w:p>
                          <w:p w:rsidR="00FC6B5C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Aufbau Rotor:</w:t>
                            </w:r>
                          </w:p>
                          <w:p w:rsidR="00FC6B5C" w:rsidRPr="00D46872" w:rsidRDefault="00FC6B5C" w:rsidP="00B330D2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Vierpoliger Aufbau </w:t>
                            </w:r>
                            <w:r w:rsidRPr="007C236B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sym w:font="Wingdings" w:char="F0E0"/>
                            </w: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2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Polpaare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(„Nordpol-Südpol-Nordpol-Südpol“)    </w:t>
                            </w:r>
                            <w:permEnd w:id="134598331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898A7" id="Textfeld 1130" o:spid="_x0000_s1027" type="#_x0000_t202" style="position:absolute;left:0;text-align:left;margin-left:65.2pt;margin-top:17pt;width:403.75pt;height:481.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JiapAIAANoFAAAOAAAAZHJzL2Uyb0RvYy54bWysVEtv2zAMvg/YfxB0Xx2neWxBnSJr0GFA&#10;0RZrh54VWaqFyqImKbGzX19Kdh59XDrsYlPiR4r8+Dg7b2tNNsJ5Baag+cmAEmE4lMo8FvT3/eWX&#10;r5T4wEzJNBhR0K3w9Hz++dNZY2diCBXoUjiCToyfNbagVQh2lmWeV6Jm/gSsMKiU4GoW8Oges9Kx&#10;Br3XOhsOBpOsAVdaB1x4j7fLTknnyb+UgocbKb0IRBcUYwvp69J3Fb/Z/IzNHh2zleJ9GOwfoqiZ&#10;Mvjo3tWSBUbWTr1xVSvuwIMMJxzqDKRUXKQcMJt88Cqbu4pZkXJBcrzd0+T/n1t+vbl1RJVYu/wU&#10;CTKsxirdizZIoUuSLpGjxvoZQu8sgkP7HVrER+7ivcfLmHorXR3/mBRBPTrb7hlGf4Tj5TgfTifD&#10;MSUcdZM8n4zyafSTHcyt8+GHgJpEoaAOS5iYZZsrHzroDhJf86BVeam0TofYNuJCO7JhWHAdUpDo&#10;/AVKG9IU9DSfjpPjF7roem+/0ow/9eG9QS2Zr7pn/NYvIfQ4bWIgIrVeH/CBpCSFrRYRo80vIZH6&#10;xNU70TPOhdlnkNARJTHXjxj2+ENUHzHu8kCL9DKYsDeulQHX8feS9PJpR7rs8Fjdo7yjGNpV2/Xc&#10;rodWUG6xtRx0A+otv1RYiSvmwy1zOJHYTbhlwg1+pAYsH/QSJRW4v+/dRzwOCmopaXDCC+r/rJkT&#10;lOifBkfoWz4axZWQDqPxdIgHd6xZHWvMur4A7Kkc95nlSYz4oHeidFA/4DJaxFdRxQzHtwsaduJF&#10;6PYOLjMuFosEwiVgWbgyd5ZH15Hl2IH37QNztp+AgMNzDbtdwGavBqHDRksDi3UAqdKURJ47Vnv+&#10;cYGkOeuXXdxQx+eEOqzk+TMAAAD//wMAUEsDBBQABgAIAAAAIQA5/cOK3gAAAAoBAAAPAAAAZHJz&#10;L2Rvd25yZXYueG1sTI/LTsMwEEX3SPyDNUjsqENTKAlxKoSEVLFrQWXrxNM4Ih5HsdMavp5hBbu5&#10;mqP7qDbJDeKEU+g9KbhdZCCQWm966hS8v73cPIAIUZPRgydU8IUBNvXlRaVL48+0w9M+doJNKJRa&#10;gY1xLKUMrUWnw8KPSPw7+snpyHLqpJn0mc3dIJdZdi+d7okTrB7x2WL7uZ+dAkzDgV7nUW+/t4f2&#10;7vixa2yflLq+Sk+PICKm+AfDb32uDjV3avxMJoiBdZ6tGFWQr3gTA0W+LkA0fBTrJci6kv8n1D8A&#10;AAD//wMAUEsBAi0AFAAGAAgAAAAhALaDOJL+AAAA4QEAABMAAAAAAAAAAAAAAAAAAAAAAFtDb250&#10;ZW50X1R5cGVzXS54bWxQSwECLQAUAAYACAAAACEAOP0h/9YAAACUAQAACwAAAAAAAAAAAAAAAAAv&#10;AQAAX3JlbHMvLnJlbHNQSwECLQAUAAYACAAAACEAkoCYmqQCAADaBQAADgAAAAAAAAAAAAAAAAAu&#10;AgAAZHJzL2Uyb0RvYy54bWxQSwECLQAUAAYACAAAACEAOf3Dit4AAAAKAQAADwAAAAAAAAAAAAAA&#10;AAD+BAAAZHJzL2Rvd25yZXYueG1sUEsFBgAAAAAEAAQA8wAAAAkGAAAAAA==&#10;" fillcolor="white [3201]" strokeweight=".25pt">
                <v:stroke dashstyle="1 1"/>
                <v:textbox>
                  <w:txbxContent>
                    <w:p w:rsidR="00FC6B5C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345983317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4-poliger Generator als Innenpolmaschine</w:t>
                      </w:r>
                    </w:p>
                    <w:p w:rsidR="00FC6B5C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</w:p>
                    <w:p w:rsidR="00FC6B5C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Aufbau Stator:</w:t>
                      </w:r>
                    </w:p>
                    <w:p w:rsidR="00FC6B5C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Stator, mit drei Polleiterwicklungen, deren Anfänge im 1/6 des Umfanges versetzt sind. Pro Polleiter sind vier Spulen vorhanden. Die zwei gleichliegenden sind in Serie mit den gegenüberliegenden parallel geschaltet.</w:t>
                      </w:r>
                    </w:p>
                    <w:p w:rsidR="00FC6B5C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</w:p>
                    <w:p w:rsidR="00FC6B5C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Aufbau Rotor:</w:t>
                      </w:r>
                    </w:p>
                    <w:p w:rsidR="00FC6B5C" w:rsidRPr="00D46872" w:rsidRDefault="00FC6B5C" w:rsidP="00B330D2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Vierpoliger Aufbau </w:t>
                      </w:r>
                      <w:r w:rsidRPr="007C236B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sym w:font="Wingdings" w:char="F0E0"/>
                      </w: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2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Polpaare</w:t>
                      </w:r>
                      <w:proofErr w:type="spellEnd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(„Nordpol-Südpol-Nordpol-Südpol“)    </w:t>
                      </w:r>
                      <w:permEnd w:id="1345983317"/>
                    </w:p>
                  </w:txbxContent>
                </v:textbox>
              </v:shape>
            </w:pict>
          </mc:Fallback>
        </mc:AlternateContent>
      </w:r>
    </w:p>
    <w:p w:rsidR="00B330D2" w:rsidRDefault="00B330D2" w:rsidP="00B330D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330D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330D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330D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330D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330D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330D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330D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B330D2" w:rsidRDefault="00B330D2" w:rsidP="00B330D2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</w:p>
    <w:p w:rsidR="008A40F8" w:rsidRDefault="008A40F8">
      <w:pPr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br w:type="page"/>
      </w:r>
    </w:p>
    <w:p w:rsidR="009654B3" w:rsidRPr="001D517F" w:rsidRDefault="009654B3" w:rsidP="009654B3">
      <w:pPr>
        <w:pStyle w:val="berschrift1"/>
        <w:tabs>
          <w:tab w:val="clear" w:pos="1287"/>
          <w:tab w:val="num" w:pos="1134"/>
        </w:tabs>
        <w:ind w:left="1134" w:hanging="425"/>
        <w:rPr>
          <w:lang w:val="de-CH"/>
        </w:rPr>
      </w:pPr>
      <w:bookmarkStart w:id="2" w:name="_Toc298142470"/>
      <w:r>
        <w:rPr>
          <w:lang w:val="de-CH"/>
        </w:rPr>
        <w:lastRenderedPageBreak/>
        <w:t>Verkettung</w:t>
      </w:r>
      <w:bookmarkEnd w:id="2"/>
    </w:p>
    <w:p w:rsidR="009A2400" w:rsidRPr="009A2400" w:rsidRDefault="009A2400" w:rsidP="009A2400">
      <w:pPr>
        <w:pStyle w:val="Listenabsatz"/>
        <w:keepNext/>
        <w:numPr>
          <w:ilvl w:val="0"/>
          <w:numId w:val="1"/>
        </w:numPr>
        <w:spacing w:before="240" w:after="60"/>
        <w:outlineLvl w:val="1"/>
        <w:rPr>
          <w:rFonts w:ascii="Verdana" w:hAnsi="Verdana"/>
          <w:i/>
          <w:vanish/>
          <w:sz w:val="24"/>
          <w:lang w:val="fr-CH"/>
        </w:rPr>
      </w:pPr>
      <w:bookmarkStart w:id="3" w:name="_Toc298140574"/>
      <w:bookmarkStart w:id="4" w:name="_Toc298142471"/>
      <w:bookmarkEnd w:id="3"/>
      <w:bookmarkEnd w:id="4"/>
    </w:p>
    <w:p w:rsidR="004860E4" w:rsidRPr="009A2400" w:rsidRDefault="004860E4" w:rsidP="009A2400">
      <w:pPr>
        <w:pStyle w:val="berschrift2"/>
      </w:pPr>
      <w:bookmarkStart w:id="5" w:name="_Toc298142472"/>
      <w:r w:rsidRPr="009A2400">
        <w:t>Sternschaltung</w:t>
      </w:r>
      <w:bookmarkEnd w:id="5"/>
    </w:p>
    <w:p w:rsidR="000749D0" w:rsidRDefault="00854DDD" w:rsidP="009A2400">
      <w:pPr>
        <w:pStyle w:val="Listenabsatz"/>
        <w:numPr>
          <w:ilvl w:val="0"/>
          <w:numId w:val="38"/>
        </w:numPr>
        <w:spacing w:before="120" w:after="120"/>
        <w:ind w:left="1701" w:hanging="283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L1 / L2 / L3: Aussenleiter oder Polleiter</w:t>
      </w:r>
    </w:p>
    <w:p w:rsidR="000749D0" w:rsidRPr="00854DDD" w:rsidRDefault="00854DDD" w:rsidP="009A2400">
      <w:pPr>
        <w:pStyle w:val="Listenabsatz"/>
        <w:numPr>
          <w:ilvl w:val="0"/>
          <w:numId w:val="38"/>
        </w:numPr>
        <w:spacing w:before="120" w:after="120"/>
        <w:ind w:left="1701" w:hanging="283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N: Neutralleiter</w:t>
      </w:r>
      <w:r w:rsidR="000749D0" w:rsidRPr="00854DDD">
        <w:rPr>
          <w:rFonts w:ascii="Verdana" w:hAnsi="Verdana"/>
          <w:sz w:val="22"/>
          <w:szCs w:val="22"/>
          <w:lang w:val="de-CH"/>
        </w:rPr>
        <w:t xml:space="preserve"> </w:t>
      </w:r>
    </w:p>
    <w:p w:rsidR="000749D0" w:rsidRDefault="00854DDD" w:rsidP="000749D0">
      <w:pPr>
        <w:spacing w:before="120" w:after="120"/>
        <w:ind w:left="993"/>
        <w:jc w:val="center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inline distT="0" distB="0" distL="0" distR="0" wp14:anchorId="53D95CFA" wp14:editId="54D0D529">
            <wp:extent cx="4908441" cy="3235939"/>
            <wp:effectExtent l="0" t="0" r="6985" b="3175"/>
            <wp:docPr id="1140" name="Grafik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561" cy="32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D0" w:rsidRPr="00987C90" w:rsidRDefault="007C4245" w:rsidP="000749D0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810816" behindDoc="0" locked="0" layoutInCell="1" allowOverlap="1" wp14:anchorId="5C65F524" wp14:editId="4E7A4696">
            <wp:simplePos x="0" y="0"/>
            <wp:positionH relativeFrom="column">
              <wp:posOffset>231210</wp:posOffset>
            </wp:positionH>
            <wp:positionV relativeFrom="paragraph">
              <wp:posOffset>217805</wp:posOffset>
            </wp:positionV>
            <wp:extent cx="679450" cy="534035"/>
            <wp:effectExtent l="0" t="0" r="6350" b="0"/>
            <wp:wrapNone/>
            <wp:docPr id="1138" name="Grafik 1138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F0E"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8A3CCD5" wp14:editId="1EF5F287">
                <wp:simplePos x="0" y="0"/>
                <wp:positionH relativeFrom="column">
                  <wp:posOffset>919620</wp:posOffset>
                </wp:positionH>
                <wp:positionV relativeFrom="paragraph">
                  <wp:posOffset>219694</wp:posOffset>
                </wp:positionV>
                <wp:extent cx="5035762" cy="3941983"/>
                <wp:effectExtent l="0" t="0" r="12700" b="20955"/>
                <wp:wrapNone/>
                <wp:docPr id="1136" name="Textfeld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5762" cy="394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D46872" w:rsidRDefault="00FC6B5C" w:rsidP="000749D0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586132308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Verbraucher: Verbindungspunk der Strangenden U2-V2-W2 heisst </w:t>
                            </w:r>
                            <w:r w:rsidRPr="00842862">
                              <w:rPr>
                                <w:rFonts w:ascii="Arial" w:hAnsi="Arial" w:cs="Arial"/>
                                <w:b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Sternpunkt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w:permEnd w:id="158613230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3CCD5" id="Textfeld 1136" o:spid="_x0000_s1028" type="#_x0000_t202" style="position:absolute;left:0;text-align:left;margin-left:72.4pt;margin-top:17.3pt;width:396.5pt;height:310.4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NNdpAIAANoFAAAOAAAAZHJzL2Uyb0RvYy54bWysVMlu2zAQvRfoPxC8N7K8ZDEiB26MFAWC&#10;JGhS5ExTZESE4rAkbcn9+gwpeclySdGLRHLebG+W84u21mQtnFdgCpofDSgRhkOpzFNBfz9cfTul&#10;xAdmSqbBiIJuhKcXs69fzhs7FUOoQJfCETRi/LSxBa1CsNMs87wSNfNHYIVBoQRXs4BX95SVjjVo&#10;vdbZcDA4zhpwpXXAhff4uuiEdJbsSyl4uJXSi0B0QTG2kL4ufZfxm83O2fTJMVsp3ofB/iGKmimD&#10;TnemFiwwsnLqnalacQceZDjiUGcgpeIi5YDZ5IM32dxXzIqUC5Lj7Y4m///M8pv1nSOqxNrlo2NK&#10;DKuxSg+iDVLokqRH5KixforQe4vg0H6HFvGRu/ju8TGm3kpXxz8mRVCObG92DKM9wvFxMhhNTo6H&#10;lHCUjc7G+dnpKNrJ9urW+fBDQE3ioaAOS5iYZetrHzroFhK9edCqvFJap0tsG3GpHVkzLLgOKUg0&#10;/gqlDWnQe34ySYZfyaLpnf5SM/7ch/cOtWC+6tz4jV9A6HHaxEBEar0+4D1J6RQ2WkSMNr+EROoT&#10;Vx9EzzgXZpdBQkeUxFw/o9jj91F9RrnLAzWSZzBhp1wrA67j7zXp5fOWdNnhsboHecdjaJdt6rnh&#10;toeWUG6wtRx0A+otv1JYiWvmwx1zOJHYTbhlwi1+pAYsH/QnSipwfz96j3gcFJRS0uCEF9T/WTEn&#10;KNE/DY7QWT4ex5WQLuPJyRAv7lCyPJSYVX0J2FM57jPL0zHig94epYP6EZfRPHpFETMcfRc0bI+X&#10;ods7uMy4mM8TCJeAZeHa3FseTUeWYwc+tI/M2X4CAg7PDWx3AZu+GYQOGzUNzFcBpEpTEnnuWO35&#10;xwWS5qxfdnFDHd4Tar+SZy8AAAD//wMAUEsDBBQABgAIAAAAIQDVslOd3gAAAAoBAAAPAAAAZHJz&#10;L2Rvd25yZXYueG1sTI/BTsMwEETvSPyDtUjcqANNQhviVAgJqeLWgsrVibdJhL2OYqcNfD3LiR5n&#10;ZzTzttzMzooTjqH3pOB+kYBAarzpqVXw8f56twIRoiajrSdU8I0BNtX1VakL48+0w9M+toJLKBRa&#10;QRfjUEgZmg6dDgs/ILF39KPTkeXYSjPqM5c7Kx+SJJdO98QLnR7wpcPmaz85BTjbA71Ng97+bA9N&#10;dvzc1V0/K3V7Mz8/gYg4x/8w/OEzOlTMVPuJTBCWdZoyelSwTHMQHFgvH/lQK8izLAVZlfLyheoX&#10;AAD//wMAUEsBAi0AFAAGAAgAAAAhALaDOJL+AAAA4QEAABMAAAAAAAAAAAAAAAAAAAAAAFtDb250&#10;ZW50X1R5cGVzXS54bWxQSwECLQAUAAYACAAAACEAOP0h/9YAAACUAQAACwAAAAAAAAAAAAAAAAAv&#10;AQAAX3JlbHMvLnJlbHNQSwECLQAUAAYACAAAACEAJ7zTXaQCAADaBQAADgAAAAAAAAAAAAAAAAAu&#10;AgAAZHJzL2Uyb0RvYy54bWxQSwECLQAUAAYACAAAACEA1bJTnd4AAAAKAQAADwAAAAAAAAAAAAAA&#10;AAD+BAAAZHJzL2Rvd25yZXYueG1sUEsFBgAAAAAEAAQA8wAAAAkGAAAAAA==&#10;" fillcolor="white [3201]" strokeweight=".25pt">
                <v:stroke dashstyle="1 1"/>
                <v:textbox>
                  <w:txbxContent>
                    <w:p w:rsidR="00FC6B5C" w:rsidRPr="00D46872" w:rsidRDefault="00FC6B5C" w:rsidP="000749D0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586132308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Verbraucher: Verbindungspunk der Strangenden U2-V2-W2 heisst </w:t>
                      </w:r>
                      <w:r w:rsidRPr="00842862">
                        <w:rPr>
                          <w:rFonts w:ascii="Arial" w:hAnsi="Arial" w:cs="Arial"/>
                          <w:b/>
                          <w:color w:val="0070C0"/>
                          <w:sz w:val="22"/>
                          <w:szCs w:val="22"/>
                          <w:lang w:val="de-CH"/>
                        </w:rPr>
                        <w:t>Sternpunkt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w:permEnd w:id="1586132308"/>
                    </w:p>
                  </w:txbxContent>
                </v:textbox>
              </v:shape>
            </w:pict>
          </mc:Fallback>
        </mc:AlternateContent>
      </w:r>
    </w:p>
    <w:p w:rsidR="000749D0" w:rsidRDefault="000749D0" w:rsidP="000749D0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0749D0" w:rsidRDefault="000749D0" w:rsidP="000749D0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0749D0" w:rsidRDefault="000749D0" w:rsidP="000749D0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0749D0" w:rsidRDefault="000749D0" w:rsidP="000749D0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0749D0" w:rsidRDefault="000749D0" w:rsidP="000749D0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0749D0" w:rsidRDefault="000749D0" w:rsidP="000749D0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0749D0" w:rsidRDefault="000749D0" w:rsidP="000749D0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0749D0" w:rsidRDefault="000749D0" w:rsidP="000749D0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0749D0" w:rsidRDefault="000749D0" w:rsidP="000749D0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D95DDA" w:rsidRDefault="00D95DDA" w:rsidP="000749D0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D95DDA" w:rsidRDefault="00D95DDA" w:rsidP="000749D0">
      <w:pPr>
        <w:spacing w:before="240" w:after="120"/>
        <w:ind w:left="993"/>
        <w:rPr>
          <w:rFonts w:ascii="Verdana" w:hAnsi="Verdana"/>
          <w:sz w:val="22"/>
          <w:szCs w:val="22"/>
          <w:lang w:val="fr-CH"/>
        </w:rPr>
      </w:pPr>
    </w:p>
    <w:p w:rsidR="00D95DDA" w:rsidRDefault="00D95DDA">
      <w:pPr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br w:type="page"/>
      </w:r>
    </w:p>
    <w:p w:rsidR="001F36F7" w:rsidRPr="00D97C02" w:rsidRDefault="001F36F7" w:rsidP="009A2400">
      <w:pPr>
        <w:pStyle w:val="berschrift2"/>
      </w:pPr>
      <w:bookmarkStart w:id="6" w:name="_Toc298142473"/>
      <w:r>
        <w:lastRenderedPageBreak/>
        <w:t>Dreieckschaltung</w:t>
      </w:r>
      <w:bookmarkEnd w:id="6"/>
    </w:p>
    <w:p w:rsidR="00D95DDA" w:rsidRPr="00D95DDA" w:rsidRDefault="00D95DDA" w:rsidP="009A2400">
      <w:pPr>
        <w:pStyle w:val="Listenabsatz"/>
        <w:numPr>
          <w:ilvl w:val="0"/>
          <w:numId w:val="38"/>
        </w:numPr>
        <w:spacing w:before="120" w:after="120"/>
        <w:ind w:left="1701" w:hanging="283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L1 / L2 / L3: Aussenleiter oder Polleiter</w:t>
      </w:r>
      <w:r w:rsidRPr="00D95DDA">
        <w:rPr>
          <w:rFonts w:ascii="Verdana" w:hAnsi="Verdana"/>
          <w:sz w:val="22"/>
          <w:szCs w:val="22"/>
          <w:lang w:val="de-CH"/>
        </w:rPr>
        <w:t xml:space="preserve"> </w:t>
      </w:r>
    </w:p>
    <w:p w:rsidR="00D95DDA" w:rsidRDefault="00D95DDA" w:rsidP="00D95DDA">
      <w:pPr>
        <w:spacing w:before="120" w:after="120"/>
        <w:ind w:left="993"/>
        <w:jc w:val="center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inline distT="0" distB="0" distL="0" distR="0" wp14:anchorId="1ACBDB55" wp14:editId="19A9FCBC">
            <wp:extent cx="4962093" cy="3204839"/>
            <wp:effectExtent l="0" t="0" r="0" b="0"/>
            <wp:docPr id="1148" name="Grafik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9017" cy="320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A" w:rsidRPr="00D95DDA" w:rsidRDefault="007C4245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813888" behindDoc="0" locked="0" layoutInCell="1" allowOverlap="1" wp14:anchorId="67974C06" wp14:editId="324C6A68">
            <wp:simplePos x="0" y="0"/>
            <wp:positionH relativeFrom="column">
              <wp:posOffset>204540</wp:posOffset>
            </wp:positionH>
            <wp:positionV relativeFrom="paragraph">
              <wp:posOffset>217805</wp:posOffset>
            </wp:positionV>
            <wp:extent cx="679450" cy="534035"/>
            <wp:effectExtent l="0" t="0" r="6350" b="0"/>
            <wp:wrapNone/>
            <wp:docPr id="1147" name="Grafik 1147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122"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F49054D" wp14:editId="6F5D4119">
                <wp:simplePos x="0" y="0"/>
                <wp:positionH relativeFrom="column">
                  <wp:posOffset>893369</wp:posOffset>
                </wp:positionH>
                <wp:positionV relativeFrom="paragraph">
                  <wp:posOffset>216771</wp:posOffset>
                </wp:positionV>
                <wp:extent cx="5048885" cy="4598251"/>
                <wp:effectExtent l="0" t="0" r="18415" b="12065"/>
                <wp:wrapNone/>
                <wp:docPr id="1141" name="Textfeld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885" cy="4598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D46872" w:rsidRDefault="00FC6B5C" w:rsidP="00D95DDA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757290633" w:edGrp="everyone"/>
                            <w:r w:rsidRPr="00D46872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…</w:t>
                            </w:r>
                            <w:permEnd w:id="175729063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9054D" id="Textfeld 1141" o:spid="_x0000_s1029" type="#_x0000_t202" style="position:absolute;left:0;text-align:left;margin-left:70.35pt;margin-top:17.05pt;width:397.55pt;height:362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YX0pQIAANoFAAAOAAAAZHJzL2Uyb0RvYy54bWysVEtv2zAMvg/YfxB0X52kyZoGdYqsQYcB&#10;RVssHXpWZKk2KomapMTOfv0o2U7Sx6XDLjYlfnx9Inlx2WhFtsL5CkxOhycDSoThUFTmKae/Hq6/&#10;TCnxgZmCKTAipzvh6eX886eL2s7ECEpQhXAEnRg/q21OyxDsLMs8L4Vm/gSsMKiU4DQLeHRPWeFY&#10;jd61ykaDwdesBldYB1x4j7fLVknnyb+Ugoc7Kb0IROUUcwvp69J3Hb/Z/ILNnhyzZcW7NNg/ZKFZ&#10;ZTDo3tWSBUY2rnrjSlfcgQcZTjjoDKSsuEg1YDXDwatqViWzItWC5Hi7p8n/P7f8dnvvSFXg2w3H&#10;Q0oM0/hKD6IJUqiCpEvkqLZ+htCVRXBovkGD+MhdvPd4GUtvpNPxj0UR1CPbuz3D6I9wvJwMxtPp&#10;dEIJR914cj4dTZKf7GBunQ/fBWgShZw6fMLELNve+IAhEdpDYjQPqiquK6XSIbaNuFKObBk+uAq9&#10;8xcoZUid09Ph2SQ5fqGLrvf2a8X4cywTY75BLZkv2zB+55cQOpwyMRGRWq9L+EBSksJOiYhR5qeQ&#10;SH3i6p3sGefC7CtI6IiSWOtHDDv8IauPGLd1oEWKDCbsjXVlwLX8vSS9eO5Jly0e6TuqO4qhWTep&#10;5077HlpDscPWctAOqLf8usKXuGE+3DOHE4ndhFsm3OFHKsDng06ipAT35737iMdBQS0lNU54Tv3v&#10;DXOCEvXD4AidD8fjuBLSYTw5G+HBHWvWxxqz0VeAPYUzgtklMeKD6kXpQD/iMlrEqKhihmPsnIZe&#10;vArt3sFlxsVikUC4BCwLN2ZleXQdWY4d+NA8Mme7CQg4PLfQ7wI2ezUILTZaGlhsAsgqTUnkuWW1&#10;4x8XSGrkbtnFDXV8TqjDSp7/BQAA//8DAFBLAwQUAAYACAAAACEA8Ox6t98AAAAKAQAADwAAAGRy&#10;cy9kb3ducmV2LnhtbEyPy07DMBBF90j8gzVI7KjTR2gJcSqEhFSxa0Fl68TTOCIeR7HTGr6eYQXL&#10;qzm6c265Ta4XZxxD50nBfJaBQGq86ahV8P72crcBEaImo3tPqOALA2yr66tSF8ZfaI/nQ2wFl1Ao&#10;tAIb41BIGRqLToeZH5D4dvKj05Hj2Eoz6guXu14usuxeOt0Rf7B6wGeLzedhcgow9Ud6nQa9+94d&#10;m/z0sa9tl5S6vUlPjyAipvgHw68+q0PFTrWfyATRc15la0YVLFdzEAw8LHPeUitY55sFyKqU/ydU&#10;PwAAAP//AwBQSwECLQAUAAYACAAAACEAtoM4kv4AAADhAQAAEwAAAAAAAAAAAAAAAAAAAAAAW0Nv&#10;bnRlbnRfVHlwZXNdLnhtbFBLAQItABQABgAIAAAAIQA4/SH/1gAAAJQBAAALAAAAAAAAAAAAAAAA&#10;AC8BAABfcmVscy8ucmVsc1BLAQItABQABgAIAAAAIQDxKYX0pQIAANoFAAAOAAAAAAAAAAAAAAAA&#10;AC4CAABkcnMvZTJvRG9jLnhtbFBLAQItABQABgAIAAAAIQDw7Hq33wAAAAoBAAAPAAAAAAAAAAAA&#10;AAAAAP8EAABkcnMvZG93bnJldi54bWxQSwUGAAAAAAQABADzAAAACwYAAAAA&#10;" fillcolor="white [3201]" strokeweight=".25pt">
                <v:stroke dashstyle="1 1"/>
                <v:textbox>
                  <w:txbxContent>
                    <w:p w:rsidR="00FC6B5C" w:rsidRPr="00D46872" w:rsidRDefault="00FC6B5C" w:rsidP="00D95DDA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757290633" w:edGrp="everyone"/>
                      <w:r w:rsidRPr="00D46872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…</w:t>
                      </w:r>
                      <w:permEnd w:id="1757290633"/>
                    </w:p>
                  </w:txbxContent>
                </v:textbox>
              </v:shape>
            </w:pict>
          </mc:Fallback>
        </mc:AlternateContent>
      </w:r>
    </w:p>
    <w:p w:rsidR="00D95DDA" w:rsidRP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P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P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>
      <w:pPr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br w:type="page"/>
      </w:r>
    </w:p>
    <w:p w:rsidR="00FB2658" w:rsidRPr="00D97C02" w:rsidRDefault="00FB2658" w:rsidP="009A2400">
      <w:pPr>
        <w:pStyle w:val="berschrift2"/>
      </w:pPr>
      <w:bookmarkStart w:id="7" w:name="_Toc298142474"/>
      <w:r>
        <w:lastRenderedPageBreak/>
        <w:t>Spannungen am Drehstromnetz</w:t>
      </w:r>
      <w:bookmarkEnd w:id="7"/>
    </w:p>
    <w:p w:rsidR="00D95DDA" w:rsidRDefault="00D95DDA" w:rsidP="009A2400">
      <w:pPr>
        <w:pStyle w:val="Listenabsatz"/>
        <w:numPr>
          <w:ilvl w:val="0"/>
          <w:numId w:val="38"/>
        </w:numPr>
        <w:spacing w:before="120" w:after="120"/>
        <w:ind w:left="1701" w:hanging="283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U</w:t>
      </w:r>
      <w:r w:rsidRPr="00D95DDA">
        <w:rPr>
          <w:rFonts w:ascii="Verdana" w:hAnsi="Verdana"/>
          <w:sz w:val="22"/>
          <w:szCs w:val="22"/>
          <w:vertAlign w:val="subscript"/>
          <w:lang w:val="de-CH"/>
        </w:rPr>
        <w:t>12</w:t>
      </w:r>
      <w:r>
        <w:rPr>
          <w:rFonts w:ascii="Verdana" w:hAnsi="Verdana"/>
          <w:sz w:val="22"/>
          <w:szCs w:val="22"/>
          <w:lang w:val="de-CH"/>
        </w:rPr>
        <w:t xml:space="preserve"> / U</w:t>
      </w:r>
      <w:r w:rsidRPr="00D95DDA">
        <w:rPr>
          <w:rFonts w:ascii="Verdana" w:hAnsi="Verdana"/>
          <w:sz w:val="22"/>
          <w:szCs w:val="22"/>
          <w:vertAlign w:val="subscript"/>
          <w:lang w:val="de-CH"/>
        </w:rPr>
        <w:t>23</w:t>
      </w:r>
      <w:r>
        <w:rPr>
          <w:rFonts w:ascii="Verdana" w:hAnsi="Verdana"/>
          <w:sz w:val="22"/>
          <w:szCs w:val="22"/>
          <w:lang w:val="de-CH"/>
        </w:rPr>
        <w:t xml:space="preserve"> / U</w:t>
      </w:r>
      <w:r w:rsidRPr="00D95DDA">
        <w:rPr>
          <w:rFonts w:ascii="Verdana" w:hAnsi="Verdana"/>
          <w:sz w:val="22"/>
          <w:szCs w:val="22"/>
          <w:vertAlign w:val="subscript"/>
          <w:lang w:val="de-CH"/>
        </w:rPr>
        <w:t>31</w:t>
      </w:r>
      <w:r w:rsidR="00037122">
        <w:rPr>
          <w:rFonts w:ascii="Verdana" w:hAnsi="Verdana"/>
          <w:sz w:val="22"/>
          <w:szCs w:val="22"/>
          <w:lang w:val="de-CH"/>
        </w:rPr>
        <w:t>: Aussenleiterspannung</w:t>
      </w:r>
      <w:r>
        <w:rPr>
          <w:rFonts w:ascii="Verdana" w:hAnsi="Verdana"/>
          <w:sz w:val="22"/>
          <w:szCs w:val="22"/>
          <w:lang w:val="de-CH"/>
        </w:rPr>
        <w:t xml:space="preserve"> oder Leiterspannung = U</w:t>
      </w:r>
    </w:p>
    <w:p w:rsidR="00D95DDA" w:rsidRPr="00D95DDA" w:rsidRDefault="00D95DDA" w:rsidP="009A2400">
      <w:pPr>
        <w:pStyle w:val="Listenabsatz"/>
        <w:numPr>
          <w:ilvl w:val="0"/>
          <w:numId w:val="38"/>
        </w:numPr>
        <w:spacing w:before="120" w:after="120"/>
        <w:ind w:left="1701" w:hanging="283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U</w:t>
      </w:r>
      <w:r w:rsidRPr="00D95DDA">
        <w:rPr>
          <w:rFonts w:ascii="Verdana" w:hAnsi="Verdana"/>
          <w:sz w:val="22"/>
          <w:szCs w:val="22"/>
          <w:vertAlign w:val="subscript"/>
          <w:lang w:val="de-CH"/>
        </w:rPr>
        <w:t>1</w:t>
      </w:r>
      <w:r>
        <w:rPr>
          <w:rFonts w:ascii="Verdana" w:hAnsi="Verdana"/>
          <w:sz w:val="22"/>
          <w:szCs w:val="22"/>
          <w:vertAlign w:val="subscript"/>
          <w:lang w:val="de-CH"/>
        </w:rPr>
        <w:t>N</w:t>
      </w:r>
      <w:r>
        <w:rPr>
          <w:rFonts w:ascii="Verdana" w:hAnsi="Verdana"/>
          <w:sz w:val="22"/>
          <w:szCs w:val="22"/>
          <w:lang w:val="de-CH"/>
        </w:rPr>
        <w:t xml:space="preserve"> / U</w:t>
      </w:r>
      <w:r w:rsidRPr="00D95DDA">
        <w:rPr>
          <w:rFonts w:ascii="Verdana" w:hAnsi="Verdana"/>
          <w:sz w:val="22"/>
          <w:szCs w:val="22"/>
          <w:vertAlign w:val="subscript"/>
          <w:lang w:val="de-CH"/>
        </w:rPr>
        <w:t>2</w:t>
      </w:r>
      <w:r>
        <w:rPr>
          <w:rFonts w:ascii="Verdana" w:hAnsi="Verdana"/>
          <w:sz w:val="22"/>
          <w:szCs w:val="22"/>
          <w:vertAlign w:val="subscript"/>
          <w:lang w:val="de-CH"/>
        </w:rPr>
        <w:t>N</w:t>
      </w:r>
      <w:r>
        <w:rPr>
          <w:rFonts w:ascii="Verdana" w:hAnsi="Verdana"/>
          <w:sz w:val="22"/>
          <w:szCs w:val="22"/>
          <w:lang w:val="de-CH"/>
        </w:rPr>
        <w:t xml:space="preserve"> / U</w:t>
      </w:r>
      <w:r w:rsidRPr="00D95DDA">
        <w:rPr>
          <w:rFonts w:ascii="Verdana" w:hAnsi="Verdana"/>
          <w:sz w:val="22"/>
          <w:szCs w:val="22"/>
          <w:vertAlign w:val="subscript"/>
          <w:lang w:val="de-CH"/>
        </w:rPr>
        <w:t>3</w:t>
      </w:r>
      <w:r>
        <w:rPr>
          <w:rFonts w:ascii="Verdana" w:hAnsi="Verdana"/>
          <w:sz w:val="22"/>
          <w:szCs w:val="22"/>
          <w:vertAlign w:val="subscript"/>
          <w:lang w:val="de-CH"/>
        </w:rPr>
        <w:t>N</w:t>
      </w:r>
      <w:r w:rsidR="00037122">
        <w:rPr>
          <w:rFonts w:ascii="Verdana" w:hAnsi="Verdana"/>
          <w:sz w:val="22"/>
          <w:szCs w:val="22"/>
          <w:lang w:val="de-CH"/>
        </w:rPr>
        <w:t>: Strangspannung</w:t>
      </w:r>
      <w:r>
        <w:rPr>
          <w:rFonts w:ascii="Verdana" w:hAnsi="Verdana"/>
          <w:sz w:val="22"/>
          <w:szCs w:val="22"/>
          <w:lang w:val="de-CH"/>
        </w:rPr>
        <w:t xml:space="preserve"> = U</w:t>
      </w:r>
      <w:r w:rsidRPr="00D95DDA">
        <w:rPr>
          <w:rFonts w:ascii="Verdana" w:hAnsi="Verdana"/>
          <w:sz w:val="22"/>
          <w:szCs w:val="22"/>
          <w:vertAlign w:val="subscript"/>
          <w:lang w:val="de-CH"/>
        </w:rPr>
        <w:t xml:space="preserve">Str. </w:t>
      </w:r>
    </w:p>
    <w:p w:rsidR="00D95DDA" w:rsidRDefault="00D95DDA" w:rsidP="00D95DDA">
      <w:pPr>
        <w:spacing w:before="120" w:after="120"/>
        <w:ind w:left="993"/>
        <w:jc w:val="center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inline distT="0" distB="0" distL="0" distR="0" wp14:anchorId="7EDA1777" wp14:editId="0FC33D06">
            <wp:extent cx="4868061" cy="2778201"/>
            <wp:effectExtent l="0" t="0" r="8890" b="3175"/>
            <wp:docPr id="896" name="Grafik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279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Toc298142475"/>
    <w:p w:rsidR="00FB2658" w:rsidRDefault="00305ECD" w:rsidP="009A2400">
      <w:pPr>
        <w:pStyle w:val="berschrift2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008CE58" wp14:editId="7CE0E486">
                <wp:simplePos x="0" y="0"/>
                <wp:positionH relativeFrom="column">
                  <wp:posOffset>2039620</wp:posOffset>
                </wp:positionH>
                <wp:positionV relativeFrom="paragraph">
                  <wp:posOffset>326390</wp:posOffset>
                </wp:positionV>
                <wp:extent cx="2844800" cy="812800"/>
                <wp:effectExtent l="0" t="0" r="12700" b="2540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0" cy="81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A0C409" id="Rechteck 2" o:spid="_x0000_s1026" style="position:absolute;margin-left:160.6pt;margin-top:25.7pt;width:224pt;height:6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6vNkQIAAIMFAAAOAAAAZHJzL2Uyb0RvYy54bWysVEtv2zAMvg/YfxB0X/1AuqVGnSJo0WFA&#10;0RZth55VWaqNyaImKXGyXz9Ksp2gK3YY5oNMiuTHh0ieX+x6RbbCug50TYuTnBKhOTSdfq3p96fr&#10;T0tKnGe6YQq0qOleOHqx+vjhfDCVKKEF1QhLEES7ajA1bb03VZY53oqeuRMwQqNQgu2ZR9a+Zo1l&#10;A6L3Kivz/HM2gG2MBS6cw9urJKSriC+l4P5OSic8UTXF2Hw8bTxfwpmtzln1aplpOz6Gwf4hip51&#10;Gp3OUFfMM7Kx3R9QfcctOJD+hEOfgZQdFzEHzKbI32Tz2DIjYi5YHGfmMrn/B8tvt/eWdE1NS0o0&#10;6/GJHgRvveA/SBmqMxhXodKjubcj55AMqe6k7cMfkyC7WNH9XFGx84TjZblcLJY5Fp6jbFmUgUaY&#10;7GBtrPNfBfQkEDW1+GKxkGx743xSnVSCMw3XnVJ4zyqlw+lAdU24i0xoG3GpLNkyfHC/K0ZvR1ro&#10;O1hmIbGUSqT8XomE+iAkFiQEHwOJrXjAZJwL7YskalkjkqvTHL/J2RRFTFRpBAzIEoOcsUeASTOB&#10;TNgp7VE/mIrYybNx/rfAkvFsET2D9rNx32mw7wEozGr0nPSnIqXShCq9QLPHdrGQ5sgZft3hs90w&#10;5++ZxcHBl8Zl4O/wkAqGmsJIUdKC/fXefdDHfkYpJQMOYk3dzw2zghL1TWOnnxWLRZjcyCxOv5TI&#10;2GPJy7FEb/pLwKcvcO0YHsmg79VESgv9M+6MdfCKIqY5+q4p93ZiLn1aELh1uFivoxpOq2H+Rj8a&#10;HsBDVUNbPu2emTVj73rs+luYhpZVb1o46QZLDeuNB9nF/j7Udaw3TnpsnHErhVVyzEetw+5c/QYA&#10;AP//AwBQSwMEFAAGAAgAAAAhANZSsr3jAAAACgEAAA8AAABkcnMvZG93bnJldi54bWxMj8FOwzAM&#10;hu9IvENkJC4TS1vGxkrTaUIam5BAYsCBW9Z4TUXjVE22lbefOcHR9qff318sBteKI/ah8aQgHScg&#10;kCpvGqoVfLyvbu5BhKjJ6NYTKvjBAIvy8qLQufEnesPjNtaCQyjkWoGNsculDJVFp8PYd0h82/ve&#10;6chjX0vT6xOHu1ZmSTKVTjfEH6zu8NFi9b09OAWrtR0t5fPLZ7cJr3uXbbqn9ehLqeurYfkAIuIQ&#10;/2D41Wd1KNlp5w9kgmgV3GZpxqiCu3QCgoHZdM6LHZOz+QRkWcj/FcozAAAA//8DAFBLAQItABQA&#10;BgAIAAAAIQC2gziS/gAAAOEBAAATAAAAAAAAAAAAAAAAAAAAAABbQ29udGVudF9UeXBlc10ueG1s&#10;UEsBAi0AFAAGAAgAAAAhADj9If/WAAAAlAEAAAsAAAAAAAAAAAAAAAAALwEAAF9yZWxzLy5yZWxz&#10;UEsBAi0AFAAGAAgAAAAhADpLq82RAgAAgwUAAA4AAAAAAAAAAAAAAAAALgIAAGRycy9lMm9Eb2Mu&#10;eG1sUEsBAi0AFAAGAAgAAAAhANZSsr3jAAAACgEAAA8AAAAAAAAAAAAAAAAA6wQAAGRycy9kb3du&#10;cmV2LnhtbFBLBQYAAAAABAAEAPMAAAD7BQAAAAA=&#10;" filled="f" strokecolor="black [3213]" strokeweight="2pt"/>
            </w:pict>
          </mc:Fallback>
        </mc:AlternateContent>
      </w:r>
      <w:r w:rsidR="00FB2658">
        <w:t>Verkettungsfaktor</w:t>
      </w:r>
      <w:bookmarkEnd w:id="8"/>
    </w:p>
    <w:p w:rsidR="00305ECD" w:rsidRPr="00305ECD" w:rsidRDefault="00FC6B5C" w:rsidP="00305ECD">
      <w:pPr>
        <w:pStyle w:val="Listenabsatz"/>
        <w:spacing w:before="240" w:after="240"/>
        <w:ind w:left="1276"/>
        <w:rPr>
          <w:rFonts w:ascii="Verdana" w:hAnsi="Verdana"/>
          <w:sz w:val="40"/>
          <w:szCs w:val="40"/>
          <w:lang w:val="fr-CH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  <w:lang w:val="fr-C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fr-CH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fr-C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fr-CH"/>
                    </w:rPr>
                    <m:t>31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fr-CH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fr-C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fr-CH"/>
                    </w:rPr>
                    <m:t>1N</m:t>
                  </m:r>
                </m:sub>
              </m:sSub>
            </m:den>
          </m:f>
          <m:r>
            <w:rPr>
              <w:rFonts w:ascii="Cambria Math" w:hAnsi="Cambria Math"/>
              <w:sz w:val="40"/>
              <w:szCs w:val="40"/>
              <w:lang w:val="fr-C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40"/>
                  <w:szCs w:val="40"/>
                  <w:lang w:val="fr-CH"/>
                </w:rPr>
              </m:ctrlPr>
            </m:radPr>
            <m:deg/>
            <m:e>
              <m:r>
                <w:rPr>
                  <w:rFonts w:ascii="Cambria Math" w:hAnsi="Cambria Math"/>
                  <w:sz w:val="40"/>
                  <w:szCs w:val="40"/>
                  <w:lang w:val="fr-CH"/>
                </w:rPr>
                <m:t>3</m:t>
              </m:r>
            </m:e>
          </m:rad>
          <m:r>
            <w:rPr>
              <w:rFonts w:ascii="Cambria Math" w:hAnsi="Cambria Math"/>
              <w:sz w:val="40"/>
              <w:szCs w:val="40"/>
              <w:lang w:val="fr-CH"/>
            </w:rPr>
            <m:t>→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  <w:lang w:val="fr-CH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  <w:lang w:val="fr-CH"/>
                </w:rPr>
                <m:t>400V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  <w:lang w:val="fr-CH"/>
                </w:rPr>
                <m:t>230V</m:t>
              </m:r>
            </m:den>
          </m:f>
          <m:r>
            <w:rPr>
              <w:rFonts w:ascii="Cambria Math" w:hAnsi="Cambria Math"/>
              <w:sz w:val="40"/>
              <w:szCs w:val="40"/>
              <w:lang w:val="fr-C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40"/>
                  <w:szCs w:val="40"/>
                  <w:lang w:val="fr-CH"/>
                </w:rPr>
              </m:ctrlPr>
            </m:radPr>
            <m:deg/>
            <m:e>
              <m:r>
                <w:rPr>
                  <w:rFonts w:ascii="Cambria Math" w:hAnsi="Cambria Math"/>
                  <w:sz w:val="40"/>
                  <w:szCs w:val="40"/>
                  <w:lang w:val="fr-CH"/>
                </w:rPr>
                <m:t>3</m:t>
              </m:r>
            </m:e>
          </m:rad>
        </m:oMath>
      </m:oMathPara>
    </w:p>
    <w:p w:rsidR="00D95DDA" w:rsidRPr="00D95DDA" w:rsidRDefault="00037122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816960" behindDoc="0" locked="0" layoutInCell="1" allowOverlap="1" wp14:anchorId="4DE5014F" wp14:editId="657004B2">
            <wp:simplePos x="0" y="0"/>
            <wp:positionH relativeFrom="column">
              <wp:posOffset>248355</wp:posOffset>
            </wp:positionH>
            <wp:positionV relativeFrom="paragraph">
              <wp:posOffset>217805</wp:posOffset>
            </wp:positionV>
            <wp:extent cx="679450" cy="534035"/>
            <wp:effectExtent l="0" t="0" r="6350" b="0"/>
            <wp:wrapNone/>
            <wp:docPr id="1151" name="Grafik 1151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DC6CE8E" wp14:editId="1EEEE572">
                <wp:simplePos x="0" y="0"/>
                <wp:positionH relativeFrom="column">
                  <wp:posOffset>936625</wp:posOffset>
                </wp:positionH>
                <wp:positionV relativeFrom="paragraph">
                  <wp:posOffset>207010</wp:posOffset>
                </wp:positionV>
                <wp:extent cx="5033645" cy="3596005"/>
                <wp:effectExtent l="0" t="0" r="14605" b="23495"/>
                <wp:wrapNone/>
                <wp:docPr id="1149" name="Textfeld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645" cy="3596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D46872" w:rsidRDefault="00FC6B5C" w:rsidP="00D95DDA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736506807" w:edGrp="everyone"/>
                            <w:r w:rsidRPr="00D46872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…</w:t>
                            </w:r>
                            <w:permEnd w:id="73650680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CE8E" id="Textfeld 1149" o:spid="_x0000_s1030" type="#_x0000_t202" style="position:absolute;left:0;text-align:left;margin-left:73.75pt;margin-top:16.3pt;width:396.35pt;height:283.1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1r5pAIAANoFAAAOAAAAZHJzL2Uyb0RvYy54bWysVFtP2zAUfp+0/2D5fSSFFtaqKeqomCYh&#10;QIOJZ9exiYXj49luk+7X79hJb8AL014S2+c7t+9cppdtrclaOK/AFHRwklMiDIdSmeeC/nq8/vKV&#10;Eh+YKZkGIwq6EZ5ezj5/mjZ2Ik6hAl0KR9CI8ZPGFrQKwU6yzPNK1MyfgBUGhRJczQJe3XNWOtag&#10;9Vpnp3l+njXgSuuAC+/xddEJ6SzZl1LwcCelF4HogmJsIX1d+i7jN5tN2eTZMVsp3ofB/iGKmimD&#10;TnemFiwwsnLqjalacQceZDjhUGcgpeIi5YDZDPJX2TxUzIqUC5Lj7Y4m///M8tv1vSOqxNoNhmNK&#10;DKuxSo+iDVLokqRH5KixfoLQB4vg0H6DFvGRu/ju8TGm3kpXxz8mRVCObG92DKM9wvFxlJ+dnQ9H&#10;lHCUnY3G53k+inayvbp1PnwXUJN4KKjDEiZm2frGhw66hURvHrQqr5XW6RLbRlxpR9YMC65DChKN&#10;H6G0IQ16H1yMkuEjWTS9019qxl/68N6gFsxXnRu/8QsIPU6bGIhIrdcHvCcpncJGi4jR5qeQSH3i&#10;6p3oGefC7DJI6IiSmOtHFHv8PqqPKHd5oEbyDCbslGtlwHX8HZNevmxJlx0eq3uQdzyGdtmmnhtu&#10;e2gJ5QZby0E3oN7ya4WVuGE+3DOHE4ndhFsm3OFHasDyQX+ipAL35733iMdBQSklDU54Qf3vFXOC&#10;Ev3D4AiNB8NhXAnpMhxdnOLFHUqWhxKzqq8Ae2qA+8zydIz4oLdH6aB+wmU0j15RxAxH3wUN2+NV&#10;6PYOLjMu5vMEwiVgWbgxD5ZH05Hl2IGP7RNztp+AgMNzC9tdwCavBqHDRk0D81UAqdKURJ47Vnv+&#10;cYGkOeuXXdxQh/eE2q/k2V8AAAD//wMAUEsDBBQABgAIAAAAIQD+SOsc3wAAAAoBAAAPAAAAZHJz&#10;L2Rvd25yZXYueG1sTI/BTsMwEETvSPyDtUjcqENoShPiVAgJqeLWgsrVibdxhL2OYqc1fD3mRI+j&#10;fZp5W2+iNeyEkx8cCbhfZMCQOqcG6gV8vL/erYH5IElJ4wgFfKOHTXN9VctKuTPt8LQPPUsl5Csp&#10;QIcwVpz7TqOVfuFGpHQ7usnKkOLUczXJcyq3hudZtuJWDpQWtBzxRWP3tZ+tAIzmQG/zKLc/20NX&#10;HD93rR6iELc38fkJWMAY/mH400/q0CSn1s2kPDMpLx+LhAp4yFfAElAusxxYK6Ao1yXwpuaXLzS/&#10;AAAA//8DAFBLAQItABQABgAIAAAAIQC2gziS/gAAAOEBAAATAAAAAAAAAAAAAAAAAAAAAABbQ29u&#10;dGVudF9UeXBlc10ueG1sUEsBAi0AFAAGAAgAAAAhADj9If/WAAAAlAEAAAsAAAAAAAAAAAAAAAAA&#10;LwEAAF9yZWxzLy5yZWxzUEsBAi0AFAAGAAgAAAAhAInTWvmkAgAA2gUAAA4AAAAAAAAAAAAAAAAA&#10;LgIAAGRycy9lMm9Eb2MueG1sUEsBAi0AFAAGAAgAAAAhAP5I6xzfAAAACgEAAA8AAAAAAAAAAAAA&#10;AAAA/gQAAGRycy9kb3ducmV2LnhtbFBLBQYAAAAABAAEAPMAAAAKBgAAAAA=&#10;" fillcolor="white [3201]" strokeweight=".25pt">
                <v:stroke dashstyle="1 1"/>
                <v:textbox>
                  <w:txbxContent>
                    <w:p w:rsidR="00FC6B5C" w:rsidRPr="00D46872" w:rsidRDefault="00FC6B5C" w:rsidP="00D95DDA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736506807" w:edGrp="everyone"/>
                      <w:r w:rsidRPr="00D46872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…</w:t>
                      </w:r>
                      <w:permEnd w:id="736506807"/>
                    </w:p>
                  </w:txbxContent>
                </v:textbox>
              </v:shape>
            </w:pict>
          </mc:Fallback>
        </mc:AlternateContent>
      </w:r>
    </w:p>
    <w:p w:rsidR="00D95DDA" w:rsidRP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P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P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95DDA" w:rsidRDefault="00D95DDA" w:rsidP="00D95DD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3097E" w:rsidRPr="008D16B3" w:rsidRDefault="00D3097E" w:rsidP="009A2400">
      <w:pPr>
        <w:pStyle w:val="berschrift2"/>
        <w:rPr>
          <w:lang w:val="de-CH"/>
        </w:rPr>
      </w:pPr>
      <w:bookmarkStart w:id="9" w:name="_Toc298142476"/>
      <w:r w:rsidRPr="008D16B3">
        <w:rPr>
          <w:lang w:val="de-CH"/>
        </w:rPr>
        <w:lastRenderedPageBreak/>
        <w:t>Zeigerbild der Spannungen in der Sternschaltung</w:t>
      </w:r>
      <w:bookmarkEnd w:id="9"/>
    </w:p>
    <w:p w:rsidR="00D3097E" w:rsidRDefault="00037122" w:rsidP="00D3097E">
      <w:pPr>
        <w:spacing w:before="120" w:after="120"/>
        <w:ind w:left="993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821056" behindDoc="0" locked="0" layoutInCell="1" allowOverlap="1" wp14:anchorId="135EF11F" wp14:editId="3C54DAE0">
            <wp:simplePos x="0" y="0"/>
            <wp:positionH relativeFrom="column">
              <wp:posOffset>2841695</wp:posOffset>
            </wp:positionH>
            <wp:positionV relativeFrom="paragraph">
              <wp:posOffset>49530</wp:posOffset>
            </wp:positionV>
            <wp:extent cx="679450" cy="534035"/>
            <wp:effectExtent l="0" t="0" r="6350" b="0"/>
            <wp:wrapNone/>
            <wp:docPr id="6" name="Grafik 6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97E"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020FEB" wp14:editId="0D29B059">
                <wp:simplePos x="0" y="0"/>
                <wp:positionH relativeFrom="column">
                  <wp:posOffset>3531565</wp:posOffset>
                </wp:positionH>
                <wp:positionV relativeFrom="paragraph">
                  <wp:posOffset>49050</wp:posOffset>
                </wp:positionV>
                <wp:extent cx="2441317" cy="2406650"/>
                <wp:effectExtent l="0" t="0" r="16510" b="1270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317" cy="2406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735854" w:rsidRDefault="00FC6B5C" w:rsidP="00D3097E">
                            <w:pPr>
                              <w:spacing w:before="40" w:after="40"/>
                              <w:rPr>
                                <w:rFonts w:asciiTheme="minorHAnsi" w:eastAsiaTheme="minorEastAsia" w:hAnsiTheme="minorHAnsi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216153902" w:edGrp="everyone"/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30°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i/>
                                                <w:color w:val="0070C0"/>
                                                <w:sz w:val="22"/>
                                                <w:szCs w:val="22"/>
                                                <w:lang w:val="de-CH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70C0"/>
                                                <w:sz w:val="22"/>
                                                <w:szCs w:val="22"/>
                                                <w:lang w:val="de-C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70C0"/>
                                                <w:sz w:val="22"/>
                                                <w:szCs w:val="22"/>
                                                <w:lang w:val="de-CH"/>
                                              </w:rPr>
                                              <m:t>31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Arial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  <m:t>1N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 xml:space="preserve">   </m:t>
                                </m:r>
                              </m:oMath>
                            </m:oMathPara>
                          </w:p>
                          <w:p w:rsidR="00FC6B5C" w:rsidRPr="00735854" w:rsidRDefault="00FC6B5C" w:rsidP="00D3097E">
                            <w:pPr>
                              <w:spacing w:before="40" w:after="40"/>
                              <w:rPr>
                                <w:rFonts w:asciiTheme="minorHAnsi" w:eastAsiaTheme="minorEastAsia" w:hAnsiTheme="minorHAnsi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31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=2∙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1N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∙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cos</m:t>
                                    </m: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  <m:t>30°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:rsidR="00FC6B5C" w:rsidRPr="00735854" w:rsidRDefault="00FC6B5C" w:rsidP="00D3097E">
                            <w:pPr>
                              <w:spacing w:before="40" w:after="40"/>
                              <w:rPr>
                                <w:rFonts w:asciiTheme="minorHAnsi" w:eastAsiaTheme="minorEastAsia" w:hAnsiTheme="minorHAnsi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Bidi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=2∙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Bidi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∙0.866</m:t>
                              </m:r>
                            </m:oMath>
                          </w:p>
                          <w:p w:rsidR="00FC6B5C" w:rsidRPr="00735854" w:rsidRDefault="00FC6B5C" w:rsidP="00D3097E">
                            <w:pPr>
                              <w:spacing w:before="40" w:after="40"/>
                              <w:rPr>
                                <w:rFonts w:asciiTheme="minorHAnsi" w:eastAsiaTheme="minorEastAsia" w:hAnsiTheme="minorHAnsi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Bidi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=1.73∙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1N</m:t>
                                  </m:r>
                                </m:sub>
                              </m:sSub>
                            </m:oMath>
                          </w:p>
                          <w:p w:rsidR="00FC6B5C" w:rsidRDefault="00FC6B5C" w:rsidP="00D3097E">
                            <w:pPr>
                              <w:spacing w:before="40" w:after="40"/>
                              <w:rPr>
                                <w:rFonts w:asciiTheme="minorHAnsi" w:eastAsiaTheme="minorEastAsia" w:hAnsiTheme="minorHAnsi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</w:p>
                          <w:p w:rsidR="00FC6B5C" w:rsidRPr="00735854" w:rsidRDefault="00FC6B5C" w:rsidP="00D3097E">
                            <w:pPr>
                              <w:spacing w:before="40" w:after="40"/>
                              <w:rPr>
                                <w:rFonts w:asciiTheme="minorHAnsi" w:eastAsiaTheme="minorEastAsia" w:hAnsiTheme="minorHAnsi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borderBox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  <m:t>31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=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∙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70C0"/>
                                            <w:sz w:val="22"/>
                                            <w:szCs w:val="22"/>
                                            <w:lang w:val="de-CH"/>
                                          </w:rPr>
                                          <m:t>1N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 xml:space="preserve">   </m:t>
                                    </m:r>
                                  </m:e>
                                </m:borderBox>
                              </m:oMath>
                            </m:oMathPara>
                          </w:p>
                          <w:permEnd w:id="216153902"/>
                          <w:p w:rsidR="00FC6B5C" w:rsidRPr="00735854" w:rsidRDefault="00FC6B5C" w:rsidP="00D3097E">
                            <w:pPr>
                              <w:spacing w:before="40" w:after="40"/>
                              <w:rPr>
                                <w:rFonts w:asciiTheme="minorHAnsi" w:eastAsiaTheme="minorEastAsia" w:hAnsiTheme="minorHAnsi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20FEB" id="Textfeld 4" o:spid="_x0000_s1031" type="#_x0000_t202" style="position:absolute;left:0;text-align:left;margin-left:278.1pt;margin-top:3.85pt;width:192.25pt;height:189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L4jowIAANQFAAAOAAAAZHJzL2Uyb0RvYy54bWysVN9P2zAQfp+0/8Hy+0jbpbBVTVFHxTQJ&#10;ARpMPLuO3Vg4Ps92m3R/PWcnKYXxwrSX5Oz77tfnu5uft7UmO+G8AlPQ8cmIEmE4lMpsCvrr/vLT&#10;F0p8YKZkGowo6F54er74+GHe2JmYQAW6FI6gE+NnjS1oFYKdZZnnlaiZPwErDColuJoFPLpNVjrW&#10;oPdaZ5PR6DRrwJXWARfe4+2qU9JF8i+l4OFGSi8C0QXF3EL6uvRdx2+2mLPZxjFbKd6nwf4hi5op&#10;g0EPrlYsMLJ16i9XteIOPMhwwqHOQErFRaoBqxmPXlVzVzErUi1IjrcHmvz/c8uvd7eOqLKgOSWG&#10;1fhE96INUuiS5JGdxvoZgu4swkL7DVp85eHe42UsupWujn8sh6Aeed4fuEVnhOPlJM/Hn8dnlHDU&#10;TfLR6ek0sZ89m1vnw3cBNYlCQR0+XuKU7a58wFQQOkBiNA9alZdK63SIDSMutCM7hk+tQ0oSLV6g&#10;tCFNQTGNaXL8QhddH+zXmvHHWOZrDxG1Yr7qwvi9X0HocdrERERquj7hSF5HUpLCXouI0eankEh6&#10;4uqN7BnnwhwqSOiIkljrewx7/HNW7zHu6kCLFBlMOBjXyoDr+HtJevk4kC47PNJ3VHcUQ7tuU7dN&#10;hx5aQ7nH1nLQjaa3/FIhx1fMh1vmcBaxm3C/hBv8SA34fNBLlFTg/rx1H/E4IqilpMHZLqj/vWVO&#10;UKJ/GByer+M8j8sgHfLp2QQP7lizPtaYbX0B2FNj3GSWJzHigx5E6aB+wDW0jFFRxQzH2AUNg3gR&#10;uo2Da4yL5TKBcPwtC1fmzvLoOrIce+u+fWDO9hMQcHiuYdgCbPZqEDpstDSw3AaQKk1J5Lljtecf&#10;V0dq5H7Nxd10fE6o52W8eAIAAP//AwBQSwMEFAAGAAgAAAAhAPnRtuLfAAAACQEAAA8AAABkcnMv&#10;ZG93bnJldi54bWxMj8FOwzAQRO9I/IO1SNyoQyFJm8apEBJSxa0FlasTb+MIex3FTmv4eswJbrOa&#10;0czbehutYWec/OBIwP0iA4bUOTVQL+D97eVuBcwHSUoaRyjgCz1sm+urWlbKXWiP50PoWSohX0kB&#10;OoSx4tx3Gq30CzciJe/kJitDOqeeq0leUrk1fJllBbdyoLSg5YjPGrvPw2wFYDRHep1HufveHbv8&#10;9LFv9RCFuL2JTxtgAWP4C8MvfkKHJjG1biblmRGQ58UyRQWUJbDkrx+zJFoBD6uiBN7U/P8HzQ8A&#10;AAD//wMAUEsBAi0AFAAGAAgAAAAhALaDOJL+AAAA4QEAABMAAAAAAAAAAAAAAAAAAAAAAFtDb250&#10;ZW50X1R5cGVzXS54bWxQSwECLQAUAAYACAAAACEAOP0h/9YAAACUAQAACwAAAAAAAAAAAAAAAAAv&#10;AQAAX3JlbHMvLnJlbHNQSwECLQAUAAYACAAAACEAwFC+I6MCAADUBQAADgAAAAAAAAAAAAAAAAAu&#10;AgAAZHJzL2Uyb0RvYy54bWxQSwECLQAUAAYACAAAACEA+dG24t8AAAAJAQAADwAAAAAAAAAAAAAA&#10;AAD9BAAAZHJzL2Rvd25yZXYueG1sUEsFBgAAAAAEAAQA8wAAAAkGAAAAAA==&#10;" fillcolor="white [3201]" strokeweight=".25pt">
                <v:stroke dashstyle="1 1"/>
                <v:textbox>
                  <w:txbxContent>
                    <w:p w:rsidR="00FC6B5C" w:rsidRPr="00735854" w:rsidRDefault="00FC6B5C" w:rsidP="00D3097E">
                      <w:pPr>
                        <w:spacing w:before="40" w:after="40"/>
                        <w:rPr>
                          <w:rFonts w:asciiTheme="minorHAnsi" w:eastAsiaTheme="minorEastAsia" w:hAnsiTheme="minorHAnsi" w:cstheme="minorBidi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216153902" w:edGrp="everyone"/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 w:cs="Arial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>Cos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30°</m:t>
                              </m:r>
                            </m:e>
                          </m:d>
                          <m:r>
                            <w:rPr>
                              <w:rFonts w:ascii="Cambria Math" w:hAnsi="Cambria Math" w:cs="Arial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31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2</m:t>
                                  </m:r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Arial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 xml:space="preserve">   </m:t>
                          </m:r>
                        </m:oMath>
                      </m:oMathPara>
                    </w:p>
                    <w:p w:rsidR="00FC6B5C" w:rsidRPr="00735854" w:rsidRDefault="00FC6B5C" w:rsidP="00D3097E">
                      <w:pPr>
                        <w:spacing w:before="40" w:after="40"/>
                        <w:rPr>
                          <w:rFonts w:asciiTheme="minorHAnsi" w:eastAsiaTheme="minorEastAsia" w:hAnsiTheme="minorHAnsi" w:cstheme="minorBidi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>=2∙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1N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>∙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Bidi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Bidi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cos</m:t>
                              </m: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30°</m:t>
                                  </m:r>
                                </m:e>
                              </m:d>
                            </m:e>
                          </m:func>
                        </m:oMath>
                      </m:oMathPara>
                    </w:p>
                    <w:p w:rsidR="00FC6B5C" w:rsidRPr="00735854" w:rsidRDefault="00FC6B5C" w:rsidP="00D3097E">
                      <w:pPr>
                        <w:spacing w:before="40" w:after="40"/>
                        <w:rPr>
                          <w:rFonts w:asciiTheme="minorHAnsi" w:eastAsiaTheme="minorEastAsia" w:hAnsiTheme="minorHAnsi" w:cstheme="minorBidi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31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Bidi"/>
                            <w:color w:val="0070C0"/>
                            <w:sz w:val="22"/>
                            <w:szCs w:val="22"/>
                            <w:lang w:val="de-CH"/>
                          </w:rPr>
                          <m:t>=2∙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Bidi"/>
                            <w:color w:val="0070C0"/>
                            <w:sz w:val="22"/>
                            <w:szCs w:val="22"/>
                            <w:lang w:val="de-CH"/>
                          </w:rPr>
                          <m:t>∙0.866</m:t>
                        </m:r>
                      </m:oMath>
                    </w:p>
                    <w:p w:rsidR="00FC6B5C" w:rsidRPr="00735854" w:rsidRDefault="00FC6B5C" w:rsidP="00D3097E">
                      <w:pPr>
                        <w:spacing w:before="40" w:after="40"/>
                        <w:rPr>
                          <w:rFonts w:asciiTheme="minorHAnsi" w:eastAsiaTheme="minorEastAsia" w:hAnsiTheme="minorHAnsi" w:cstheme="minorBidi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31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Bidi"/>
                            <w:color w:val="0070C0"/>
                            <w:sz w:val="22"/>
                            <w:szCs w:val="22"/>
                            <w:lang w:val="de-CH"/>
                          </w:rPr>
                          <m:t>=1.73∙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1N</m:t>
                            </m:r>
                          </m:sub>
                        </m:sSub>
                      </m:oMath>
                    </w:p>
                    <w:p w:rsidR="00FC6B5C" w:rsidRDefault="00FC6B5C" w:rsidP="00D3097E">
                      <w:pPr>
                        <w:spacing w:before="40" w:after="40"/>
                        <w:rPr>
                          <w:rFonts w:asciiTheme="minorHAnsi" w:eastAsiaTheme="minorEastAsia" w:hAnsiTheme="minorHAnsi" w:cstheme="minorBidi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</w:p>
                    <w:p w:rsidR="00FC6B5C" w:rsidRPr="00735854" w:rsidRDefault="00FC6B5C" w:rsidP="00D3097E">
                      <w:pPr>
                        <w:spacing w:before="40" w:after="40"/>
                        <w:rPr>
                          <w:rFonts w:asciiTheme="minorHAnsi" w:eastAsiaTheme="minorEastAsia" w:hAnsiTheme="minorHAnsi" w:cstheme="minorBidi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orderBox>
                            <m:borderBox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</m:ctrlPr>
                            </m:borderBox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Bidi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eastAsiaTheme="minorEastAsia" w:hAnsi="Cambria Math" w:cstheme="minorBidi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Bidi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 xml:space="preserve">   </m:t>
                              </m:r>
                            </m:e>
                          </m:borderBox>
                        </m:oMath>
                      </m:oMathPara>
                    </w:p>
                    <w:permEnd w:id="216153902"/>
                    <w:p w:rsidR="00FC6B5C" w:rsidRPr="00735854" w:rsidRDefault="00FC6B5C" w:rsidP="00D3097E">
                      <w:pPr>
                        <w:spacing w:before="40" w:after="40"/>
                        <w:rPr>
                          <w:rFonts w:asciiTheme="minorHAnsi" w:eastAsiaTheme="minorEastAsia" w:hAnsiTheme="minorHAnsi" w:cstheme="minorBidi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sz w:val="22"/>
          <w:szCs w:val="22"/>
          <w:lang w:val="de-CH"/>
        </w:rPr>
        <w:t xml:space="preserve">  </w:t>
      </w:r>
      <w:r w:rsidR="00D3097E">
        <w:rPr>
          <w:noProof/>
          <w:lang w:val="en-US" w:eastAsia="en-US"/>
        </w:rPr>
        <w:drawing>
          <wp:inline distT="0" distB="0" distL="0" distR="0" wp14:anchorId="5B499A86" wp14:editId="31B9EE3B">
            <wp:extent cx="2311400" cy="255675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13566"/>
                    <a:stretch/>
                  </pic:blipFill>
                  <pic:spPr bwMode="auto">
                    <a:xfrm>
                      <a:off x="0" y="0"/>
                      <a:ext cx="2311400" cy="255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97E" w:rsidRPr="005D523C" w:rsidRDefault="005D523C" w:rsidP="009A2400">
      <w:pPr>
        <w:pStyle w:val="berschrift2"/>
      </w:pPr>
      <w:bookmarkStart w:id="10" w:name="_Toc298142477"/>
      <w:r w:rsidRPr="005D523C">
        <w:t>Strangspannungen und Leiterspannungen im Liniendiagramm</w:t>
      </w:r>
      <w:bookmarkEnd w:id="10"/>
    </w:p>
    <w:p w:rsidR="005D523C" w:rsidRDefault="007C4245" w:rsidP="005D523C">
      <w:pPr>
        <w:spacing w:before="120" w:after="120"/>
        <w:ind w:left="993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824128" behindDoc="0" locked="0" layoutInCell="1" allowOverlap="1" wp14:anchorId="7E571D7D" wp14:editId="6F133DB7">
            <wp:simplePos x="0" y="0"/>
            <wp:positionH relativeFrom="column">
              <wp:posOffset>2838450</wp:posOffset>
            </wp:positionH>
            <wp:positionV relativeFrom="paragraph">
              <wp:posOffset>48190</wp:posOffset>
            </wp:positionV>
            <wp:extent cx="679450" cy="534035"/>
            <wp:effectExtent l="0" t="0" r="6350" b="0"/>
            <wp:wrapNone/>
            <wp:docPr id="12" name="Grafik 12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23C"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D304550" wp14:editId="6FDFF8C2">
                <wp:simplePos x="0" y="0"/>
                <wp:positionH relativeFrom="column">
                  <wp:posOffset>3531566</wp:posOffset>
                </wp:positionH>
                <wp:positionV relativeFrom="paragraph">
                  <wp:posOffset>49861</wp:posOffset>
                </wp:positionV>
                <wp:extent cx="2440940" cy="2190750"/>
                <wp:effectExtent l="0" t="0" r="16510" b="1905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0940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Default="00FC6B5C" w:rsidP="005D523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202328261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 xml:space="preserve">∙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3N</m:t>
                                  </m:r>
                                </m:sub>
                              </m:sSub>
                            </m:oMath>
                          </w:p>
                          <w:p w:rsidR="00FC6B5C" w:rsidRDefault="00FC6B5C" w:rsidP="005D523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</w:p>
                          <w:p w:rsidR="00FC6B5C" w:rsidRDefault="00FC6B5C" w:rsidP="005D523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vertAlign w:val="subscript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Potenzialdifferenz zwischen U</w:t>
                            </w:r>
                            <w:r w:rsidRPr="008F03F5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vertAlign w:val="subscript"/>
                                <w:lang w:val="de-CH"/>
                              </w:rPr>
                              <w:t>1N</w:t>
                            </w: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und U</w:t>
                            </w:r>
                            <w:r w:rsidRPr="008F03F5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vertAlign w:val="subscript"/>
                                <w:lang w:val="de-CH"/>
                              </w:rPr>
                              <w:t>3N</w:t>
                            </w: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ergibt U</w:t>
                            </w:r>
                            <w:r w:rsidRPr="008F03F5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vertAlign w:val="subscript"/>
                                <w:lang w:val="de-CH"/>
                              </w:rPr>
                              <w:t>31</w:t>
                            </w:r>
                          </w:p>
                          <w:p w:rsidR="00FC6B5C" w:rsidRDefault="00FC6B5C" w:rsidP="005D523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vertAlign w:val="subscript"/>
                                <w:lang w:val="de-CH"/>
                              </w:rPr>
                            </w:pPr>
                          </w:p>
                          <w:p w:rsidR="00FC6B5C" w:rsidRPr="008F03F5" w:rsidRDefault="00FC6B5C" w:rsidP="005D523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1N</m:t>
                                  </m:r>
                                </m:sub>
                              </m:sSub>
                            </m:oMath>
                          </w:p>
                          <w:p w:rsidR="00FC6B5C" w:rsidRPr="008F03F5" w:rsidRDefault="00FC6B5C" w:rsidP="005D523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&lt;a</m:t>
                              </m:r>
                            </m:oMath>
                          </w:p>
                          <w:p w:rsidR="00FC6B5C" w:rsidRPr="00D46872" w:rsidRDefault="00FC6B5C" w:rsidP="005D523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 xml:space="preserve">        </m:t>
                                </m:r>
                              </m:oMath>
                            </m:oMathPara>
                            <w:permEnd w:id="120232826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04550" id="Textfeld 11" o:spid="_x0000_s1032" type="#_x0000_t202" style="position:absolute;left:0;text-align:left;margin-left:278.1pt;margin-top:3.95pt;width:192.2pt;height:172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T74owIAANYFAAAOAAAAZHJzL2Uyb0RvYy54bWysVE1PGzEQvVfqf7B8L5ukAUrEBqVEVJUQ&#10;oELF2fHaZIXX49oO2fTX99m7CYFyoepld+x58/U8M6dnbWPYk/KhJlvy4cGAM2UlVbV9KPnPu4tP&#10;XzgLUdhKGLKq5BsV+Nn044fTtZuoES3JVMozOLFhsnYlX8boJkUR5FI1IhyQUxZKTb4REUf/UFRe&#10;rOG9McVoMDgq1uQr50mqEHA775R8mv1rrWS81jqoyEzJkVvMX5+/i/Qtpqdi8uCFW9ayT0P8QxaN&#10;qC2C7lzNRRRs5eu/XDW19BRIxwNJTUFa11LlGlDNcPCqmtulcCrXAnKC29EU/p9befV041ld4e2G&#10;nFnR4I3uVBu1MhXDFfhZuzAB7NYBGNuv1AK7vQ+4TGW32jfpj4IY9GB6s2MX3pjE5Wg8HpyMoZLQ&#10;jYYng+PDzH/xbO58iN8UNSwJJfd4vsyqeLoMEakAuoWkaIFMXV3UxuRDahl1bjx7EnhsE3OSsHiB&#10;MpatS/55eHyYHb/QJdc7+4UR8jGV+dpDQs1FWHZhwibMKfY4Y1MiKrddn3AiryMpS3FjVMIY+0Np&#10;0J65eiN7IaWyuwoyOqE0an2PYY9/zuo9xl0dsMiRycadcVNb8h1/L0mvHrek6w4P+vbqTmJsF23u&#10;t6NtDy2o2qC1PHXDGZy8qMHxpQjxRnhMI1oGGyZe46MN4fmolzhbkv/91n3CY0ig5WyN6S55+LUS&#10;XnFmvluMz8kQzYh1kA/jw+MRDn5fs9jX2FVzTugpTAiyy2LCR7MVtafmHotolqJCJaxE7JLHrXge&#10;u52DRSbVbJZBWABOxEt762RynVhOvXXX3gvv+gmIGJ4r2u4BMXk1CB02WVqarSLpOk9J4rljtecf&#10;yyM3cr/o0nbaP2fU8zqe/gEAAP//AwBQSwMEFAAGAAgAAAAhAMaMJvneAAAACQEAAA8AAABkcnMv&#10;ZG93bnJldi54bWxMj0FLxDAUhO+C/yE8wZubWm21tekigrB421XWa9q8bYrJS2nS3eivN57c4zDD&#10;zDfNOlrDjjj70ZGA21UGDKl3aqRBwMf7680jMB8kKWkcoYBv9LBuLy8aWSt3oi0ed2FgqYR8LQXo&#10;EKaac99rtNKv3ISUvIObrQxJzgNXszylcmt4nmUlt3KktKDlhC8a+6/dYgVgNHt6Wya5+dns++Lw&#10;ue30GIW4vorPT8ACxvAfhj/8hA5tYurcQsozI6AoyjxFBTxUwJJf3WclsE7AXZFXwNuGnz9ofwEA&#10;AP//AwBQSwECLQAUAAYACAAAACEAtoM4kv4AAADhAQAAEwAAAAAAAAAAAAAAAAAAAAAAW0NvbnRl&#10;bnRfVHlwZXNdLnhtbFBLAQItABQABgAIAAAAIQA4/SH/1gAAAJQBAAALAAAAAAAAAAAAAAAAAC8B&#10;AABfcmVscy8ucmVsc1BLAQItABQABgAIAAAAIQDOFT74owIAANYFAAAOAAAAAAAAAAAAAAAAAC4C&#10;AABkcnMvZTJvRG9jLnhtbFBLAQItABQABgAIAAAAIQDGjCb53gAAAAkBAAAPAAAAAAAAAAAAAAAA&#10;AP0EAABkcnMvZG93bnJldi54bWxQSwUGAAAAAAQABADzAAAACAYAAAAA&#10;" fillcolor="white [3201]" strokeweight=".25pt">
                <v:stroke dashstyle="1 1"/>
                <v:textbox>
                  <w:txbxContent>
                    <w:p w:rsidR="00FC6B5C" w:rsidRDefault="00FC6B5C" w:rsidP="005D523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202328261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Û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31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 xml:space="preserve">∙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û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1N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û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3N</m:t>
                            </m:r>
                          </m:sub>
                        </m:sSub>
                      </m:oMath>
                    </w:p>
                    <w:p w:rsidR="00FC6B5C" w:rsidRDefault="00FC6B5C" w:rsidP="005D523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</w:p>
                    <w:p w:rsidR="00FC6B5C" w:rsidRDefault="00FC6B5C" w:rsidP="005D523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vertAlign w:val="subscript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Potenzialdifferenz zwischen U</w:t>
                      </w:r>
                      <w:r w:rsidRPr="008F03F5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vertAlign w:val="subscript"/>
                          <w:lang w:val="de-CH"/>
                        </w:rPr>
                        <w:t>1N</w:t>
                      </w: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und U</w:t>
                      </w:r>
                      <w:r w:rsidRPr="008F03F5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vertAlign w:val="subscript"/>
                          <w:lang w:val="de-CH"/>
                        </w:rPr>
                        <w:t>3N</w:t>
                      </w: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ergibt U</w:t>
                      </w:r>
                      <w:r w:rsidRPr="008F03F5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vertAlign w:val="subscript"/>
                          <w:lang w:val="de-CH"/>
                        </w:rPr>
                        <w:t>31</w:t>
                      </w:r>
                    </w:p>
                    <w:p w:rsidR="00FC6B5C" w:rsidRDefault="00FC6B5C" w:rsidP="005D523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vertAlign w:val="subscript"/>
                          <w:lang w:val="de-CH"/>
                        </w:rPr>
                      </w:pPr>
                    </w:p>
                    <w:p w:rsidR="00FC6B5C" w:rsidRPr="008F03F5" w:rsidRDefault="00FC6B5C" w:rsidP="005D523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31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3N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1N</m:t>
                            </m:r>
                          </m:sub>
                        </m:sSub>
                      </m:oMath>
                    </w:p>
                    <w:p w:rsidR="00FC6B5C" w:rsidRPr="008F03F5" w:rsidRDefault="00FC6B5C" w:rsidP="005D523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1N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3N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&lt;a</m:t>
                        </m:r>
                      </m:oMath>
                    </w:p>
                    <w:p w:rsidR="00FC6B5C" w:rsidRPr="00D46872" w:rsidRDefault="00FC6B5C" w:rsidP="005D523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Arial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 xml:space="preserve">        </m:t>
                          </m:r>
                        </m:oMath>
                      </m:oMathPara>
                      <w:permEnd w:id="1202328261"/>
                    </w:p>
                  </w:txbxContent>
                </v:textbox>
              </v:shape>
            </w:pict>
          </mc:Fallback>
        </mc:AlternateContent>
      </w:r>
      <w:r w:rsidR="005D523C">
        <w:rPr>
          <w:noProof/>
          <w:lang w:val="en-US" w:eastAsia="en-US"/>
        </w:rPr>
        <w:drawing>
          <wp:inline distT="0" distB="0" distL="0" distR="0" wp14:anchorId="0B93D493" wp14:editId="414EB9A2">
            <wp:extent cx="2293292" cy="2171453"/>
            <wp:effectExtent l="0" t="0" r="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12040"/>
                    <a:stretch/>
                  </pic:blipFill>
                  <pic:spPr bwMode="auto">
                    <a:xfrm>
                      <a:off x="0" y="0"/>
                      <a:ext cx="2293834" cy="217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504" w:rsidRDefault="00583504" w:rsidP="00583504">
      <w:pPr>
        <w:pStyle w:val="Listenabsatz"/>
        <w:spacing w:before="240" w:after="240"/>
        <w:ind w:left="1276"/>
        <w:rPr>
          <w:rFonts w:ascii="Verdana" w:hAnsi="Verdana"/>
          <w:sz w:val="22"/>
          <w:szCs w:val="22"/>
          <w:lang w:val="de-CH"/>
        </w:rPr>
      </w:pPr>
    </w:p>
    <w:p w:rsidR="00583504" w:rsidRPr="005D523C" w:rsidRDefault="00583504" w:rsidP="009A2400">
      <w:pPr>
        <w:pStyle w:val="berschrift2"/>
      </w:pPr>
      <w:bookmarkStart w:id="11" w:name="_Toc298142478"/>
      <w:r>
        <w:rPr>
          <w:noProof/>
          <w:lang w:val="en-US" w:eastAsia="en-US"/>
        </w:rPr>
        <w:drawing>
          <wp:anchor distT="0" distB="0" distL="114300" distR="114300" simplePos="0" relativeHeight="251825152" behindDoc="0" locked="0" layoutInCell="1" allowOverlap="1" wp14:anchorId="2A4EAA2E" wp14:editId="26E36F2B">
            <wp:simplePos x="0" y="0"/>
            <wp:positionH relativeFrom="column">
              <wp:posOffset>3452813</wp:posOffset>
            </wp:positionH>
            <wp:positionV relativeFrom="paragraph">
              <wp:posOffset>12029</wp:posOffset>
            </wp:positionV>
            <wp:extent cx="2550695" cy="1002926"/>
            <wp:effectExtent l="0" t="0" r="2540" b="6985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56"/>
                    <a:stretch/>
                  </pic:blipFill>
                  <pic:spPr bwMode="auto">
                    <a:xfrm>
                      <a:off x="0" y="0"/>
                      <a:ext cx="2554236" cy="100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400-V-Vierleiter-Drehstromnetz</w:t>
      </w:r>
      <w:bookmarkEnd w:id="11"/>
    </w:p>
    <w:p w:rsidR="00583504" w:rsidRDefault="00583504" w:rsidP="009A2400">
      <w:pPr>
        <w:pStyle w:val="Listenabsatz"/>
        <w:numPr>
          <w:ilvl w:val="0"/>
          <w:numId w:val="39"/>
        </w:numPr>
        <w:spacing w:before="120" w:after="120"/>
        <w:ind w:left="1701" w:hanging="283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Leiterspannung = 400 V</w:t>
      </w:r>
    </w:p>
    <w:p w:rsidR="00583504" w:rsidRPr="00D95DDA" w:rsidRDefault="00583504" w:rsidP="009A2400">
      <w:pPr>
        <w:pStyle w:val="Listenabsatz"/>
        <w:numPr>
          <w:ilvl w:val="0"/>
          <w:numId w:val="39"/>
        </w:numPr>
        <w:spacing w:before="120" w:after="120"/>
        <w:ind w:left="1701" w:hanging="283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Strangspannung = 230 V</w:t>
      </w:r>
      <w:r w:rsidRPr="00D95DDA">
        <w:rPr>
          <w:rFonts w:ascii="Verdana" w:hAnsi="Verdana"/>
          <w:sz w:val="22"/>
          <w:szCs w:val="22"/>
          <w:vertAlign w:val="subscript"/>
          <w:lang w:val="de-CH"/>
        </w:rPr>
        <w:t xml:space="preserve"> </w:t>
      </w:r>
    </w:p>
    <w:p w:rsidR="00583504" w:rsidRDefault="00583504" w:rsidP="00583504">
      <w:pPr>
        <w:spacing w:before="12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3097E" w:rsidRPr="00D95DDA" w:rsidRDefault="00D3097E" w:rsidP="00D3097E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D3097E" w:rsidRPr="00583504" w:rsidRDefault="00583504" w:rsidP="00037122">
      <w:pPr>
        <w:spacing w:before="240" w:after="120"/>
        <w:ind w:left="1418"/>
        <w:rPr>
          <w:rFonts w:ascii="Verdana" w:hAnsi="Verdana"/>
          <w:b/>
          <w:sz w:val="22"/>
          <w:szCs w:val="22"/>
          <w:lang w:val="de-CH"/>
        </w:rPr>
      </w:pPr>
      <w:r w:rsidRPr="00583504">
        <w:rPr>
          <w:rFonts w:ascii="Verdana" w:hAnsi="Verdana"/>
          <w:b/>
          <w:sz w:val="22"/>
          <w:szCs w:val="22"/>
          <w:lang w:val="de-CH"/>
        </w:rPr>
        <w:t xml:space="preserve">Dies ermöglicht den Betrieb von Drehstrom- (400 V) und </w:t>
      </w:r>
      <w:r w:rsidR="00037122">
        <w:rPr>
          <w:rFonts w:ascii="Verdana" w:hAnsi="Verdana"/>
          <w:b/>
          <w:sz w:val="22"/>
          <w:szCs w:val="22"/>
          <w:lang w:val="de-CH"/>
        </w:rPr>
        <w:t xml:space="preserve">           </w:t>
      </w:r>
      <w:r w:rsidRPr="00583504">
        <w:rPr>
          <w:rFonts w:ascii="Verdana" w:hAnsi="Verdana"/>
          <w:b/>
          <w:sz w:val="22"/>
          <w:szCs w:val="22"/>
          <w:lang w:val="de-CH"/>
        </w:rPr>
        <w:t>Wechselstromverbrauchern (230 V) an einem Netz!</w:t>
      </w:r>
    </w:p>
    <w:p w:rsidR="00583504" w:rsidRDefault="00583504" w:rsidP="009A2400">
      <w:pPr>
        <w:spacing w:before="120"/>
        <w:ind w:left="1418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Drehstromverbraucher: Z.B. Motor, Elektroherd, Boiler</w:t>
      </w:r>
    </w:p>
    <w:p w:rsidR="00583504" w:rsidRPr="00D95DDA" w:rsidRDefault="00583504" w:rsidP="009A2400">
      <w:pPr>
        <w:spacing w:before="120"/>
        <w:ind w:left="1418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Wechselstromverbraucher: Z.B. Glühlampe, TV-Gerät, Bohrmaschine</w:t>
      </w:r>
    </w:p>
    <w:p w:rsidR="00D3097E" w:rsidRPr="00D95DDA" w:rsidRDefault="00D3097E" w:rsidP="00D3097E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9654B3" w:rsidRPr="001D517F" w:rsidRDefault="009654B3" w:rsidP="009654B3">
      <w:pPr>
        <w:pStyle w:val="berschrift1"/>
        <w:tabs>
          <w:tab w:val="clear" w:pos="1287"/>
          <w:tab w:val="num" w:pos="1134"/>
        </w:tabs>
        <w:ind w:left="1134" w:hanging="425"/>
        <w:rPr>
          <w:lang w:val="de-CH"/>
        </w:rPr>
      </w:pPr>
      <w:bookmarkStart w:id="12" w:name="_Toc298142479"/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829248" behindDoc="0" locked="0" layoutInCell="1" allowOverlap="1" wp14:anchorId="5C3B43BF" wp14:editId="68A2E4FB">
            <wp:simplePos x="0" y="0"/>
            <wp:positionH relativeFrom="column">
              <wp:posOffset>2348230</wp:posOffset>
            </wp:positionH>
            <wp:positionV relativeFrom="paragraph">
              <wp:posOffset>-52070</wp:posOffset>
            </wp:positionV>
            <wp:extent cx="340360" cy="342900"/>
            <wp:effectExtent l="0" t="0" r="254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CH"/>
        </w:rPr>
        <w:t>Sternschaltung</w:t>
      </w:r>
      <w:bookmarkEnd w:id="12"/>
    </w:p>
    <w:p w:rsidR="009A2400" w:rsidRPr="009A2400" w:rsidRDefault="009A2400" w:rsidP="009A2400">
      <w:pPr>
        <w:pStyle w:val="Listenabsatz"/>
        <w:keepNext/>
        <w:numPr>
          <w:ilvl w:val="0"/>
          <w:numId w:val="1"/>
        </w:numPr>
        <w:spacing w:before="240" w:after="60"/>
        <w:outlineLvl w:val="1"/>
        <w:rPr>
          <w:rFonts w:ascii="Verdana" w:hAnsi="Verdana"/>
          <w:i/>
          <w:vanish/>
          <w:sz w:val="24"/>
          <w:lang w:val="fr-CH"/>
        </w:rPr>
      </w:pPr>
      <w:bookmarkStart w:id="13" w:name="_Toc298140583"/>
      <w:bookmarkStart w:id="14" w:name="_Toc298142480"/>
      <w:bookmarkEnd w:id="13"/>
      <w:bookmarkEnd w:id="14"/>
    </w:p>
    <w:p w:rsidR="00C10B35" w:rsidRPr="009A2400" w:rsidRDefault="00D06719" w:rsidP="009A2400">
      <w:pPr>
        <w:pStyle w:val="berschrift2"/>
        <w:tabs>
          <w:tab w:val="clear" w:pos="1134"/>
          <w:tab w:val="num" w:pos="1141"/>
        </w:tabs>
        <w:rPr>
          <w:lang w:val="de-CH"/>
        </w:rPr>
      </w:pPr>
      <w:bookmarkStart w:id="15" w:name="_Toc298142481"/>
      <w:r w:rsidRPr="009A2400">
        <w:rPr>
          <w:lang w:val="de-CH"/>
        </w:rPr>
        <w:t>Sternschaltung von Verbrauchern</w:t>
      </w:r>
      <w:r w:rsidR="009A2400" w:rsidRPr="009A2400">
        <w:rPr>
          <w:lang w:val="de-CH"/>
        </w:rPr>
        <w:t xml:space="preserve"> </w:t>
      </w:r>
      <w:r w:rsidRPr="009A2400">
        <w:rPr>
          <w:lang w:val="de-CH"/>
        </w:rPr>
        <w:t>(symmetrische Belastung)</w:t>
      </w:r>
      <w:bookmarkEnd w:id="15"/>
      <w:r w:rsidR="00C10B35" w:rsidRPr="009A2400">
        <w:rPr>
          <w:noProof/>
          <w:lang w:val="de-CH" w:eastAsia="de-CH"/>
        </w:rPr>
        <w:t xml:space="preserve"> </w:t>
      </w:r>
    </w:p>
    <w:p w:rsidR="00D06719" w:rsidRPr="00D06719" w:rsidRDefault="007C4245" w:rsidP="00774AAC">
      <w:pPr>
        <w:pStyle w:val="Listenabsatz"/>
        <w:spacing w:before="120" w:after="120"/>
        <w:ind w:left="1069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833344" behindDoc="0" locked="0" layoutInCell="1" allowOverlap="1" wp14:anchorId="35E3D5A7" wp14:editId="00882557">
            <wp:simplePos x="0" y="0"/>
            <wp:positionH relativeFrom="column">
              <wp:posOffset>3203645</wp:posOffset>
            </wp:positionH>
            <wp:positionV relativeFrom="paragraph">
              <wp:posOffset>49530</wp:posOffset>
            </wp:positionV>
            <wp:extent cx="679450" cy="534035"/>
            <wp:effectExtent l="0" t="0" r="6350" b="0"/>
            <wp:wrapNone/>
            <wp:docPr id="25" name="Grafik 25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12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A49CC66" wp14:editId="5C3344D0">
                <wp:simplePos x="0" y="0"/>
                <wp:positionH relativeFrom="column">
                  <wp:posOffset>3894455</wp:posOffset>
                </wp:positionH>
                <wp:positionV relativeFrom="paragraph">
                  <wp:posOffset>48260</wp:posOffset>
                </wp:positionV>
                <wp:extent cx="2073275" cy="2070100"/>
                <wp:effectExtent l="0" t="0" r="22225" b="2540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275" cy="207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BF3191" w:rsidRDefault="00FC6B5C" w:rsidP="00D06719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860138638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 xml:space="preserve"> :Leiterstrom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</m:d>
                            </m:oMath>
                          </w:p>
                          <w:p w:rsidR="00FC6B5C" w:rsidRPr="00BF3191" w:rsidRDefault="00FC6B5C" w:rsidP="00D06719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Str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: Stragnstrom</m:t>
                              </m:r>
                            </m:oMath>
                          </w:p>
                          <w:p w:rsidR="00FC6B5C" w:rsidRPr="00BF3191" w:rsidRDefault="00FC6B5C" w:rsidP="00D06719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I=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Str</m:t>
                                  </m:r>
                                </m:sub>
                              </m:sSub>
                            </m:oMath>
                          </w:p>
                          <w:p w:rsidR="00FC6B5C" w:rsidRPr="00BF3191" w:rsidRDefault="00FC6B5C" w:rsidP="00D06719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Str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: Strangspannung,</m:t>
                              </m:r>
                            </m:oMath>
                          </w:p>
                          <w:p w:rsidR="00FC6B5C" w:rsidRPr="00BF3191" w:rsidRDefault="00FC6B5C" w:rsidP="00D06719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 xml:space="preserve"> Sternspannung</m:t>
                                </m:r>
                              </m:oMath>
                            </m:oMathPara>
                          </w:p>
                          <w:p w:rsidR="00FC6B5C" w:rsidRPr="00BF3191" w:rsidRDefault="00FC6B5C" w:rsidP="00D06719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U:Leiterspannung</m:t>
                              </m:r>
                            </m:oMath>
                          </w:p>
                          <w:p w:rsidR="00FC6B5C" w:rsidRDefault="00FC6B5C" w:rsidP="00D06719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</w:p>
                          <w:p w:rsidR="00FC6B5C" w:rsidRPr="00BF3191" w:rsidRDefault="00FC6B5C" w:rsidP="00D06719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Feststellung:</m:t>
                              </m:r>
                            </m:oMath>
                          </w:p>
                          <w:p w:rsidR="00FC6B5C" w:rsidRPr="00BF3191" w:rsidRDefault="00FC6B5C" w:rsidP="00D06719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w:p>
                          <w:p w:rsidR="00FC6B5C" w:rsidRPr="00BF3191" w:rsidRDefault="00FC6B5C" w:rsidP="00D06719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w:permEnd w:id="186013863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9CC66" id="Textfeld 24" o:spid="_x0000_s1033" type="#_x0000_t202" style="position:absolute;left:0;text-align:left;margin-left:306.65pt;margin-top:3.8pt;width:163.25pt;height:16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CS4ogIAANYFAAAOAAAAZHJzL2Uyb0RvYy54bWysVE1v2zAMvQ/YfxB0X52k6bIFdYqsQYcB&#10;RVusHXpWZKkWKomapMTOfv0o2U7Tj0uHXWxSfKTIJ5KnZ63RZCt8UGBLOj4aUSIsh0rZh5L+urv4&#10;9IWSEJmtmAYrSroTgZ4tPn44bdxcTKAGXQlPMIgN88aVtI7RzYsi8FoYFo7ACYtGCd6wiKp/KCrP&#10;GoxudDEZjT4XDfjKeeAiBDxddUa6yPGlFDxeSxlEJLqkmFvMX5+/6/QtFqds/uCZqxXv02D/kIVh&#10;yuKl+1ArFhnZePUqlFHcQwAZjziYAqRUXOQasJrx6EU1tzVzIteC5AS3pyn8v7D8anvjiapKOplS&#10;YpnBN7oTbZRCVwSPkJ/GhTnCbh0CY/sNWnzn4TzgYSq7ld6kPxZE0I5M7/bsYjTC8XAymh1PZieU&#10;cLShgvVm/osnd+dD/C7AkCSU1OPzZVbZ9jJETAWhAyTdFkCr6kJpnZXUMuJce7Jl+Ng65iTR4xlK&#10;W9KU9HiMebyKkELv/dea8cdU5ssICbVioe6uCbuwgtjjtE0xRW67PuFEXkdSluJOi4TR9qeQSHvm&#10;6o3sGefC7ivI6ISSWOt7HHv8U1bvce7qQI98M9i4dzbKgu/4e0569TiQLjs80ndQdxJju25zv82G&#10;HlpDtcPW8tANZ3D8QiHHlyzEG+ZxGrGbcMPEa/xIDfh80EuU1OD/vHWe8DgkaKWkwekuafi9YV5Q&#10;on9YHJ+v4+k0rYOsTE9mE1T8oWV9aLEbcw7YU2PcZY5nMeGjHkTpwdzjIlqmW9HELMe7SxoH8Tx2&#10;OwcXGRfLZQbhAnAsXtpbx1PoxHLqrbv2nnnXT0DE4bmCYQ+w+YtB6LDJ08JyE0GqPCWJ547Vnn9c&#10;HrmR+0WXttOhnlFP63jxFwAA//8DAFBLAwQUAAYACAAAACEATn00RN4AAAAJAQAADwAAAGRycy9k&#10;b3ducmV2LnhtbEyPwU7DMBBE70j8g7WVuFGnWAQa4lQICani1oLK1Ym3cVR7HcVOa/h6zAmOoxnN&#10;vKk3yVl2xikMniSslgUwpM7rgXoJH++vt4/AQlSklfWEEr4wwKa5vqpVpf2Fdnjex57lEgqVkmBi&#10;HCvOQ2fQqbD0I1L2jn5yKmY59VxP6pLLneV3RVFypwbKC0aN+GKwO+1nJwGTPdDbPKrt9/bQ3R8/&#10;d60ZkpQ3i/T8BCxiin9h+MXP6NBkptbPpAOzEsqVEDkq4aEElv21WOcrrQQhRAm8qfn/B80PAAAA&#10;//8DAFBLAQItABQABgAIAAAAIQC2gziS/gAAAOEBAAATAAAAAAAAAAAAAAAAAAAAAABbQ29udGVu&#10;dF9UeXBlc10ueG1sUEsBAi0AFAAGAAgAAAAhADj9If/WAAAAlAEAAAsAAAAAAAAAAAAAAAAALwEA&#10;AF9yZWxzLy5yZWxzUEsBAi0AFAAGAAgAAAAhAJK4JLiiAgAA1gUAAA4AAAAAAAAAAAAAAAAALgIA&#10;AGRycy9lMm9Eb2MueG1sUEsBAi0AFAAGAAgAAAAhAE59NETeAAAACQEAAA8AAAAAAAAAAAAAAAAA&#10;/AQAAGRycy9kb3ducmV2LnhtbFBLBQYAAAAABAAEAPMAAAAHBgAAAAA=&#10;" fillcolor="white [3201]" strokeweight=".25pt">
                <v:stroke dashstyle="1 1"/>
                <v:textbox>
                  <w:txbxContent>
                    <w:p w:rsidR="00FC6B5C" w:rsidRPr="00BF3191" w:rsidRDefault="00FC6B5C" w:rsidP="00D06719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860138638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 xml:space="preserve"> :Leiterstrom </m:t>
                        </m:r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</m:d>
                      </m:oMath>
                    </w:p>
                    <w:p w:rsidR="00FC6B5C" w:rsidRPr="00BF3191" w:rsidRDefault="00FC6B5C" w:rsidP="00D06719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Str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: Stragnstrom</m:t>
                        </m:r>
                      </m:oMath>
                    </w:p>
                    <w:p w:rsidR="00FC6B5C" w:rsidRPr="00BF3191" w:rsidRDefault="00FC6B5C" w:rsidP="00D06719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I=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Str</m:t>
                            </m:r>
                          </m:sub>
                        </m:sSub>
                      </m:oMath>
                    </w:p>
                    <w:p w:rsidR="00FC6B5C" w:rsidRPr="00BF3191" w:rsidRDefault="00FC6B5C" w:rsidP="00D06719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Str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: Strangspannung,</m:t>
                        </m:r>
                      </m:oMath>
                    </w:p>
                    <w:p w:rsidR="00FC6B5C" w:rsidRPr="00BF3191" w:rsidRDefault="00FC6B5C" w:rsidP="00D06719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Arial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 xml:space="preserve"> Sternspannung</m:t>
                          </m:r>
                        </m:oMath>
                      </m:oMathPara>
                    </w:p>
                    <w:p w:rsidR="00FC6B5C" w:rsidRPr="00BF3191" w:rsidRDefault="00FC6B5C" w:rsidP="00D06719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U:Leiterspannung</m:t>
                        </m:r>
                      </m:oMath>
                    </w:p>
                    <w:p w:rsidR="00FC6B5C" w:rsidRDefault="00FC6B5C" w:rsidP="00D06719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</w:p>
                    <w:p w:rsidR="00FC6B5C" w:rsidRPr="00BF3191" w:rsidRDefault="00FC6B5C" w:rsidP="00D06719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Feststellung:</m:t>
                        </m:r>
                      </m:oMath>
                    </w:p>
                    <w:p w:rsidR="00FC6B5C" w:rsidRPr="00BF3191" w:rsidRDefault="00FC6B5C" w:rsidP="00D06719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3</m:t>
                            </m:r>
                          </m:sub>
                        </m:sSub>
                      </m:oMath>
                    </w:p>
                    <w:p w:rsidR="00FC6B5C" w:rsidRPr="00BF3191" w:rsidRDefault="00FC6B5C" w:rsidP="00D06719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=0</m:t>
                        </m:r>
                      </m:oMath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w:permEnd w:id="1860138638"/>
                    </w:p>
                  </w:txbxContent>
                </v:textbox>
              </v:shape>
            </w:pict>
          </mc:Fallback>
        </mc:AlternateContent>
      </w:r>
      <w:r w:rsidR="00037122">
        <w:rPr>
          <w:rFonts w:ascii="Verdana" w:hAnsi="Verdana"/>
          <w:sz w:val="22"/>
          <w:szCs w:val="22"/>
          <w:lang w:val="de-CH"/>
        </w:rPr>
        <w:t xml:space="preserve">     </w:t>
      </w:r>
      <w:r w:rsidR="00774AAC">
        <w:rPr>
          <w:noProof/>
          <w:lang w:val="en-US" w:eastAsia="en-US"/>
        </w:rPr>
        <w:drawing>
          <wp:inline distT="0" distB="0" distL="0" distR="0" wp14:anchorId="4284F2CC" wp14:editId="5C385B8D">
            <wp:extent cx="2317750" cy="2046844"/>
            <wp:effectExtent l="0" t="0" r="635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13043"/>
                    <a:stretch/>
                  </pic:blipFill>
                  <pic:spPr bwMode="auto">
                    <a:xfrm>
                      <a:off x="0" y="0"/>
                      <a:ext cx="2318954" cy="204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B35" w:rsidRDefault="00C10B35" w:rsidP="00D06719">
      <w:pPr>
        <w:spacing w:before="12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774AAC" w:rsidRPr="00D06719" w:rsidRDefault="00774AAC" w:rsidP="009A2400">
      <w:pPr>
        <w:pStyle w:val="berschrift2"/>
      </w:pPr>
      <w:bookmarkStart w:id="16" w:name="_Toc298142482"/>
      <w:r>
        <w:t>Liniendiagramm der Leiterströme</w:t>
      </w:r>
      <w:bookmarkEnd w:id="16"/>
      <w:r w:rsidRPr="00C10B35">
        <w:rPr>
          <w:noProof/>
          <w:lang w:eastAsia="de-CH"/>
        </w:rPr>
        <w:t xml:space="preserve"> </w:t>
      </w:r>
    </w:p>
    <w:p w:rsidR="00774AAC" w:rsidRPr="00D06719" w:rsidRDefault="007C4245" w:rsidP="00774AAC">
      <w:pPr>
        <w:pStyle w:val="Listenabsatz"/>
        <w:spacing w:before="120" w:after="120"/>
        <w:ind w:left="1069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836416" behindDoc="0" locked="0" layoutInCell="1" allowOverlap="1" wp14:anchorId="41D35D38" wp14:editId="64ABF3ED">
            <wp:simplePos x="0" y="0"/>
            <wp:positionH relativeFrom="column">
              <wp:posOffset>3203645</wp:posOffset>
            </wp:positionH>
            <wp:positionV relativeFrom="paragraph">
              <wp:posOffset>49530</wp:posOffset>
            </wp:positionV>
            <wp:extent cx="679450" cy="534035"/>
            <wp:effectExtent l="0" t="0" r="6350" b="0"/>
            <wp:wrapNone/>
            <wp:docPr id="29" name="Grafik 29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12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CC73C7C" wp14:editId="12682EAD">
                <wp:simplePos x="0" y="0"/>
                <wp:positionH relativeFrom="column">
                  <wp:posOffset>3894455</wp:posOffset>
                </wp:positionH>
                <wp:positionV relativeFrom="paragraph">
                  <wp:posOffset>49530</wp:posOffset>
                </wp:positionV>
                <wp:extent cx="2073275" cy="1270000"/>
                <wp:effectExtent l="0" t="0" r="22225" b="25400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275" cy="127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Default="00FC6B5C" w:rsidP="00774AA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422531053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Im Neutralleiter fliesst zu jedem Zeitpunkt die Summe der Leiterströme:</w:t>
                            </w:r>
                          </w:p>
                          <w:p w:rsidR="00FC6B5C" w:rsidRDefault="00FC6B5C" w:rsidP="00774AA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</w:p>
                          <w:p w:rsidR="00FC6B5C" w:rsidRDefault="00FC6B5C" w:rsidP="00774AA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 xml:space="preserve">=0 </m:t>
                                  </m:r>
                                </m:e>
                              </m:nary>
                            </m:oMath>
                          </w:p>
                          <w:p w:rsidR="00FC6B5C" w:rsidRPr="006F21CE" w:rsidRDefault="00FC6B5C" w:rsidP="00774AA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 xml:space="preserve">=0 </m:t>
                              </m:r>
                            </m:oMath>
                            <w:permEnd w:id="142253105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73C7C" id="Textfeld 28" o:spid="_x0000_s1034" type="#_x0000_t202" style="position:absolute;left:0;text-align:left;margin-left:306.65pt;margin-top:3.9pt;width:163.25pt;height:100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tznogIAANYFAAAOAAAAZHJzL2Uyb0RvYy54bWysVEtv2zAMvg/YfxB0X5247bIFcYqsQYcB&#10;RVssHXpWZCkWKouapMTOfv0o2XHTx6XDcnAo8SNFfnzMLtpak51wXoEp6PhkRIkwHEplNgX9dX/1&#10;6QslPjBTMg1GFHQvPL2Yf/wwa+xU5FCBLoUj6MT4aWMLWoVgp1nmeSVq5k/ACoNKCa5mAY9uk5WO&#10;Nei91lk+Gn3OGnCldcCF93i77JR0nvxLKXi4ldKLQHRBMbaQvi591/GbzWdsunHMVor3YbB/iKJm&#10;yuCjg6slC4xsnXrlqlbcgQcZTjjUGUipuEg5YDbj0YtsVhWzIuWC5Hg70OT/n1t+s7tzRJUFzbFS&#10;htVYo3vRBil0SfAK+WmsnyJsZREY2m/QYp0P9x4vY9qtdHX8x4QI6pHp/cAueiMcL/PR5DSfnFPC&#10;UTfOJyP8RT/Zk7l1PnwXUJMoFNRh+RKrbHftQwc9QOJrHrQqr5TW6RBbRlxqR3YMi61DChKdP0Np&#10;Q5qCno4xjlceouvBfq0Zf+zDe+YhopbMV90zfu+XEHqcNtGnSG3XBxzJ60hKUthrETHa/BQSaU9c&#10;vRE941yYIYOEjiiJub7HsMc/RfUe4y4PtEgvgwmDca0MuI6/56SXjwfSZYfH6h7lHcXQrtvUb0Nv&#10;raHcY2s56IbTW36lkONr5sMdcziN2E24YcItfqQGLB/0EiUVuD9v3Uc8DglqKWlwugvqf2+ZE5To&#10;HwbH5+v47Cyug3Q4O5/keHDHmvWxxmzrS8CeGuMuszyJER/0QZQO6gdcRIv4KqqY4fh2QcNBvAzd&#10;zsFFxsVikUC4ACwL12ZleXQdWY69dd8+MGf7CQg4PDdw2ANs+mIQOmy0NLDYBpAqTUnkuWO15x+X&#10;R5qzftHF7XR8TqindTz/CwAA//8DAFBLAwQUAAYACAAAACEAHLX2mt4AAAAJAQAADwAAAGRycy9k&#10;b3ducmV2LnhtbEyPQU/DMAyF70j8h8hI3Fi6VQzWNZ0QEtLEbRsa17TxmmqNUzXpFvj1mBPcbL+n&#10;5++Vm+R6ccExdJ4UzGcZCKTGm45aBR+Ht4dnECFqMrr3hAq+MMCmur0pdWH8lXZ42cdWcAiFQiuw&#10;MQ6FlKGx6HSY+QGJtZMfnY68jq00o75yuOvlIsuW0umO+IPVA75abM77ySnA1B/pfRr09nt7bB5P&#10;n7vadkmp+7v0sgYRMcU/M/ziMzpUzFT7iUwQvYLlPM/ZquCJG7C+ylc81AoWGV9kVcr/DaofAAAA&#10;//8DAFBLAQItABQABgAIAAAAIQC2gziS/gAAAOEBAAATAAAAAAAAAAAAAAAAAAAAAABbQ29udGVu&#10;dF9UeXBlc10ueG1sUEsBAi0AFAAGAAgAAAAhADj9If/WAAAAlAEAAAsAAAAAAAAAAAAAAAAALwEA&#10;AF9yZWxzLy5yZWxzUEsBAi0AFAAGAAgAAAAhAGW+3OeiAgAA1gUAAA4AAAAAAAAAAAAAAAAALgIA&#10;AGRycy9lMm9Eb2MueG1sUEsBAi0AFAAGAAgAAAAhABy19preAAAACQEAAA8AAAAAAAAAAAAAAAAA&#10;/AQAAGRycy9kb3ducmV2LnhtbFBLBQYAAAAABAAEAPMAAAAHBgAAAAA=&#10;" fillcolor="white [3201]" strokeweight=".25pt">
                <v:stroke dashstyle="1 1"/>
                <v:textbox>
                  <w:txbxContent>
                    <w:p w:rsidR="00FC6B5C" w:rsidRDefault="00FC6B5C" w:rsidP="00774AA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422531053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Im Neutralleiter fliesst zu jedem Zeitpunkt die Summe der Leiterströme:</w:t>
                      </w:r>
                    </w:p>
                    <w:p w:rsidR="00FC6B5C" w:rsidRDefault="00FC6B5C" w:rsidP="00774AA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</w:p>
                    <w:p w:rsidR="00FC6B5C" w:rsidRDefault="00FC6B5C" w:rsidP="00774AA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 xml:space="preserve">=0 </m:t>
                            </m:r>
                          </m:e>
                        </m:nary>
                      </m:oMath>
                    </w:p>
                    <w:p w:rsidR="00FC6B5C" w:rsidRPr="006F21CE" w:rsidRDefault="00FC6B5C" w:rsidP="00774AA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 xml:space="preserve">=0 </m:t>
                        </m:r>
                      </m:oMath>
                      <w:permEnd w:id="1422531053"/>
                    </w:p>
                  </w:txbxContent>
                </v:textbox>
              </v:shape>
            </w:pict>
          </mc:Fallback>
        </mc:AlternateContent>
      </w:r>
      <w:r w:rsidR="00037122">
        <w:rPr>
          <w:noProof/>
          <w:lang w:val="de-CH" w:eastAsia="de-CH"/>
        </w:rPr>
        <w:t xml:space="preserve">      </w:t>
      </w:r>
      <w:r w:rsidR="00774AAC" w:rsidRPr="00774AAC">
        <w:rPr>
          <w:noProof/>
          <w:lang w:val="de-CH" w:eastAsia="de-CH"/>
        </w:rPr>
        <w:t xml:space="preserve"> </w:t>
      </w:r>
      <w:r w:rsidR="00774AAC">
        <w:rPr>
          <w:noProof/>
          <w:lang w:val="en-US" w:eastAsia="en-US"/>
        </w:rPr>
        <w:drawing>
          <wp:inline distT="0" distB="0" distL="0" distR="0" wp14:anchorId="36571B45" wp14:editId="035CA9F5">
            <wp:extent cx="2228281" cy="1259464"/>
            <wp:effectExtent l="0" t="0" r="635" b="0"/>
            <wp:docPr id="1120" name="Grafik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17123"/>
                    <a:stretch/>
                  </pic:blipFill>
                  <pic:spPr bwMode="auto">
                    <a:xfrm>
                      <a:off x="0" y="0"/>
                      <a:ext cx="2226121" cy="125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122" w:rsidRDefault="00037122" w:rsidP="00037122">
      <w:pPr>
        <w:pStyle w:val="berschrift2"/>
        <w:numPr>
          <w:ilvl w:val="0"/>
          <w:numId w:val="0"/>
        </w:numPr>
        <w:ind w:left="1141"/>
        <w:rPr>
          <w:lang w:val="de-CH"/>
        </w:rPr>
      </w:pPr>
    </w:p>
    <w:p w:rsidR="00ED5BAF" w:rsidRPr="00037122" w:rsidRDefault="00ED5BAF" w:rsidP="009A2400">
      <w:pPr>
        <w:pStyle w:val="berschrift2"/>
        <w:rPr>
          <w:lang w:val="de-CH"/>
        </w:rPr>
      </w:pPr>
      <w:bookmarkStart w:id="17" w:name="_Toc298142483"/>
      <w:r w:rsidRPr="00037122">
        <w:rPr>
          <w:lang w:val="de-CH"/>
        </w:rPr>
        <w:t xml:space="preserve">Zeigerbild der Ströme </w:t>
      </w:r>
      <w:r w:rsidR="00037122">
        <w:rPr>
          <w:lang w:val="de-CH"/>
        </w:rPr>
        <w:t>bei Sternschaltung (sym</w:t>
      </w:r>
      <w:r w:rsidR="00037122" w:rsidRPr="00037122">
        <w:rPr>
          <w:lang w:val="de-CH"/>
        </w:rPr>
        <w:t>.</w:t>
      </w:r>
      <w:r w:rsidRPr="00037122">
        <w:rPr>
          <w:lang w:val="de-CH"/>
        </w:rPr>
        <w:t xml:space="preserve"> Belastung)</w:t>
      </w:r>
      <w:bookmarkEnd w:id="17"/>
    </w:p>
    <w:p w:rsidR="00ED5BAF" w:rsidRPr="00D06719" w:rsidRDefault="007C4245" w:rsidP="00ED5BAF">
      <w:pPr>
        <w:pStyle w:val="Listenabsatz"/>
        <w:spacing w:before="120" w:after="120"/>
        <w:ind w:left="1069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839488" behindDoc="0" locked="0" layoutInCell="1" allowOverlap="1" wp14:anchorId="6B3AAD62" wp14:editId="451A6883">
            <wp:simplePos x="0" y="0"/>
            <wp:positionH relativeFrom="column">
              <wp:posOffset>3204915</wp:posOffset>
            </wp:positionH>
            <wp:positionV relativeFrom="paragraph">
              <wp:posOffset>49530</wp:posOffset>
            </wp:positionV>
            <wp:extent cx="679450" cy="534035"/>
            <wp:effectExtent l="0" t="0" r="6350" b="0"/>
            <wp:wrapNone/>
            <wp:docPr id="1122" name="Grafik 1122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12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70DAD82" wp14:editId="62C64464">
                <wp:simplePos x="0" y="0"/>
                <wp:positionH relativeFrom="column">
                  <wp:posOffset>3894455</wp:posOffset>
                </wp:positionH>
                <wp:positionV relativeFrom="paragraph">
                  <wp:posOffset>47625</wp:posOffset>
                </wp:positionV>
                <wp:extent cx="2073275" cy="2070100"/>
                <wp:effectExtent l="0" t="0" r="22225" b="25400"/>
                <wp:wrapNone/>
                <wp:docPr id="1121" name="Textfeld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275" cy="207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Default="00FC6B5C" w:rsidP="00ED5BAF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917934981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Bei ohmschen Verbrauchern haben U und I jeweils die gleiche Phasenlage.</w:t>
                            </w:r>
                          </w:p>
                          <w:p w:rsidR="00FC6B5C" w:rsidRDefault="00FC6B5C" w:rsidP="00ED5BAF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Die geometrische Summe der Leiterströme ist 0.</w:t>
                            </w:r>
                          </w:p>
                          <w:p w:rsidR="00FC6B5C" w:rsidRPr="00D46872" w:rsidRDefault="00FC6B5C" w:rsidP="00ED5BAF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 xml:space="preserve">=0 </m:t>
                              </m:r>
                            </m:oMath>
                            <w:permEnd w:id="191793498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DAD82" id="Textfeld 1121" o:spid="_x0000_s1035" type="#_x0000_t202" style="position:absolute;left:0;text-align:left;margin-left:306.65pt;margin-top:3.75pt;width:163.25pt;height:163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ASuogIAANoFAAAOAAAAZHJzL2Uyb0RvYy54bWysVE1PGzEQvVfqf7B8L5sEKCVig1Iiqkqo&#10;oELF2fHaZIXX49pOsumv77N3E8LHhaqX3bHnzdfzzJydt41hK+VDTbbkw4MBZ8pKqmr7UPJfd5ef&#10;vnAWorCVMGRVyTcq8PPJxw9nazdWI1qQqZRncGLDeO1KvojRjYsiyIVqRDggpyyUmnwjIo7+oai8&#10;WMN7Y4rRYPC5WJOvnCepQsDtrFPySfavtZLxWuugIjMlR24xf33+ztO3mJyJ8YMXblHLPg3xD1k0&#10;orYIunM1E1Gwpa9fuWpq6SmQjgeSmoK0rqXKNaCa4eBFNbcL4VSuBeQEt6Mp/D+38sfqxrO6wtsN&#10;R0POrGjwSneqjVqZiuVLcLR2YQzorQM4tl+pBT5xl+4DLlPprfZN+qMoBj3Y3uwYhj8mcTkanByO&#10;To45k9DhgJrzGxRP5s6H+E1Rw5JQco8nzMyK1VWICAnoFpKiBTJ1dVkbkw+pbdSF8Wwl8OAm5iRh&#10;8QxlLFuX/HCIPF55SK539nMj5GMq86WHhJqJsOjChE2YUexxxiafKrden/ATSVmKG6MSxtifSoP6&#10;zNUb2Qspld1VkNEJpVHrewx7/FNW7zHu6oBFjkw27oyb2pLv+HtOevW4JV13eNC3V3cSYztvc8+d&#10;bntoTtUGreWpG9Dg5GUNjq9EiDfCYyLRTdgy8RofbQjPR73E2YL8n7fuEx6DAi1na0x4ycPvpfCK&#10;M/PdYoROh0dHaSXkw9HxyQgHv6+Z72vssrkg9BRmBNllMeGj2YraU3OPZTRNUaESViJ2yeNWvIjd&#10;3sEyk2o6zSAsASfilb11MrlOLKfeumvvhXf9BEQMzw/a7gIxfjEIHTZZWpouI+k6T0niuWO15x8L&#10;JDdyv+zShto/Z9TTSp78BQAA//8DAFBLAwQUAAYACAAAACEAh8QDvd4AAAAJAQAADwAAAGRycy9k&#10;b3ducmV2LnhtbEyPwU7DMBBE70j8g7VI3KhTrBQa4lQICani1haVqxNv4wh7HcVOa/h6zAmOoxnN&#10;vKk3yVl2xikMniQsFwUwpM7rgXoJ74fXu0dgISrSynpCCV8YYNNcX9Wq0v5COzzvY89yCYVKSTAx&#10;jhXnoTPoVFj4ESl7Jz85FbOceq4ndcnlzvL7olhxpwbKC0aN+GKw+9zPTgIme6S3eVTb7+2xK08f&#10;u9YMScrbm/T8BCxiin9h+MXP6NBkptbPpAOzElZLIXJUwkMJLPtrsc5XWglCiBJ4U/P/D5ofAAAA&#10;//8DAFBLAQItABQABgAIAAAAIQC2gziS/gAAAOEBAAATAAAAAAAAAAAAAAAAAAAAAABbQ29udGVu&#10;dF9UeXBlc10ueG1sUEsBAi0AFAAGAAgAAAAhADj9If/WAAAAlAEAAAsAAAAAAAAAAAAAAAAALwEA&#10;AF9yZWxzLy5yZWxzUEsBAi0AFAAGAAgAAAAhABxEBK6iAgAA2gUAAA4AAAAAAAAAAAAAAAAALgIA&#10;AGRycy9lMm9Eb2MueG1sUEsBAi0AFAAGAAgAAAAhAIfEA73eAAAACQEAAA8AAAAAAAAAAAAAAAAA&#10;/AQAAGRycy9kb3ducmV2LnhtbFBLBQYAAAAABAAEAPMAAAAHBgAAAAA=&#10;" fillcolor="white [3201]" strokeweight=".25pt">
                <v:stroke dashstyle="1 1"/>
                <v:textbox>
                  <w:txbxContent>
                    <w:p w:rsidR="00FC6B5C" w:rsidRDefault="00FC6B5C" w:rsidP="00ED5BAF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917934981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Bei ohmschen Verbrauchern haben U und I jeweils die gleiche Phasenlage.</w:t>
                      </w:r>
                    </w:p>
                    <w:p w:rsidR="00FC6B5C" w:rsidRDefault="00FC6B5C" w:rsidP="00ED5BAF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Die geometrische Summe der Leiterströme ist 0.</w:t>
                      </w:r>
                    </w:p>
                    <w:p w:rsidR="00FC6B5C" w:rsidRPr="00D46872" w:rsidRDefault="00FC6B5C" w:rsidP="00ED5BAF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 xml:space="preserve">=0 </m:t>
                        </m:r>
                      </m:oMath>
                      <w:permEnd w:id="1917934981"/>
                    </w:p>
                  </w:txbxContent>
                </v:textbox>
              </v:shape>
            </w:pict>
          </mc:Fallback>
        </mc:AlternateContent>
      </w:r>
      <w:r w:rsidR="00037122">
        <w:rPr>
          <w:noProof/>
          <w:lang w:val="de-CH" w:eastAsia="de-CH"/>
        </w:rPr>
        <w:t xml:space="preserve">     </w:t>
      </w:r>
      <w:r w:rsidR="00ED5BAF" w:rsidRPr="00ED5BAF">
        <w:rPr>
          <w:noProof/>
          <w:lang w:val="de-CH" w:eastAsia="de-CH"/>
        </w:rPr>
        <w:t xml:space="preserve"> </w:t>
      </w:r>
      <w:r w:rsidR="00ED5BAF">
        <w:rPr>
          <w:noProof/>
          <w:lang w:val="en-US" w:eastAsia="en-US"/>
        </w:rPr>
        <w:drawing>
          <wp:inline distT="0" distB="0" distL="0" distR="0" wp14:anchorId="5D0857B9" wp14:editId="201C9DB7">
            <wp:extent cx="2286000" cy="1980816"/>
            <wp:effectExtent l="0" t="0" r="0" b="635"/>
            <wp:docPr id="1125" name="Grafik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1747" cy="198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AF" w:rsidRDefault="00ED5BAF" w:rsidP="00ED5BAF">
      <w:pPr>
        <w:spacing w:before="12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ED5BAF" w:rsidRPr="00037122" w:rsidRDefault="00ED5BAF">
      <w:pPr>
        <w:rPr>
          <w:rFonts w:ascii="Verdana" w:hAnsi="Verdana"/>
          <w:sz w:val="22"/>
          <w:szCs w:val="22"/>
          <w:lang w:val="de-CH"/>
        </w:rPr>
      </w:pPr>
      <w:r w:rsidRPr="00037122">
        <w:rPr>
          <w:rFonts w:ascii="Verdana" w:hAnsi="Verdana"/>
          <w:sz w:val="22"/>
          <w:szCs w:val="22"/>
          <w:lang w:val="de-CH"/>
        </w:rPr>
        <w:br w:type="page"/>
      </w:r>
    </w:p>
    <w:p w:rsidR="00ED5BAF" w:rsidRPr="009A2400" w:rsidRDefault="00ED5BAF" w:rsidP="009A2400">
      <w:pPr>
        <w:pStyle w:val="berschrift2"/>
        <w:rPr>
          <w:lang w:val="de-CH"/>
        </w:rPr>
      </w:pPr>
      <w:bookmarkStart w:id="18" w:name="_Toc298142484"/>
      <w:r w:rsidRPr="009A2400">
        <w:rPr>
          <w:lang w:val="de-CH"/>
        </w:rPr>
        <w:lastRenderedPageBreak/>
        <w:t>Sternschaltung von Verbrauchern</w:t>
      </w:r>
      <w:r w:rsidR="009A2400" w:rsidRPr="009A2400">
        <w:rPr>
          <w:lang w:val="de-CH"/>
        </w:rPr>
        <w:t xml:space="preserve"> </w:t>
      </w:r>
      <w:r w:rsidRPr="009A2400">
        <w:rPr>
          <w:lang w:val="de-CH"/>
        </w:rPr>
        <w:t>(unsymmetrische Belastung)</w:t>
      </w:r>
      <w:bookmarkEnd w:id="18"/>
      <w:r w:rsidRPr="009A2400">
        <w:rPr>
          <w:noProof/>
          <w:lang w:val="de-CH" w:eastAsia="de-CH"/>
        </w:rPr>
        <w:t xml:space="preserve"> </w:t>
      </w:r>
    </w:p>
    <w:p w:rsidR="00ED5BAF" w:rsidRPr="00D06719" w:rsidRDefault="007C4245" w:rsidP="00ED5BAF">
      <w:pPr>
        <w:pStyle w:val="Listenabsatz"/>
        <w:spacing w:before="120" w:after="120"/>
        <w:ind w:left="1069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845632" behindDoc="0" locked="0" layoutInCell="1" allowOverlap="1" wp14:anchorId="767D88B2" wp14:editId="48F215D7">
            <wp:simplePos x="0" y="0"/>
            <wp:positionH relativeFrom="column">
              <wp:posOffset>3203645</wp:posOffset>
            </wp:positionH>
            <wp:positionV relativeFrom="paragraph">
              <wp:posOffset>49530</wp:posOffset>
            </wp:positionV>
            <wp:extent cx="679450" cy="534035"/>
            <wp:effectExtent l="0" t="0" r="6350" b="0"/>
            <wp:wrapNone/>
            <wp:docPr id="1132" name="Grafik 1132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12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1C86052" wp14:editId="0F241670">
                <wp:simplePos x="0" y="0"/>
                <wp:positionH relativeFrom="column">
                  <wp:posOffset>3894701</wp:posOffset>
                </wp:positionH>
                <wp:positionV relativeFrom="paragraph">
                  <wp:posOffset>49050</wp:posOffset>
                </wp:positionV>
                <wp:extent cx="2073275" cy="2148184"/>
                <wp:effectExtent l="0" t="0" r="22225" b="24130"/>
                <wp:wrapNone/>
                <wp:docPr id="1131" name="Textfeld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275" cy="21481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D46872" w:rsidRDefault="00FC6B5C" w:rsidP="00ED5BAF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935369905" w:edGrp="everyone"/>
                            <w:r w:rsidRPr="00D46872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…</w:t>
                            </w:r>
                            <w:permEnd w:id="193536990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86052" id="Textfeld 1131" o:spid="_x0000_s1036" type="#_x0000_t202" style="position:absolute;left:0;text-align:left;margin-left:306.65pt;margin-top:3.85pt;width:163.25pt;height:169.1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OmMpAIAANsFAAAOAAAAZHJzL2Uyb0RvYy54bWysVEtv2zAMvg/YfxB0Xx2n6doFdYqsQYcB&#10;xVqsHXpWZKkWKomapMTOfv0o2Xn0cemwiy2RHyny4+P8ojOarIUPCmxFy6MRJcJyqJV9rOiv+6tP&#10;Z5SEyGzNNFhR0Y0I9GL28cN566ZiDA3oWniCTmyYtq6iTYxuWhSBN8KwcAROWFRK8IZFvPrHovas&#10;Re9GF+PR6HPRgq+dBy5CQOmiV9JZ9i+l4PFGyiAi0RXF2GL++vxdpm8xO2fTR89co/gQBvuHKAxT&#10;Fh/duVqwyMjKq1eujOIeAsh4xMEUIKXiIueA2ZSjF9ncNcyJnAuSE9yOpvD/3PIf61tPVI21K49L&#10;SiwzWKV70UUpdE2yEDlqXZgi9M4hOHZfoUN84i7JAwpT6p30Jv0xKYJ6ZHuzYxj9EY7C8ej0eHx6&#10;QglH3bicnJVnk+Sn2Js7H+I3AYakQ0U9ljAzy9bXIfbQLSS9FkCr+kppnS+pbcSl9mTNsOA65iDR&#10;+TOUtqSt6HGJcbzykFzv7Jea8achvGceEmrBQtM/EzZhAXHAaZt8itx6Q8B7kvIpbrRIGG1/ConU&#10;Z67eiJ5xLuwug4xOKIm5vsdwwO+jeo9xnwda5JfBxp2xURZ8z99z0uunLemyx2N1D/JOx9gtu77n&#10;8gAm0RLqDfaWh35Cg+NXCkm+ZiHeMo8jie2Eaybe4EdqwPrBcKKkAf/nLXnC46SglpIWR7yi4feK&#10;eUGJ/m5xhr6Uk0naCfkyOTkd48UfapaHGrsyl4BNhUOC0eVjwke9PUoP5gG30Ty9iipmOb5d0bg9&#10;XsZ+8eA242I+zyDcAo7Fa3vneHKdaE7Ndd89MO+GEYg4PT9guwzY9MUk9NhkaWG+iiBVHpM9q0MB&#10;cIPkQRu2XVpRh/eM2u/k2V8AAAD//wMAUEsDBBQABgAIAAAAIQAFN3Ub3gAAAAkBAAAPAAAAZHJz&#10;L2Rvd25yZXYueG1sTI/BTsMwEETvSPyDtUjcqFMCKQ1xKoSEVHFrQeXqxNs4Il5HsdMavp7lBMfR&#10;jGbeVJvkBnHCKfSeFCwXGQik1pueOgXvby83DyBC1GT04AkVfGGATX15UenS+DPt8LSPneASCqVW&#10;YGMcSylDa9HpsPAjEntHPzkdWU6dNJM+c7kb5G2WFdLpnnjB6hGfLbaf+9kpwDQc6HUe9fZ7e2jv&#10;jx+7xvZJqeur9PQIImKKf2H4xWd0qJmp8TOZIAYFxTLPOapgtQLB/jpf85VGQX5XZCDrSv5/UP8A&#10;AAD//wMAUEsBAi0AFAAGAAgAAAAhALaDOJL+AAAA4QEAABMAAAAAAAAAAAAAAAAAAAAAAFtDb250&#10;ZW50X1R5cGVzXS54bWxQSwECLQAUAAYACAAAACEAOP0h/9YAAACUAQAACwAAAAAAAAAAAAAAAAAv&#10;AQAAX3JlbHMvLnJlbHNQSwECLQAUAAYACAAAACEAtcDpjKQCAADbBQAADgAAAAAAAAAAAAAAAAAu&#10;AgAAZHJzL2Uyb0RvYy54bWxQSwECLQAUAAYACAAAACEABTd1G94AAAAJAQAADwAAAAAAAAAAAAAA&#10;AAD+BAAAZHJzL2Rvd25yZXYueG1sUEsFBgAAAAAEAAQA8wAAAAkGAAAAAA==&#10;" fillcolor="white [3201]" strokeweight=".25pt">
                <v:stroke dashstyle="1 1"/>
                <v:textbox>
                  <w:txbxContent>
                    <w:p w:rsidR="00FC6B5C" w:rsidRPr="00D46872" w:rsidRDefault="00FC6B5C" w:rsidP="00ED5BAF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935369905" w:edGrp="everyone"/>
                      <w:r w:rsidRPr="00D46872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…</w:t>
                      </w:r>
                      <w:permEnd w:id="1935369905"/>
                    </w:p>
                  </w:txbxContent>
                </v:textbox>
              </v:shape>
            </w:pict>
          </mc:Fallback>
        </mc:AlternateContent>
      </w:r>
      <w:r w:rsidR="00037122">
        <w:rPr>
          <w:noProof/>
          <w:lang w:val="de-CH" w:eastAsia="de-CH"/>
        </w:rPr>
        <w:t xml:space="preserve">       </w:t>
      </w:r>
      <w:r w:rsidR="00ED5BAF" w:rsidRPr="00ED5BAF">
        <w:rPr>
          <w:noProof/>
          <w:lang w:val="de-CH" w:eastAsia="de-CH"/>
        </w:rPr>
        <w:t xml:space="preserve"> </w:t>
      </w:r>
      <w:r w:rsidR="00ED5BAF">
        <w:rPr>
          <w:noProof/>
          <w:lang w:val="en-US" w:eastAsia="en-US"/>
        </w:rPr>
        <w:drawing>
          <wp:inline distT="0" distB="0" distL="0" distR="0" wp14:anchorId="769F3358" wp14:editId="105F9918">
            <wp:extent cx="2196310" cy="2162081"/>
            <wp:effectExtent l="0" t="0" r="0" b="0"/>
            <wp:docPr id="1139" name="Grafik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12345"/>
                    <a:stretch/>
                  </pic:blipFill>
                  <pic:spPr bwMode="auto">
                    <a:xfrm>
                      <a:off x="0" y="0"/>
                      <a:ext cx="2202907" cy="21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BAF" w:rsidRDefault="00ED5BAF" w:rsidP="00ED5BAF">
      <w:pPr>
        <w:pStyle w:val="Listenabsatz"/>
        <w:spacing w:before="240" w:after="240"/>
        <w:ind w:left="1287"/>
        <w:rPr>
          <w:rFonts w:ascii="Verdana" w:hAnsi="Verdana"/>
          <w:sz w:val="22"/>
          <w:szCs w:val="22"/>
          <w:lang w:val="de-CH"/>
        </w:rPr>
      </w:pPr>
    </w:p>
    <w:p w:rsidR="00ED5BAF" w:rsidRPr="00037122" w:rsidRDefault="00ED5BAF" w:rsidP="009A2400">
      <w:pPr>
        <w:pStyle w:val="berschrift2"/>
        <w:rPr>
          <w:lang w:val="de-CH"/>
        </w:rPr>
      </w:pPr>
      <w:bookmarkStart w:id="19" w:name="_Toc298142485"/>
      <w:r w:rsidRPr="00037122">
        <w:rPr>
          <w:lang w:val="de-CH"/>
        </w:rPr>
        <w:t>Zeigerbild der Ströme</w:t>
      </w:r>
      <w:r w:rsidR="00037122">
        <w:rPr>
          <w:lang w:val="de-CH"/>
        </w:rPr>
        <w:t xml:space="preserve"> bei Sternschaltung (unsym.</w:t>
      </w:r>
      <w:r w:rsidRPr="00037122">
        <w:rPr>
          <w:lang w:val="de-CH"/>
        </w:rPr>
        <w:t xml:space="preserve"> Belastung)</w:t>
      </w:r>
      <w:bookmarkEnd w:id="19"/>
    </w:p>
    <w:p w:rsidR="00ED5BAF" w:rsidRPr="00D06719" w:rsidRDefault="007C4245" w:rsidP="00ED5BAF">
      <w:pPr>
        <w:pStyle w:val="Listenabsatz"/>
        <w:spacing w:before="120" w:after="120"/>
        <w:ind w:left="1069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842560" behindDoc="0" locked="0" layoutInCell="1" allowOverlap="1" wp14:anchorId="4E6C28AE" wp14:editId="26617799">
            <wp:simplePos x="0" y="0"/>
            <wp:positionH relativeFrom="column">
              <wp:posOffset>3203645</wp:posOffset>
            </wp:positionH>
            <wp:positionV relativeFrom="paragraph">
              <wp:posOffset>49530</wp:posOffset>
            </wp:positionV>
            <wp:extent cx="679450" cy="534035"/>
            <wp:effectExtent l="0" t="0" r="6350" b="0"/>
            <wp:wrapNone/>
            <wp:docPr id="1128" name="Grafik 1128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12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9B5FCA9" wp14:editId="15AAA442">
                <wp:simplePos x="0" y="0"/>
                <wp:positionH relativeFrom="column">
                  <wp:posOffset>3894455</wp:posOffset>
                </wp:positionH>
                <wp:positionV relativeFrom="paragraph">
                  <wp:posOffset>47625</wp:posOffset>
                </wp:positionV>
                <wp:extent cx="2073275" cy="2070100"/>
                <wp:effectExtent l="0" t="0" r="22225" b="25400"/>
                <wp:wrapNone/>
                <wp:docPr id="1126" name="Textfeld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275" cy="207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D46872" w:rsidRDefault="00FC6B5C" w:rsidP="00ED5BAF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918057595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=≠0</m:t>
                              </m:r>
                            </m:oMath>
                            <w:permEnd w:id="191805759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5FCA9" id="Textfeld 1126" o:spid="_x0000_s1037" type="#_x0000_t202" style="position:absolute;left:0;text-align:left;margin-left:306.65pt;margin-top:3.75pt;width:163.25pt;height:163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YTwoQIAANsFAAAOAAAAZHJzL2Uyb0RvYy54bWysVMlu2zAQvRfoPxC8N7KdrTUiB26MFAWC&#10;JmhS5ExTZCyE4rAkbcv9+j5Ssp3tkqIXieS82d4sZ+dtY9hK+VCTLfnwYMCZspKq2j6U/Nfd5afP&#10;nIUobCUMWVXyjQr8fPLxw9najdWIFmQq5RmM2DBeu5IvYnTjoghyoRoRDsgpC6Em34iIq38oKi/W&#10;sN6YYjQYnBRr8pXzJFUIeJ11Qj7J9rVWMl5rHVRkpuSILeavz995+haTMzF+8MItatmHIf4hikbU&#10;Fk53pmYiCrb09StTTS09BdLxQFJTkNa1VDkHZDMcvMjmdiGcyrmAnOB2NIX/Z1b+WN14Vleo3XB0&#10;wpkVDap0p9qolalYfgRHaxfGgN46gGP7lVrgE3fpPeAxpd5q36Q/kmKQg+3NjmHYYxKPo8Hp4ej0&#10;mDMJGS7IOdeg2Ks7H+I3RQ1Lh5J7lDAzK1ZXIcIloFtI8hbI1NVlbUy+pLZRF8azlUDBTcxBQuMZ&#10;yli2LvnhEHG8spBM7/TnRsjHlOZLCwk1E2HRuQmbMKPY44xNNlVuvT7gPUn5FDdGJYyxP5UG9Zmr&#10;N6IXUiq7yyCjE0oj1/co9vh9VO9R7vKARvZMNu6Um9qS7/h7Tnr1uCVdd3jQ9yTvdIztvO17bttE&#10;c6o26C1P3YQGJy9rkHwlQrwRHiOJdsKaidf4aEOoH/Unzhbk/7z1nvCYFEg5W2PESx5+L4VXnJnv&#10;FjP0ZXh0lHZCvhwdn45w8U8l86cSu2wuCE01xEJzMh8TPprtUXtq7rGNpskrRMJK+C553B4vYrd4&#10;sM2kmk4zCFvAiXhlb51MphPNqbnu2nvhXT8CEdPzg7bLQIxfTEKHTZqWpstIus5jkojuWO0LgA2S&#10;O7nfdmlFPb1n1H4nT/4CAAD//wMAUEsDBBQABgAIAAAAIQCHxAO93gAAAAkBAAAPAAAAZHJzL2Rv&#10;d25yZXYueG1sTI/BTsMwEETvSPyDtUjcqFOsFBriVAgJqeLWFpWrE2/jCHsdxU5r+HrMCY6jGc28&#10;qTfJWXbGKQyeJCwXBTCkzuuBegnvh9e7R2AhKtLKekIJXxhg01xf1arS/kI7PO9jz3IJhUpJMDGO&#10;FeehM+hUWPgRKXsnPzkVs5x6rid1yeXO8vuiWHGnBsoLRo34YrD73M9OAiZ7pLd5VNvv7bErTx+7&#10;1gxJytub9PwELGKKf2H4xc/o0GSm1s+kA7MSVkshclTCQwks+2uxzldaCUKIEnhT8/8Pmh8AAAD/&#10;/wMAUEsBAi0AFAAGAAgAAAAhALaDOJL+AAAA4QEAABMAAAAAAAAAAAAAAAAAAAAAAFtDb250ZW50&#10;X1R5cGVzXS54bWxQSwECLQAUAAYACAAAACEAOP0h/9YAAACUAQAACwAAAAAAAAAAAAAAAAAvAQAA&#10;X3JlbHMvLnJlbHNQSwECLQAUAAYACAAAACEAMOWE8KECAADbBQAADgAAAAAAAAAAAAAAAAAuAgAA&#10;ZHJzL2Uyb0RvYy54bWxQSwECLQAUAAYACAAAACEAh8QDvd4AAAAJAQAADwAAAAAAAAAAAAAAAAD7&#10;BAAAZHJzL2Rvd25yZXYueG1sUEsFBgAAAAAEAAQA8wAAAAYGAAAAAA==&#10;" fillcolor="white [3201]" strokeweight=".25pt">
                <v:stroke dashstyle="1 1"/>
                <v:textbox>
                  <w:txbxContent>
                    <w:p w:rsidR="00FC6B5C" w:rsidRPr="00D46872" w:rsidRDefault="00FC6B5C" w:rsidP="00ED5BAF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918057595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=≠0</m:t>
                        </m:r>
                      </m:oMath>
                      <w:permEnd w:id="1918057595"/>
                    </w:p>
                  </w:txbxContent>
                </v:textbox>
              </v:shape>
            </w:pict>
          </mc:Fallback>
        </mc:AlternateContent>
      </w:r>
      <w:r w:rsidR="00037122">
        <w:rPr>
          <w:noProof/>
          <w:lang w:val="de-CH" w:eastAsia="de-CH"/>
        </w:rPr>
        <w:t xml:space="preserve">      </w:t>
      </w:r>
      <w:r w:rsidR="00ED5BAF" w:rsidRPr="00ED5BAF">
        <w:rPr>
          <w:noProof/>
          <w:lang w:val="de-CH" w:eastAsia="de-CH"/>
        </w:rPr>
        <w:t xml:space="preserve"> </w:t>
      </w:r>
      <w:r w:rsidR="00ED5BAF">
        <w:rPr>
          <w:noProof/>
          <w:lang w:val="en-US" w:eastAsia="en-US"/>
        </w:rPr>
        <w:drawing>
          <wp:inline distT="0" distB="0" distL="0" distR="0" wp14:anchorId="61946E85" wp14:editId="1660BF35">
            <wp:extent cx="2339054" cy="2030055"/>
            <wp:effectExtent l="0" t="0" r="4445" b="8890"/>
            <wp:docPr id="1142" name="Grafik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8464" cy="20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AF" w:rsidRDefault="00ED5BAF" w:rsidP="00ED5BAF">
      <w:pPr>
        <w:spacing w:before="12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ED5BAF" w:rsidRPr="00037122" w:rsidRDefault="00ED5BAF" w:rsidP="009A2400">
      <w:pPr>
        <w:pStyle w:val="berschrift2"/>
        <w:rPr>
          <w:lang w:val="de-CH"/>
        </w:rPr>
      </w:pPr>
      <w:bookmarkStart w:id="20" w:name="_Toc298142486"/>
      <w:r w:rsidRPr="00037122">
        <w:rPr>
          <w:lang w:val="de-CH"/>
        </w:rPr>
        <w:t xml:space="preserve">Zeigerbild der </w:t>
      </w:r>
      <w:r w:rsidR="00037122">
        <w:rPr>
          <w:lang w:val="de-CH"/>
        </w:rPr>
        <w:t>Leiter- und Stran</w:t>
      </w:r>
      <w:r w:rsidR="003625F4">
        <w:rPr>
          <w:lang w:val="de-CH"/>
        </w:rPr>
        <w:t>g</w:t>
      </w:r>
      <w:r w:rsidR="00037122">
        <w:rPr>
          <w:lang w:val="de-CH"/>
        </w:rPr>
        <w:t xml:space="preserve">spannungen </w:t>
      </w:r>
      <w:r w:rsidR="003625F4">
        <w:rPr>
          <w:lang w:val="de-CH"/>
        </w:rPr>
        <w:t xml:space="preserve">bei einer unsym. belasteten </w:t>
      </w:r>
      <w:r w:rsidR="00037122">
        <w:rPr>
          <w:lang w:val="de-CH"/>
        </w:rPr>
        <w:t xml:space="preserve">Sternschaltung </w:t>
      </w:r>
      <w:r w:rsidR="003625F4">
        <w:rPr>
          <w:lang w:val="de-CH"/>
        </w:rPr>
        <w:t>ohne N-Leiter-Anschluss</w:t>
      </w:r>
      <w:bookmarkEnd w:id="20"/>
    </w:p>
    <w:p w:rsidR="00ED5BAF" w:rsidRPr="00D06719" w:rsidRDefault="007C4245" w:rsidP="00ED5BAF">
      <w:pPr>
        <w:pStyle w:val="Listenabsatz"/>
        <w:spacing w:before="120" w:after="120"/>
        <w:ind w:left="1069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848704" behindDoc="0" locked="0" layoutInCell="1" allowOverlap="1" wp14:anchorId="09E728CE" wp14:editId="04151D2A">
            <wp:simplePos x="0" y="0"/>
            <wp:positionH relativeFrom="column">
              <wp:posOffset>3204775</wp:posOffset>
            </wp:positionH>
            <wp:positionV relativeFrom="paragraph">
              <wp:posOffset>44450</wp:posOffset>
            </wp:positionV>
            <wp:extent cx="679450" cy="534035"/>
            <wp:effectExtent l="0" t="0" r="6350" b="0"/>
            <wp:wrapNone/>
            <wp:docPr id="1144" name="Grafik 1144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12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8A9D529" wp14:editId="666348A7">
                <wp:simplePos x="0" y="0"/>
                <wp:positionH relativeFrom="column">
                  <wp:posOffset>3894701</wp:posOffset>
                </wp:positionH>
                <wp:positionV relativeFrom="paragraph">
                  <wp:posOffset>49208</wp:posOffset>
                </wp:positionV>
                <wp:extent cx="2073275" cy="2070100"/>
                <wp:effectExtent l="0" t="0" r="22225" b="25400"/>
                <wp:wrapNone/>
                <wp:docPr id="1143" name="Textfeld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275" cy="207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7534A9" w:rsidRDefault="00FC6B5C" w:rsidP="00ED5BAF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607471120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 xml:space="preserve">=400V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Neztspannung</m:t>
                                  </m:r>
                                </m:e>
                              </m:d>
                            </m:oMath>
                          </w:p>
                          <w:p w:rsidR="00FC6B5C" w:rsidRDefault="00FC6B5C" w:rsidP="00ED5BAF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</w:p>
                          <w:p w:rsidR="00FC6B5C" w:rsidRDefault="00FC6B5C" w:rsidP="00ED5BAF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Beobachtung:</w:t>
                            </w:r>
                          </w:p>
                          <w:p w:rsidR="00FC6B5C" w:rsidRPr="007534A9" w:rsidRDefault="00FC6B5C" w:rsidP="007534A9">
                            <w:pPr>
                              <w:pStyle w:val="Listenabsatz"/>
                              <w:numPr>
                                <w:ilvl w:val="0"/>
                                <w:numId w:val="46"/>
                              </w:numPr>
                              <w:spacing w:before="40" w:after="40"/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  <w:oMath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 xml:space="preserve">Stromwert ändert sich </m:t>
                              </m:r>
                            </m:oMath>
                          </w:p>
                          <w:p w:rsidR="00FC6B5C" w:rsidRPr="007534A9" w:rsidRDefault="00FC6B5C" w:rsidP="00FC6B5C">
                            <w:pPr>
                              <w:pStyle w:val="Listenabsatz"/>
                              <w:numPr>
                                <w:ilvl w:val="0"/>
                                <w:numId w:val="46"/>
                              </w:num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 xml:space="preserve"> = 0</m:t>
                              </m:r>
                            </m:oMath>
                          </w:p>
                          <w:p w:rsidR="00FC6B5C" w:rsidRPr="007534A9" w:rsidRDefault="00FC6B5C" w:rsidP="00FC6B5C">
                            <w:pPr>
                              <w:pStyle w:val="Listenabsatz"/>
                              <w:numPr>
                                <w:ilvl w:val="0"/>
                                <w:numId w:val="46"/>
                              </w:num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 xml:space="preserve">Strangspannung ≠ 0  </m:t>
                              </m:r>
                            </m:oMath>
                            <w:permEnd w:id="160747112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9D529" id="Textfeld 1143" o:spid="_x0000_s1038" type="#_x0000_t202" style="position:absolute;left:0;text-align:left;margin-left:306.65pt;margin-top:3.85pt;width:163.25pt;height:163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SKCogIAANsFAAAOAAAAZHJzL2Uyb0RvYy54bWysVNlOGzEUfa/Uf7D8XiYJobQRE5QSUVVC&#10;gAoVz47HJiM8vq7tbP36HnsmC8sLVV9mbN9zt3OXs/N1Y9hS+VCTLXn/qMeZspKq2j6W/Nf95acv&#10;nIUobCUMWVXyjQr8fPzxw9nKjdSA5mQq5RmM2DBauZLPY3SjoghyrhoRjsgpC6Em34iIq38sKi9W&#10;sN6YYtDrfS5W5CvnSaoQ8DpthXyc7WutZLzROqjITMkRW8xfn7+z9C3GZ2L06IWb17ILQ/xDFI2o&#10;LZzuTE1FFGzh61emmlp6CqTjkaSmIK1rqXIOyKbfe5HN3Vw4lXMBOcHtaAr/z6y8Xt56VleoXX94&#10;zJkVDap0r9ZRK1Ox/AiOVi6MAL1zAMf1N1oDn7hL7wGPKfW19k36IykGOdje7BiGPSbxOOidHg9O&#10;TziTkOGCnHMNir268yF+V9SwdCi5Rwkzs2J5FSJcArqFJG+BTF1d1sbkS2obdWE8WwoU3MQcJDSe&#10;oYxlq5If9xHHKwvJ9E5/ZoR8Smm+tJBQUxHmrZuwCVOKHc7YZFPl1usC3pOUT3FjVMIY+1NpUJ+5&#10;eiN6IaWyuwwyOqE0cn2PYoffR/Ue5TYPaGTPZONOuakt+Za/56RXT1vSdYsHfQd5p2Ncz9Ztzw22&#10;TTSjaoPe8tROaHDysgbJVyLEW+ExkmgnrJl4g482hPpRd+JsTv7PW+8Jj0mBlLMVRrzk4fdCeMWZ&#10;+WExQ1/7w2HaCfkyPDkd4OIPJbNDiV00F4Sm6mOhOZmPCR/N9qg9NQ/YRpPkFSJhJXyXPG6PF7Fd&#10;PNhmUk0mGYQt4ES8sndOJtOJ5tRc9+sH4V03AhHTc03bZSBGLyahxSZNS5NFJF3nMUlEt6x2BcAG&#10;yZ3cbbu0og7vGbXfyeO/AAAA//8DAFBLAwQUAAYACAAAACEACeomE94AAAAJAQAADwAAAGRycy9k&#10;b3ducmV2LnhtbEyPwU7DMBBE70j8g7VI3KhTLBoa4lQICani1haVqxNv4wh7HcVOa/h6zAmOoxnN&#10;vKk3yVl2xikMniQsFwUwpM7rgXoJ74fXu0dgISrSynpCCV8YYNNcX9Wq0v5COzzvY89yCYVKSTAx&#10;jhXnoTPoVFj4ESl7Jz85FbOceq4ndcnlzvL7olhxpwbKC0aN+GKw+9zPTgIme6S3eVTb7+2xezh9&#10;7FozJClvb9LzE7CIKf6F4Rc/o0OTmVo/kw7MSlgthchRCWUJLPtrsc5XWglCiBJ4U/P/D5ofAAAA&#10;//8DAFBLAQItABQABgAIAAAAIQC2gziS/gAAAOEBAAATAAAAAAAAAAAAAAAAAAAAAABbQ29udGVu&#10;dF9UeXBlc10ueG1sUEsBAi0AFAAGAAgAAAAhADj9If/WAAAAlAEAAAsAAAAAAAAAAAAAAAAALwEA&#10;AF9yZWxzLy5yZWxzUEsBAi0AFAAGAAgAAAAhAOhVIoKiAgAA2wUAAA4AAAAAAAAAAAAAAAAALgIA&#10;AGRycy9lMm9Eb2MueG1sUEsBAi0AFAAGAAgAAAAhAAnqJhPeAAAACQEAAA8AAAAAAAAAAAAAAAAA&#10;/AQAAGRycy9kb3ducmV2LnhtbFBLBQYAAAAABAAEAPMAAAAHBgAAAAA=&#10;" fillcolor="white [3201]" strokeweight=".25pt">
                <v:stroke dashstyle="1 1"/>
                <v:textbox>
                  <w:txbxContent>
                    <w:p w:rsidR="00FC6B5C" w:rsidRPr="007534A9" w:rsidRDefault="00FC6B5C" w:rsidP="00ED5BAF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607471120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 xml:space="preserve">=400V </m:t>
                        </m:r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Neztspannung</m:t>
                            </m:r>
                          </m:e>
                        </m:d>
                      </m:oMath>
                    </w:p>
                    <w:p w:rsidR="00FC6B5C" w:rsidRDefault="00FC6B5C" w:rsidP="00ED5BAF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</w:p>
                    <w:p w:rsidR="00FC6B5C" w:rsidRDefault="00FC6B5C" w:rsidP="00ED5BAF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Beobachtung:</w:t>
                      </w:r>
                    </w:p>
                    <w:p w:rsidR="00FC6B5C" w:rsidRPr="007534A9" w:rsidRDefault="00FC6B5C" w:rsidP="007534A9">
                      <w:pPr>
                        <w:pStyle w:val="Listenabsatz"/>
                        <w:numPr>
                          <w:ilvl w:val="0"/>
                          <w:numId w:val="46"/>
                        </w:numPr>
                        <w:spacing w:before="40" w:after="40"/>
                        <w:rPr>
                          <w:rFonts w:ascii="Cambria Math" w:hAnsi="Cambria Math" w:cs="Arial"/>
                          <w:color w:val="0070C0"/>
                          <w:sz w:val="22"/>
                          <w:szCs w:val="22"/>
                          <w:lang w:val="de-CH"/>
                          <w:oMath/>
                        </w:rPr>
                      </w:pPr>
                      <m:oMath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 xml:space="preserve">Stromwert ändert sich </m:t>
                        </m:r>
                      </m:oMath>
                    </w:p>
                    <w:p w:rsidR="00FC6B5C" w:rsidRPr="007534A9" w:rsidRDefault="00FC6B5C" w:rsidP="00FC6B5C">
                      <w:pPr>
                        <w:pStyle w:val="Listenabsatz"/>
                        <w:numPr>
                          <w:ilvl w:val="0"/>
                          <w:numId w:val="46"/>
                        </w:num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 xml:space="preserve"> = 0</m:t>
                        </m:r>
                      </m:oMath>
                    </w:p>
                    <w:p w:rsidR="00FC6B5C" w:rsidRPr="007534A9" w:rsidRDefault="00FC6B5C" w:rsidP="00FC6B5C">
                      <w:pPr>
                        <w:pStyle w:val="Listenabsatz"/>
                        <w:numPr>
                          <w:ilvl w:val="0"/>
                          <w:numId w:val="46"/>
                        </w:num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m:oMath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 xml:space="preserve">Strangspannung ≠ 0  </m:t>
                        </m:r>
                      </m:oMath>
                      <w:permEnd w:id="1607471120"/>
                    </w:p>
                  </w:txbxContent>
                </v:textbox>
              </v:shape>
            </w:pict>
          </mc:Fallback>
        </mc:AlternateContent>
      </w:r>
      <w:r w:rsidR="00037122">
        <w:rPr>
          <w:noProof/>
          <w:lang w:val="de-CH" w:eastAsia="de-CH"/>
        </w:rPr>
        <w:t xml:space="preserve">    </w:t>
      </w:r>
      <w:r w:rsidR="00ED5BAF" w:rsidRPr="00ED5BAF">
        <w:rPr>
          <w:noProof/>
          <w:lang w:val="de-CH" w:eastAsia="de-CH"/>
        </w:rPr>
        <w:t xml:space="preserve"> </w:t>
      </w:r>
      <w:r w:rsidR="00ED5BAF">
        <w:rPr>
          <w:noProof/>
          <w:lang w:val="en-US" w:eastAsia="en-US"/>
        </w:rPr>
        <w:drawing>
          <wp:inline distT="0" distB="0" distL="0" distR="0" wp14:anchorId="731C33B0" wp14:editId="117955AC">
            <wp:extent cx="2387600" cy="2080623"/>
            <wp:effectExtent l="0" t="0" r="0" b="0"/>
            <wp:docPr id="1146" name="Grafik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9744" cy="208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AF" w:rsidRPr="00037122" w:rsidRDefault="00ED5BAF" w:rsidP="00ED5BAF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FD1A00" w:rsidRPr="00037122" w:rsidRDefault="00FD1A00" w:rsidP="009A2400">
      <w:pPr>
        <w:pStyle w:val="berschrift2"/>
        <w:rPr>
          <w:lang w:val="de-CH"/>
        </w:rPr>
      </w:pPr>
      <w:bookmarkStart w:id="21" w:name="_Toc298142487"/>
      <w:r w:rsidRPr="00037122">
        <w:rPr>
          <w:lang w:val="de-CH"/>
        </w:rPr>
        <w:lastRenderedPageBreak/>
        <w:t>Zusammenfassung „Verbraucher in Sternschaltung“</w:t>
      </w:r>
      <w:bookmarkEnd w:id="21"/>
      <w:r w:rsidRPr="00037122">
        <w:rPr>
          <w:noProof/>
          <w:lang w:val="de-CH" w:eastAsia="de-CH"/>
        </w:rPr>
        <w:t xml:space="preserve"> </w:t>
      </w:r>
    </w:p>
    <w:p w:rsidR="00C96CBD" w:rsidRPr="00C96CBD" w:rsidRDefault="007C4245" w:rsidP="009A2400">
      <w:pPr>
        <w:pStyle w:val="Listenabsatz"/>
        <w:spacing w:before="240" w:after="120"/>
        <w:ind w:left="1418"/>
        <w:rPr>
          <w:rFonts w:ascii="Verdana" w:hAnsi="Verdana"/>
          <w:sz w:val="22"/>
          <w:szCs w:val="22"/>
          <w:lang w:val="de-CH"/>
        </w:rPr>
      </w:pPr>
      <w:r w:rsidRPr="00C96CBD">
        <w:rPr>
          <w:b/>
          <w:noProof/>
          <w:lang w:val="en-US" w:eastAsia="en-US"/>
        </w:rPr>
        <w:drawing>
          <wp:anchor distT="0" distB="0" distL="114300" distR="114300" simplePos="0" relativeHeight="251851776" behindDoc="0" locked="0" layoutInCell="1" allowOverlap="1" wp14:anchorId="7A339D55" wp14:editId="2927C509">
            <wp:simplePos x="0" y="0"/>
            <wp:positionH relativeFrom="column">
              <wp:posOffset>3117850</wp:posOffset>
            </wp:positionH>
            <wp:positionV relativeFrom="paragraph">
              <wp:posOffset>347415</wp:posOffset>
            </wp:positionV>
            <wp:extent cx="679450" cy="534035"/>
            <wp:effectExtent l="0" t="0" r="6350" b="0"/>
            <wp:wrapNone/>
            <wp:docPr id="897" name="Grafik 897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580" w:rsidRPr="00C96CBD"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8EC79E6" wp14:editId="130D243B">
                <wp:simplePos x="0" y="0"/>
                <wp:positionH relativeFrom="column">
                  <wp:posOffset>3807199</wp:posOffset>
                </wp:positionH>
                <wp:positionV relativeFrom="paragraph">
                  <wp:posOffset>346558</wp:posOffset>
                </wp:positionV>
                <wp:extent cx="2183184" cy="1165860"/>
                <wp:effectExtent l="0" t="0" r="26670" b="15240"/>
                <wp:wrapNone/>
                <wp:docPr id="1150" name="Textfeld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84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Default="00FC6B5C" w:rsidP="00FD1A00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62404012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 xml:space="preserve">I=0 </m:t>
                                  </m:r>
                                </m:e>
                              </m:nary>
                            </m:oMath>
                          </w:p>
                          <w:p w:rsidR="00FC6B5C" w:rsidRPr="00D46872" w:rsidRDefault="00FC6B5C" w:rsidP="00FD1A00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 </w:t>
                            </w:r>
                            <w:permEnd w:id="16240401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C79E6" id="Textfeld 1150" o:spid="_x0000_s1039" type="#_x0000_t202" style="position:absolute;left:0;text-align:left;margin-left:299.8pt;margin-top:27.3pt;width:171.9pt;height:91.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MTkpgIAANsFAAAOAAAAZHJzL2Uyb0RvYy54bWysVFtP2zAUfp+0/2D5faQpLXQVKeqomCYh&#10;QCsTz65jEwvHx7PdJt2v59hJLzBemPaS2D7fuX3ncnHZ1ppshPMKTEHzkwElwnAolXkq6K+H6y8T&#10;SnxgpmQajCjoVnh6Ofv86aKxUzGECnQpHEEjxk8bW9AqBDvNMs8rUTN/AlYYFEpwNQt4dU9Z6ViD&#10;1mudDQeDs6wBV1oHXHiPr4tOSGfJvpSChzspvQhEFxRjC+nr0ncVv9nsgk2fHLOV4n0Y7B+iqJky&#10;6HRvasECI2un/jJVK+7AgwwnHOoMpFRcpBwwm3zwJptlxaxIuSA53u5p8v/PLL/d3DuiSqxdPkaC&#10;DKuxSg+iDVLokqRH5KixforQpUVwaL9Bi/jIXXz3+BhTb6Wr4x+TIihHY9s9w2iPcHwc5pPTfDKi&#10;hKMsz8/Gk7NUg+ygbp0P3wXUJB4K6rCEiVm2ufEBXSJ0B4nePGhVXiut0yW2jbjSjmwYFlyHFCRq&#10;vEJpQ5qCnubn42T4lSya3uuvNOPPMc23FiJqwXzVufFbv4DQ47SJgYjUen3AB5LSKWy1iBhtfgqJ&#10;1Ceu3omecS7MPoOEjiiJuX5EsccfovqIcpcHaiTPYMJeuVYGXMffa9LL5x3pssMjfUd5x2NoV23X&#10;c6e7JlpBucXectBNqLf8WiHJN8yHe+ZwJLGdcM2EO/xIDVg/6E+UVOD+vPce8TgpKKWkwREvqP+9&#10;Zk5Qon8YnKGv+WgUd0K6jMbnQ7y4Y8nqWGLW9RVgU+W40CxPx4gPeneUDupH3Ebz6BVFzHD0XdCw&#10;O16FbvHgNuNiPk8g3AKWhRuztDyajjTH5npoH5mz/QgEnJ5b2C0DNn0zCR02ahqYrwNIlcYkEt2x&#10;2hcAN0jq5H7bxRV1fE+ow06evQAAAP//AwBQSwMEFAAGAAgAAAAhAAyKcOXfAAAACgEAAA8AAABk&#10;cnMvZG93bnJldi54bWxMj8FOwzAMhu9IvENkJG4speumtTSdEBLSxG0DjWvaem1F4lRNugWeHnNi&#10;J9vyp9+fy220Rpxx8oMjBY+LBARS49qBOgUf768PGxA+aGq1cYQKvtHDtrq9KXXRugvt8XwIneAQ&#10;8oVW0IcwFlL6pker/cKNSLw7ucnqwOPUyXbSFw63RqZJspZWD8QXej3iS4/N12G2CjCaI73No979&#10;7I7N6vS5r/shKnV/F5+fQASM4R+GP31Wh4qdajdT64VRsMrzNaPcZFwZyLNlBqJWkC43KciqlNcv&#10;VL8AAAD//wMAUEsBAi0AFAAGAAgAAAAhALaDOJL+AAAA4QEAABMAAAAAAAAAAAAAAAAAAAAAAFtD&#10;b250ZW50X1R5cGVzXS54bWxQSwECLQAUAAYACAAAACEAOP0h/9YAAACUAQAACwAAAAAAAAAAAAAA&#10;AAAvAQAAX3JlbHMvLnJlbHNQSwECLQAUAAYACAAAACEAWeDE5KYCAADbBQAADgAAAAAAAAAAAAAA&#10;AAAuAgAAZHJzL2Uyb0RvYy54bWxQSwECLQAUAAYACAAAACEADIpw5d8AAAAKAQAADwAAAAAAAAAA&#10;AAAAAAAABQAAZHJzL2Rvd25yZXYueG1sUEsFBgAAAAAEAAQA8wAAAAwGAAAAAA==&#10;" fillcolor="white [3201]" strokeweight=".25pt">
                <v:stroke dashstyle="1 1"/>
                <v:textbox>
                  <w:txbxContent>
                    <w:p w:rsidR="00FC6B5C" w:rsidRDefault="00FC6B5C" w:rsidP="00FD1A00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62404012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 xml:space="preserve">I=0 </m:t>
                            </m:r>
                          </m:e>
                        </m:nary>
                      </m:oMath>
                    </w:p>
                    <w:p w:rsidR="00FC6B5C" w:rsidRPr="00D46872" w:rsidRDefault="00FC6B5C" w:rsidP="00FD1A00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=0</m:t>
                        </m:r>
                      </m:oMath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 </w:t>
                      </w:r>
                      <w:permEnd w:id="162404012"/>
                    </w:p>
                  </w:txbxContent>
                </v:textbox>
              </v:shape>
            </w:pict>
          </mc:Fallback>
        </mc:AlternateContent>
      </w:r>
      <w:r w:rsidR="00C96CBD" w:rsidRPr="00C96CBD">
        <w:rPr>
          <w:rFonts w:ascii="Verdana" w:hAnsi="Verdana"/>
          <w:noProof/>
          <w:sz w:val="22"/>
          <w:szCs w:val="22"/>
          <w:lang w:val="de-CH" w:eastAsia="de-CH"/>
        </w:rPr>
        <w:t>Stromzeigerbild für symmetrische Belastung:</w:t>
      </w:r>
    </w:p>
    <w:p w:rsidR="00FD1A00" w:rsidRPr="00C96CBD" w:rsidRDefault="009A2400" w:rsidP="00FD1A00">
      <w:pPr>
        <w:pStyle w:val="Listenabsatz"/>
        <w:spacing w:before="120" w:after="120"/>
        <w:ind w:left="1069"/>
        <w:rPr>
          <w:rFonts w:ascii="Verdana" w:hAnsi="Verdana"/>
          <w:b/>
          <w:sz w:val="22"/>
          <w:szCs w:val="22"/>
          <w:lang w:val="de-CH"/>
        </w:rPr>
      </w:pPr>
      <w:r w:rsidRPr="00C96CBD">
        <w:rPr>
          <w:rFonts w:ascii="Verdana" w:hAnsi="Verdana"/>
          <w:b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877376" behindDoc="0" locked="0" layoutInCell="1" allowOverlap="1" wp14:anchorId="58A75F79" wp14:editId="2806870A">
                <wp:simplePos x="0" y="0"/>
                <wp:positionH relativeFrom="column">
                  <wp:posOffset>927665</wp:posOffset>
                </wp:positionH>
                <wp:positionV relativeFrom="paragraph">
                  <wp:posOffset>193675</wp:posOffset>
                </wp:positionV>
                <wp:extent cx="892810" cy="744220"/>
                <wp:effectExtent l="19050" t="38100" r="40640" b="55880"/>
                <wp:wrapNone/>
                <wp:docPr id="3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2810" cy="744220"/>
                          <a:chOff x="0" y="0"/>
                          <a:chExt cx="892810" cy="744220"/>
                        </a:xfrm>
                      </wpg:grpSpPr>
                      <wps:wsp>
                        <wps:cNvPr id="899" name="Gerade Verbindung mit Pfeil 899"/>
                        <wps:cNvCnPr/>
                        <wps:spPr>
                          <a:xfrm>
                            <a:off x="447040" y="243840"/>
                            <a:ext cx="0" cy="5003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0" name="Gerade Verbindung mit Pfeil 900"/>
                        <wps:cNvCnPr/>
                        <wps:spPr>
                          <a:xfrm flipV="1">
                            <a:off x="447040" y="0"/>
                            <a:ext cx="432433" cy="24192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2" name="Gerade Verbindung mit Pfeil 902"/>
                        <wps:cNvCnPr/>
                        <wps:spPr>
                          <a:xfrm flipH="1" flipV="1">
                            <a:off x="10160" y="0"/>
                            <a:ext cx="438147" cy="24446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1" name="Textfeld 911"/>
                        <wps:cNvSpPr txBox="1"/>
                        <wps:spPr>
                          <a:xfrm>
                            <a:off x="299720" y="533400"/>
                            <a:ext cx="120650" cy="1587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C83B27" w:rsidRDefault="00FC6B5C">
                              <w:pP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</w:pP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  <w:t>I</w:t>
                              </w: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vertAlign w:val="subscript"/>
                                  <w:lang w:val="de-CH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Textfeld 915"/>
                        <wps:cNvSpPr txBox="1"/>
                        <wps:spPr>
                          <a:xfrm>
                            <a:off x="0" y="66040"/>
                            <a:ext cx="120650" cy="1587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C83B27" w:rsidRDefault="00FC6B5C" w:rsidP="00C83B27">
                              <w:pP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  <w:t>I</w:t>
                              </w: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vertAlign w:val="subscript"/>
                                  <w:lang w:val="de-CH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Textfeld 916"/>
                        <wps:cNvSpPr txBox="1"/>
                        <wps:spPr>
                          <a:xfrm>
                            <a:off x="772160" y="66040"/>
                            <a:ext cx="120650" cy="1587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C83B27" w:rsidRDefault="00FC6B5C" w:rsidP="00C83B27">
                              <w:pP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</w:pP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  <w:t>I</w:t>
                              </w: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vertAlign w:val="subscript"/>
                                  <w:lang w:val="de-CH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A75F79" id="Gruppieren 3" o:spid="_x0000_s1040" style="position:absolute;left:0;text-align:left;margin-left:73.05pt;margin-top:15.25pt;width:70.3pt;height:58.6pt;z-index:251877376" coordsize="8928,7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B2MfgQAABwYAAAOAAAAZHJzL2Uyb0RvYy54bWzsWNtu4zYQfS/QfyD03liS5SviLNLsJi0Q&#10;7AZNuvtMS5QslCJZko7tfn0PSUnZXJukaICgzoMyFmfI4eHM8IwOP2wbTq6ZNrUUiyg5iCPCRC6L&#10;WlSL6Per05+mETGWioJyKdgi2jETfTj68YfDjZqzVK4kL5gmmESY+UYtopW1aj4YmHzFGmoOpGIC&#10;g6XUDbX4qatBoekGszd8kMbxeLCRulBa5swYvP0YBqMjP39Zstx+KUvDLOGLCL5Z/9T+uXTPwdEh&#10;nVeaqlWdt27QV3jR0Fpg0X6qj9RSstb1vamaOtfSyNIe5LIZyLKsc+b3gN0k8Z3dnGm5Vn4v1XxT&#10;qR4mQHsHp1dPm3++vtCkLhbRMCKCNjiiM71WqmaaCTJ0+GxUNYfamVaX6kK3L6rwy215W+rG/cdm&#10;yNYju+uRZVtLcrycztJpAvxzDE2yLE1b5PMVjueeVb769KTdoFt04HzrXdkoxJC5gcn8O5guV1Qx&#10;j75x+29hms5mPVBM04KRr0wva1GsRUWa2pKLktWcODUPlbc9ES1wZm6A4QOoZdkkzgAQ8Emz4RSi&#10;j8wOvxa6URwPp36oh4DOlTb2jMmGOGERGatpXa3siRQC4S914gOTXp8bizlh2Bk4N7ggG+RtOolj&#10;r2Ykr4vTmnM3aHS1POGaXFNkz+lpjD/nFqa4pbZitPgkCmJ3CuEjkOeRm7RhRUQ4Q1lwkt+OpTW/&#10;0bS6pqLiQds0t5WxCBdYyx1qwMxLdsdZ8Ps3ViJuEVthf75isN5bmudM2KR1lwtoO7MSO+sN2x27&#10;UvOYYavvTJmvJi8x7i38ylLY3riphdQB79ur223nchn0OwTCvh0ES1nsfDR5aBDvLkPfIPBnOPyu&#10;QjwR+E4NZ+1cQtI8Evik5LX62h1dWzi+S4E70Z8NkROoT656pFkyS31u7VOgj6d9CrxRCqTPS4H0&#10;mSnwi0uBB5MhiZNxuA7u5cI0ySZdLmTZeJ8L/hrb50KbAm91HSSI3EAYr8BSSsYLMsO7m9rv2CKx&#10;25+lv6Pb94/Qn3Q2m4ATOvozGg6zcIfgzm1pYJLG41HLgZLRdAIZ8z1+AWgQn6dYzy36coc5cLAG&#10;d2FTrlY0UJ9utV7zPgcKPGo8hGfOWEjHoYKPjsZ09KHlYO6oniY1z+Am74bUFH/8I6mx2+XWdyFJ&#10;1kVQ4DlEy9CzGZWf1iC459TYC6rRpCEe0HjaL3iUXIJwylaKyErqvx567/TRFGAUDBVNH9jyn2uq&#10;wUD5rwLtAqa0naA7YdkJYt2cSDBhBD688SIMtOWdWGrZfEM/euxWwRAVOdZaRLYTT2xoPdHP5uz4&#10;2CuhD1TUnotLlXeEyBH0q+03qlXL6S0S4bPsGhLE5m0yH3RD3B2vrSxrz/RdlAUUWxb5hmQxGT1Q&#10;HUbd2YIZvqQ6AEoUhvHYdUjIqX1d6AtRqE/vtNl5UV3oY2dfF951XRg/UBfGr6wLk0naseR9cQDL&#10;+t+Shj6A9sXhvykO/kMrPkF74tt+LnffuL//7UnGzUf9o78BAAD//wMAUEsDBBQABgAIAAAAIQBJ&#10;70Z64AAAAAoBAAAPAAAAZHJzL2Rvd25yZXYueG1sTI9BS8NAEIXvgv9hGcGb3aS1SYnZlFLUUxFs&#10;BfE2zU6T0OxsyG6T9N+7Penx8T7efJOvJ9OKgXrXWFYQzyIQxKXVDVcKvg5vTysQziNrbC2Tgis5&#10;WBf3dzlm2o78ScPeVyKMsMtQQe19l0npypoMupntiEN3sr1BH2JfSd3jGMZNK+dRlEiDDYcLNXa0&#10;rak87y9GwfuI42YRvw6782l7/TksP753MSn1+DBtXkB4mvwfDDf9oA5FcDraC2sn2pCfkzigChbR&#10;EkQA5qskBXG8NWkKssjl/xeKXwAAAP//AwBQSwECLQAUAAYACAAAACEAtoM4kv4AAADhAQAAEwAA&#10;AAAAAAAAAAAAAAAAAAAAW0NvbnRlbnRfVHlwZXNdLnhtbFBLAQItABQABgAIAAAAIQA4/SH/1gAA&#10;AJQBAAALAAAAAAAAAAAAAAAAAC8BAABfcmVscy8ucmVsc1BLAQItABQABgAIAAAAIQBzkB2MfgQA&#10;ABwYAAAOAAAAAAAAAAAAAAAAAC4CAABkcnMvZTJvRG9jLnhtbFBLAQItABQABgAIAAAAIQBJ70Z6&#10;4AAAAAoBAAAPAAAAAAAAAAAAAAAAANgGAABkcnMvZG93bnJldi54bWxQSwUGAAAAAAQABADzAAAA&#10;5Qc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899" o:spid="_x0000_s1041" type="#_x0000_t32" style="position:absolute;left:4470;top:2438;width:0;height:50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aSpcQAAADcAAAADwAAAGRycy9kb3ducmV2LnhtbESP3YrCMBSE7xd8h3CEvVtTV9BaG0UE&#10;wQvBVfsAx+b0B5uT0qRa394sLOzlMDPfMOlmMI14UOdqywqmkwgEcW51zaWC7Lr/ikE4j6yxsUwK&#10;XuRgsx59pJho++QzPS6+FAHCLkEFlfdtIqXLKzLoJrYlDl5hO4M+yK6UusNngJtGfkfRXBqsOSxU&#10;2NKuovx+6Y2Cn7h/Fbm+8bHfbxeHUza79dlMqc/xsF2B8DT4//Bf+6AVxMsl/J4JR0Cu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1pKlxAAAANwAAAAPAAAAAAAAAAAA&#10;AAAAAKECAABkcnMvZG93bnJldi54bWxQSwUGAAAAAAQABAD5AAAAkgMAAAAA&#10;" strokecolor="red" strokeweight="1pt">
                  <v:stroke endarrow="block" endarrowwidth="narrow"/>
                </v:shape>
                <v:shape id="Gerade Verbindung mit Pfeil 900" o:spid="_x0000_s1042" type="#_x0000_t32" style="position:absolute;left:4470;width:4324;height:24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zHb8AAAADcAAAADwAAAGRycy9kb3ducmV2LnhtbERPTYvCMBC9L/gfwgheFk2VZdlWUxFB&#10;EG+6wnocmzEtbSalibX++81B8Ph436v1YBvRU+crxwrmswQEceF0xUbB+Xc3/QHhA7LGxjEpeJKH&#10;dT76WGGm3YOP1J+CETGEfYYKyhDaTEpflGTRz1xLHLmb6yyGCDsjdYePGG4buUiSb2mx4thQYkvb&#10;kor6dLcKdPvZHw+pvZ6ND/RX05e5phelJuNhswQRaAhv8cu91wrSJM6PZ+IRkPk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H8x2/AAAAA3AAAAA8AAAAAAAAAAAAAAAAA&#10;oQIAAGRycy9kb3ducmV2LnhtbFBLBQYAAAAABAAEAPkAAACOAwAAAAA=&#10;" strokecolor="red" strokeweight="1pt">
                  <v:stroke endarrow="block" endarrowwidth="narrow"/>
                </v:shape>
                <v:shape id="Gerade Verbindung mit Pfeil 902" o:spid="_x0000_s1043" type="#_x0000_t32" style="position:absolute;left:101;width:4382;height:24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NMeL8AAADcAAAADwAAAGRycy9kb3ducmV2LnhtbESPzQrCMBCE74LvEFbwpqkeRKtRRBQ8&#10;KPjTB1iatS02m9LEtr69EQSPw8x8w6w2nSlFQ7UrLCuYjCMQxKnVBWcKkvthNAfhPLLG0jIpeJOD&#10;zbrfW2GsbctXam4+EwHCLkYFufdVLKVLczLoxrYiDt7D1gZ9kHUmdY1tgJtSTqNoJg0WHBZyrGiX&#10;U/q8vYyCSzd7n11D8qlbV9nLSe+T3UKp4aDbLkF46vw//GsftYJFNI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CNMeL8AAADcAAAADwAAAAAAAAAAAAAAAACh&#10;AgAAZHJzL2Rvd25yZXYueG1sUEsFBgAAAAAEAAQA+QAAAI0DAAAAAA==&#10;" strokecolor="red" strokeweight="1pt">
                  <v:stroke endarrow="block" endarrowwidth="narrow"/>
                </v:shape>
                <v:shape id="Textfeld 911" o:spid="_x0000_s1044" type="#_x0000_t202" style="position:absolute;left:2997;top:5334;width:1206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ECd8YA&#10;AADcAAAADwAAAGRycy9kb3ducmV2LnhtbESPwU7DMBBE70j8g7VIvVEnBaE2xKkQBYlLD7Qc6G2J&#10;lzghXqe2m4a/x0hIHEcz80ZTrifbi5F8aB0ryOcZCOLa6ZYbBW/75+sliBCRNfaOScE3BVhXlxcl&#10;Ftqd+ZXGXWxEgnAoUIGJcSikDLUhi2HuBuLkfTpvMSbpG6k9nhPc9nKRZXfSYstpweBAj4bqr93J&#10;KvgYt+8dLfZbH48bbQ433fL2qVNqdjU93IOINMX/8F/7RStY5Tn8nklHQF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XECd8YAAADcAAAADwAAAAAAAAAAAAAAAACYAgAAZHJz&#10;L2Rvd25yZXYueG1sUEsFBgAAAAAEAAQA9QAAAIsDAAAAAA==&#10;" fillcolor="white [3201]" stroked="f" strokeweight=".5pt">
                  <v:fill opacity="0"/>
                  <v:textbox inset="0,0,0,0">
                    <w:txbxContent>
                      <w:p w:rsidR="00FC6B5C" w:rsidRPr="00C83B27" w:rsidRDefault="00FC6B5C">
                        <w:pP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</w:pPr>
                        <w:r w:rsidRPr="00C83B27"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  <w:t>I</w:t>
                        </w:r>
                        <w:r w:rsidRPr="00C83B27">
                          <w:rPr>
                            <w:rFonts w:ascii="Arial" w:hAnsi="Arial" w:cs="Arial"/>
                            <w:color w:val="FF0000"/>
                            <w:vertAlign w:val="subscript"/>
                            <w:lang w:val="de-CH"/>
                          </w:rPr>
                          <w:t>1</w:t>
                        </w:r>
                      </w:p>
                    </w:txbxContent>
                  </v:textbox>
                </v:shape>
                <v:shape id="Textfeld 915" o:spid="_x0000_s1045" type="#_x0000_t202" style="position:absolute;top:660;width:1206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oEdMYA&#10;AADcAAAADwAAAGRycy9kb3ducmV2LnhtbESPQU8CMRSE7yb+h+aZeJMuCAZWCiEoiRcOgAe5PbfP&#10;7a7b17Wty/rvKQmJx8nMfJOZL3vbiI58qBwrGA4yEMSF0xWXCt4Pm4cpiBCRNTaOScEfBVgubm/m&#10;mGt34h11+1iKBOGQowITY5tLGQpDFsPAtcTJ+3LeYkzSl1J7PCW4beQoy56kxYrTgsGW1oaK7/2v&#10;VfDZbT9qGh22Pv68aHN8rKfj11qp+7t+9QwiUh//w9f2m1YwG07gciYdAbk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oEdMYAAADcAAAADwAAAAAAAAAAAAAAAACYAgAAZHJz&#10;L2Rvd25yZXYueG1sUEsFBgAAAAAEAAQA9QAAAIsDAAAAAA==&#10;" fillcolor="white [3201]" stroked="f" strokeweight=".5pt">
                  <v:fill opacity="0"/>
                  <v:textbox inset="0,0,0,0">
                    <w:txbxContent>
                      <w:p w:rsidR="00FC6B5C" w:rsidRPr="00C83B27" w:rsidRDefault="00FC6B5C" w:rsidP="00C83B27">
                        <w:pP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</w:pPr>
                        <w: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  <w:t>I</w:t>
                        </w:r>
                        <w:r w:rsidRPr="00C83B27">
                          <w:rPr>
                            <w:rFonts w:ascii="Arial" w:hAnsi="Arial" w:cs="Arial"/>
                            <w:color w:val="FF0000"/>
                            <w:vertAlign w:val="subscript"/>
                            <w:lang w:val="de-CH"/>
                          </w:rPr>
                          <w:t>2</w:t>
                        </w:r>
                      </w:p>
                    </w:txbxContent>
                  </v:textbox>
                </v:shape>
                <v:shape id="Textfeld 916" o:spid="_x0000_s1046" type="#_x0000_t202" style="position:absolute;left:7721;top:660;width:1207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iaA8YA&#10;AADcAAAADwAAAGRycy9kb3ducmV2LnhtbESPQU8CMRSE7yb+h+aZeJMuaAguFGIEEi8cAA9ye2wf&#10;2123r2tblvXfUxMSj5OZ+SYzW/S2ER35UDlWMBxkIIgLpysuFXzu108TECEia2wck4JfCrCY39/N&#10;MNfuwlvqdrEUCcIhRwUmxjaXMhSGLIaBa4mTd3LeYkzSl1J7vCS4beQoy8bSYsVpwWBL74aK793Z&#10;Kjh2m6+aRvuNjz9LbQ7P9eRlVSv1+NC/TUFE6uN/+Nb+0Apeh2P4O5OOgJ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iaA8YAAADcAAAADwAAAAAAAAAAAAAAAACYAgAAZHJz&#10;L2Rvd25yZXYueG1sUEsFBgAAAAAEAAQA9QAAAIsDAAAAAA==&#10;" fillcolor="white [3201]" stroked="f" strokeweight=".5pt">
                  <v:fill opacity="0"/>
                  <v:textbox inset="0,0,0,0">
                    <w:txbxContent>
                      <w:p w:rsidR="00FC6B5C" w:rsidRPr="00C83B27" w:rsidRDefault="00FC6B5C" w:rsidP="00C83B27">
                        <w:pP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</w:pPr>
                        <w:r w:rsidRPr="00C83B27"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  <w:t>I</w:t>
                        </w:r>
                        <w:r w:rsidRPr="00C83B27">
                          <w:rPr>
                            <w:rFonts w:ascii="Arial" w:hAnsi="Arial" w:cs="Arial"/>
                            <w:color w:val="FF0000"/>
                            <w:vertAlign w:val="subscript"/>
                            <w:lang w:val="de-CH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D1A00" w:rsidRPr="00C96CBD">
        <w:rPr>
          <w:b/>
          <w:noProof/>
          <w:lang w:val="de-CH" w:eastAsia="de-CH"/>
        </w:rPr>
        <w:t xml:space="preserve"> </w:t>
      </w:r>
    </w:p>
    <w:p w:rsidR="00C10B35" w:rsidRPr="00A62F4B" w:rsidRDefault="009A2400" w:rsidP="00C10B35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  <w:r>
        <w:rPr>
          <w:b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00575" behindDoc="0" locked="0" layoutInCell="1" allowOverlap="1" wp14:anchorId="73F6EF8C" wp14:editId="6350C3DF">
                <wp:simplePos x="0" y="0"/>
                <wp:positionH relativeFrom="column">
                  <wp:posOffset>1807769</wp:posOffset>
                </wp:positionH>
                <wp:positionV relativeFrom="paragraph">
                  <wp:posOffset>309535</wp:posOffset>
                </wp:positionV>
                <wp:extent cx="481263" cy="174640"/>
                <wp:effectExtent l="0" t="19050" r="33655" b="34925"/>
                <wp:wrapNone/>
                <wp:docPr id="925" name="Gruppieren 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263" cy="174640"/>
                          <a:chOff x="0" y="0"/>
                          <a:chExt cx="412496" cy="167640"/>
                        </a:xfrm>
                      </wpg:grpSpPr>
                      <wps:wsp>
                        <wps:cNvPr id="926" name="Pfeil nach rechts 926"/>
                        <wps:cNvSpPr/>
                        <wps:spPr>
                          <a:xfrm>
                            <a:off x="6096" y="0"/>
                            <a:ext cx="406400" cy="167640"/>
                          </a:xfrm>
                          <a:prstGeom prst="rightArrow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Textfeld 927"/>
                        <wps:cNvSpPr txBox="1"/>
                        <wps:spPr>
                          <a:xfrm>
                            <a:off x="0" y="45720"/>
                            <a:ext cx="368300" cy="7874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905503" w:rsidRDefault="00FC6B5C" w:rsidP="00B7363A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sz w:val="8"/>
                                  <w:szCs w:val="8"/>
                                  <w:lang w:val="de-CH"/>
                                </w:rPr>
                              </w:pPr>
                              <w:r w:rsidRPr="00905503">
                                <w:rPr>
                                  <w:rFonts w:ascii="Arial" w:hAnsi="Arial" w:cs="Arial"/>
                                  <w:color w:val="000000" w:themeColor="text1"/>
                                  <w:sz w:val="8"/>
                                  <w:szCs w:val="8"/>
                                  <w:lang w:val="de-CH"/>
                                </w:rPr>
                                <w:t>Zeiger addieren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F6EF8C" id="Gruppieren 925" o:spid="_x0000_s1047" style="position:absolute;left:0;text-align:left;margin-left:142.35pt;margin-top:24.35pt;width:37.9pt;height:13.75pt;z-index:251800575;mso-width-relative:margin;mso-height-relative:margin" coordsize="412496,16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KaItQMAAA4LAAAOAAAAZHJzL2Uyb0RvYy54bWzMlt9v2zYQx98H9H8g+N7Ichw5EaIUXjoH&#10;A4I2aDL0maaoHxhFckc6cvrX90hKcuIYW5EB3V5kUuQd7768+1iXH3adJI8CbKtVQdOTGSVCcV22&#10;qi7oHw/r9+eUWMdUyaRWoqBPwtIPV+9+uexNLua60bIUQNCJsnlvCto4Z/IksbwRHbMn2giFi5WG&#10;jjmcQp2UwHr03slkPptlSa+hNKC5sBbffoyL9Cr4ryrB3eeqssIRWVCMzYUnhOfGP5OrS5bXwEzT&#10;8iEM9oYoOtYqPHRy9ZE5RrbQvnLVtRy01ZU74bpLdFW1XIQcMJt0dpDNDeitCbnUeV+bSSaU9kCn&#10;N7vlnx7vgLRlQS/mZ5Qo1uEl3cDWmFaAUMS/RY16U+e49QbMvbmD4UUdZz7tXQWd/8WEyC6o+zSp&#10;K3aOcHy5OE/n2SklHJfS5SJbDOrzBq/olRVvfhvt0vniIhvssuVgl4yHJj62KZTeYB3ZvVT230l1&#10;3zAjwg1Yn/8kFYYTpbqrRCtxzBsCgjfOomJZVCxYTHLZ3KJyR7TKZj65I3LNMFMs2SDX67RZbsC6&#10;G6E74gcFhbZu3ApA96EQ2eOtdXhRqNO40R9utWzLdStlmEC9uZZAHhl2x3p9PcPzosmLbVK9zRKP&#10;9qZ4QWPyYeSepPAOpfoiKiw9LI15CDk0vZgCYpwL5dK41LBSxDjPMMopTI8JbxHyDA695wrzm3wP&#10;Dsad0cnoO2Y77PemIjBjMp79XWDReLIIJ2vlJuOuVRqOOZCY1XBy3D+KFKXxKm10+YTVBjoSyxq+&#10;bvGab5l1dwwQUVgZiF33GR+V1H1B9TCipNHw7dh7vx/bAVcp6RF5BbV/bRkISuTvChvlIl1gTxIX&#10;Jouz5Rwn8Hxl83xFbbtrjXWTIuAND0O/38lxWIHuviKdV/5UXGKK49kF5Q7GybWLKEa+c7FahW3I&#10;RcPcrbo33Dv3qvoCfth9ZWCGWnfIlE96bE6WHxR73OstlV5tna7a0Al7XQe9ERQebT+FGMuRGA8Y&#10;eyVkiaBYHoCCuN2vGtshVEfolePIQDGRF/GGsI6wagdUnmbnpyMzlufLSNiJlHsSjMjAv8cg8IF+&#10;nire7QsKHHSnr2G/h0nTsNhUx7vyhROpCJZqdnoWG0tpj6LYCpEysZsGdO0lCKMj4PiB/jxOhR8w&#10;/NlUKP/8Ryq43WYX/qzTqXT+C1Bg/UVI+IYPTMBBhAMO3gwG93/CQviswI+u8M8yfCD6r7rn84CR&#10;/Wfs1XcAAAD//wMAUEsDBBQABgAIAAAAIQAjs59w4QAAAAkBAAAPAAAAZHJzL2Rvd25yZXYueG1s&#10;TI/BaoNAEIbvhb7DMoXemlWTGDGuIYS2p1BoUii5TXSiEndX3I2at+/01J6GYT7++f5sM+lWDNS7&#10;xhoF4SwAQaawZWMqBV/Ht5cEhPNoSmytIQV3crDJHx8yTEs7mk8aDr4SHGJcigpq77tUSlfUpNHN&#10;bEeGbxfba/S89pUsexw5XLcyCoJYamwMf6ixo11NxfVw0wreRxy38/B12F8vu/vpuPz43oek1PPT&#10;tF2D8DT5Pxh+9VkdcnY625spnWgVRMlixaiCRcKTgXkcLEGcFaziCGSeyf8N8h8AAAD//wMAUEsB&#10;Ai0AFAAGAAgAAAAhALaDOJL+AAAA4QEAABMAAAAAAAAAAAAAAAAAAAAAAFtDb250ZW50X1R5cGVz&#10;XS54bWxQSwECLQAUAAYACAAAACEAOP0h/9YAAACUAQAACwAAAAAAAAAAAAAAAAAvAQAAX3JlbHMv&#10;LnJlbHNQSwECLQAUAAYACAAAACEAevSmiLUDAAAOCwAADgAAAAAAAAAAAAAAAAAuAgAAZHJzL2Uy&#10;b0RvYy54bWxQSwECLQAUAAYACAAAACEAI7OfcOEAAAAJAQAADwAAAAAAAAAAAAAAAAAPBgAAZHJz&#10;L2Rvd25yZXYueG1sUEsFBgAAAAAEAAQA8wAAAB0HAAAAAA=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Pfeil nach rechts 926" o:spid="_x0000_s1048" type="#_x0000_t13" style="position:absolute;left:6096;width:406400;height:167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OsX8UA&#10;AADcAAAADwAAAGRycy9kb3ducmV2LnhtbESPT2vCQBTE7wW/w/IEb3VTA1JTVymiEIKH+gfPz+xr&#10;EpJ9G7JrjN/eFQo9DjPzG2a5HkwjeupcZVnBxzQCQZxbXXGh4HzavX+CcB5ZY2OZFDzIwXo1elti&#10;ou2dD9QffSEChF2CCkrv20RKl5dk0E1tSxy8X9sZ9EF2hdQd3gPcNHIWRXNpsOKwUGJLm5Ly+ngz&#10;CjjO9tt9c6kXuPPZIY3r689lq9RkPHx/gfA0+P/wXzvVChazObzOh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86xfxQAAANwAAAAPAAAAAAAAAAAAAAAAAJgCAABkcnMv&#10;ZG93bnJldi54bWxQSwUGAAAAAAQABAD1AAAAigMAAAAA&#10;" adj="17145" fillcolor="#ffc000" strokecolor="#ffc000" strokeweight="2pt"/>
                <v:shape id="Textfeld 927" o:spid="_x0000_s1049" type="#_x0000_t202" style="position:absolute;top:45720;width:368300;height:78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j1JcYA&#10;AADcAAAADwAAAGRycy9kb3ducmV2LnhtbESPQU8CMRSE7yb+h+aZeJOuq0FYKcQIJl44CB709tg+&#10;t7tuX5e2LOu/pyQkHicz801mthhsK3ryoXas4H6UgSAuna65UvC5fbubgAgRWWPrmBT8UYDF/Ppq&#10;hoV2R/6gfhMrkSAcClRgYuwKKUNpyGIYuY44eT/OW4xJ+kpqj8cEt63Ms2wsLdacFgx29Gqo/N0c&#10;rIJdv/5qKN+ufdwvtfl+aCaPq0ap25vh5RlEpCH+hy/td61gmj/B+Uw6AnJ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j1JcYAAADcAAAADwAAAAAAAAAAAAAAAACYAgAAZHJz&#10;L2Rvd25yZXYueG1sUEsFBgAAAAAEAAQA9QAAAIsDAAAAAA==&#10;" fillcolor="white [3201]" stroked="f" strokeweight=".5pt">
                  <v:fill opacity="0"/>
                  <v:textbox inset="0,0,0,0">
                    <w:txbxContent>
                      <w:p w:rsidR="00FC6B5C" w:rsidRPr="00905503" w:rsidRDefault="00FC6B5C" w:rsidP="00B7363A">
                        <w:pPr>
                          <w:rPr>
                            <w:rFonts w:ascii="Arial" w:hAnsi="Arial" w:cs="Arial"/>
                            <w:color w:val="000000" w:themeColor="text1"/>
                            <w:sz w:val="8"/>
                            <w:szCs w:val="8"/>
                            <w:lang w:val="de-CH"/>
                          </w:rPr>
                        </w:pPr>
                        <w:r w:rsidRPr="00905503">
                          <w:rPr>
                            <w:rFonts w:ascii="Arial" w:hAnsi="Arial" w:cs="Arial"/>
                            <w:color w:val="000000" w:themeColor="text1"/>
                            <w:sz w:val="8"/>
                            <w:szCs w:val="8"/>
                            <w:lang w:val="de-CH"/>
                          </w:rPr>
                          <w:t>Zeiger addieren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28CA1215" wp14:editId="6B248B0A">
                <wp:simplePos x="0" y="0"/>
                <wp:positionH relativeFrom="column">
                  <wp:posOffset>2411095</wp:posOffset>
                </wp:positionH>
                <wp:positionV relativeFrom="paragraph">
                  <wp:posOffset>40005</wp:posOffset>
                </wp:positionV>
                <wp:extent cx="621665" cy="645795"/>
                <wp:effectExtent l="19050" t="0" r="0" b="59055"/>
                <wp:wrapNone/>
                <wp:docPr id="9" name="Gruppieren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665" cy="645795"/>
                          <a:chOff x="0" y="0"/>
                          <a:chExt cx="622046" cy="646176"/>
                        </a:xfrm>
                      </wpg:grpSpPr>
                      <wps:wsp>
                        <wps:cNvPr id="907" name="Gerade Verbindung mit Pfeil 907"/>
                        <wps:cNvCnPr/>
                        <wps:spPr>
                          <a:xfrm>
                            <a:off x="451104" y="143256"/>
                            <a:ext cx="0" cy="5003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8" name="Gerade Verbindung mit Pfeil 908"/>
                        <wps:cNvCnPr/>
                        <wps:spPr>
                          <a:xfrm flipV="1">
                            <a:off x="13716" y="143256"/>
                            <a:ext cx="437515" cy="25717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9" name="Gerade Verbindung mit Pfeil 909"/>
                        <wps:cNvCnPr/>
                        <wps:spPr>
                          <a:xfrm flipH="1" flipV="1">
                            <a:off x="13716" y="402336"/>
                            <a:ext cx="437515" cy="24384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2" name="Textfeld 912"/>
                        <wps:cNvSpPr txBox="1"/>
                        <wps:spPr>
                          <a:xfrm>
                            <a:off x="0" y="454152"/>
                            <a:ext cx="120650" cy="1587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C83B27" w:rsidRDefault="00FC6B5C" w:rsidP="00C83B27">
                              <w:pP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  <w:t>I</w:t>
                              </w: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vertAlign w:val="subscript"/>
                                  <w:lang w:val="de-CH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Textfeld 913"/>
                        <wps:cNvSpPr txBox="1"/>
                        <wps:spPr>
                          <a:xfrm>
                            <a:off x="304800" y="0"/>
                            <a:ext cx="120650" cy="1587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C83B27" w:rsidRDefault="00FC6B5C" w:rsidP="00C83B27">
                              <w:pP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</w:pP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  <w:t>I</w:t>
                              </w: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vertAlign w:val="subscript"/>
                                  <w:lang w:val="de-CH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Textfeld 914"/>
                        <wps:cNvSpPr txBox="1"/>
                        <wps:spPr>
                          <a:xfrm>
                            <a:off x="501396" y="437388"/>
                            <a:ext cx="120650" cy="1587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C83B27" w:rsidRDefault="00FC6B5C" w:rsidP="00C83B27">
                              <w:pP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</w:pP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  <w:t>I</w:t>
                              </w: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vertAlign w:val="subscript"/>
                                  <w:lang w:val="de-CH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CA1215" id="Gruppieren 9" o:spid="_x0000_s1050" style="position:absolute;left:0;text-align:left;margin-left:189.85pt;margin-top:3.15pt;width:48.95pt;height:50.85pt;z-index:251873280" coordsize="6220,6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mw5mQQAACIYAAAOAAAAZHJzL2Uyb0RvYy54bWzsWNtu4zYQfS/QfyD03lhX3xBnkWY3aYFg&#10;N2jS3WdaoiSiFMmSdOz06zskRXmdjZNNtggQ1HlQaGqGl6OZwzM8frfpGLolSlPBF1FyFEeI8FJU&#10;lDeL6M+b81+mEdIG8wozwckiuiM6enfy80/HazknqWgFq4hCMAjX87VcRK0xcj4a6bIlHdZHQhIO&#10;L2uhOmzgp2pGlcJrGL1jozSOx6O1UJVUoiRaQ+97/zI6cePXNSnNp7rWxCC2iGBtxj2Vey7tc3Ry&#10;jOeNwrKlZb8M/IJVdJhymHQY6j02GK0U/WaojpZKaFGbo1J0I1HXtCRuD7CbJL63mwslVtLtpZmv&#10;GznABNDew+nFw5Yfb68UotUimkWI4w4+0YVaSUmJIhzNLD5r2czB7ELJa3ml+o7G/7Jb3tSqs/9h&#10;M2jjkL0bkCUbg0roHKfJeFxEqIRX47yYzAqPfNnC5/nGq2w/DH5pnI+D3ziZjK3fKEw6smsblrKW&#10;EEN6C5P+MZiuWyyJQ1/b/QeY4skAFFG4IugzUUvKqxVvUEcNuqoJZWgGZg4q53vGe+D0XAOGD6CW&#10;F0kS5xECfJI8Swu3TzwP+EHoWuiKOM6mLmgHCPBcKm0uiOiQbSwibRSmTWvOBOcQ/kIlLjDx7aU2&#10;HrvgYJfBOFrDlOkkjp2ZFoxW55Qx+1KrZnnGFLrFkD3n5zH89fDvmLUEVx94hcydhPDhkOeRHbQj&#10;VYQYAVqwLZgazw2mbGtpFMW8Yd5ad7vGsEHG4VPbj+oxcy1zx4hf9x+khriF2PL7c4xBhtXisiTc&#10;JP1yGQdr61bDzgbHfseWavY59vbWlTg2eY7z4OFmFtwMzh3lQnm8d2c3m7Dk2tsHBPy+LQRLUd25&#10;aHLQQLzbDH2VwAcq7xni0cCfPh34qGZUfg6frieOJJskkOp7MiDPJkXSM0haTJKJY5BDGgwxdUiD&#10;V0qD7UH5aBr0Z+dj/O/S4DebBk8kRB6nWXbvSNhJiDyb5oGbw3kcaP5wLuyl98O58Bw5ukcQJWk4&#10;F25ArtSEVWgGfVv1Y2UjMptfhTus+/49OgiEDhwAeZEnhRtiK4GSNB4XvQ5KiukE2l7O7Il3BeLn&#10;MeWzI2HuqQcGysEe2pjJFnv5E2YbLJ0M3RnEa6lxBiuzzlxYHeXXaKVMkBC9DnNyxolB13pA2HyH&#10;PnkzAVz99aSwMZvlxlUiyaAgvNZBSvi6TcvynILIvcTaXGEFhRrEAxSf5hM8aiZAdIq+FaFWqH8e&#10;6rf2UBjAW1CpUPiBYv57hRWoUPY7h5IBhjShoUJjGRp81Z0JUMNA2bAa1wQHZVho1kp0X6AmPbWz&#10;wCvMS5hrEZnQPDO+/ISatiSnp84IakGJzSW/lmUQRZa9bzZfsJI9fxtIro8i5CDE5q6g97Y+7k5X&#10;RtTUqX0bWx7FXkm+omBMsgeIIXshMWRxPoXyw7KDS8UDMQxM5AnqjVY8zyKGQVMdiOFNEwNcdPhK&#10;8ivFkL+QGIo4yWa+bgRJnE3d4XFgh/8fO6TuXNgeeAfZYK8D/0vZ4K5b4SLaSd/+0tzedH/928mM&#10;7dX+yb8AAAD//wMAUEsDBBQABgAIAAAAIQAncnPS4AAAAAkBAAAPAAAAZHJzL2Rvd25yZXYueG1s&#10;TI9BS8NAEIXvgv9hGcGb3Y3RpMZsSinqqQi2gnibJtMkNDsbstsk/feuJz0O7+O9b/LVbDox0uBa&#10;yxqihQJBXNqq5VrD5/71bgnCeeQKO8uk4UIOVsX1VY5ZZSf+oHHnaxFK2GWoofG+z6R0ZUMG3cL2&#10;xCE72sGgD+dQy2rAKZSbTt4rlUiDLYeFBnvaNFSedmej4W3CaR1HL+P2dNxcvveP71/biLS+vZnX&#10;zyA8zf4Phl/9oA5FcDrYM1dOdBri9CkNqIYkBhHyhzRNQBwCqJYKZJHL/x8UPwAAAP//AwBQSwEC&#10;LQAUAAYACAAAACEAtoM4kv4AAADhAQAAEwAAAAAAAAAAAAAAAAAAAAAAW0NvbnRlbnRfVHlwZXNd&#10;LnhtbFBLAQItABQABgAIAAAAIQA4/SH/1gAAAJQBAAALAAAAAAAAAAAAAAAAAC8BAABfcmVscy8u&#10;cmVsc1BLAQItABQABgAIAAAAIQDOumw5mQQAACIYAAAOAAAAAAAAAAAAAAAAAC4CAABkcnMvZTJv&#10;RG9jLnhtbFBLAQItABQABgAIAAAAIQAncnPS4AAAAAkBAAAPAAAAAAAAAAAAAAAAAPMGAABkcnMv&#10;ZG93bnJldi54bWxQSwUGAAAAAAQABADzAAAAAAgAAAAA&#10;">
                <v:shape id="Gerade Verbindung mit Pfeil 907" o:spid="_x0000_s1051" type="#_x0000_t32" style="position:absolute;left:4511;top:1432;width:0;height:50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45VsUAAADcAAAADwAAAGRycy9kb3ducmV2LnhtbESPzWrDMBCE74W+g9hCb42cBprUtRJM&#10;weBDoY3jB9hY6x9irYwlx87bV4VCjsPMfMMkh8X04kqj6ywrWK8iEMSV1R03CspT9rID4Tyyxt4y&#10;KbiRg8P+8SHBWNuZj3QtfCMChF2MClrvh1hKV7Vk0K3sQBy82o4GfZBjI/WIc4CbXr5G0Zs02HFY&#10;aHGgz5aqSzEZBT+76VZX+sxfU5Zu8+9yc57KjVLPT0v6AcLT4u/h/3auFbxHW/g7E46A3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45VsUAAADcAAAADwAAAAAAAAAA&#10;AAAAAAChAgAAZHJzL2Rvd25yZXYueG1sUEsFBgAAAAAEAAQA+QAAAJMDAAAAAA==&#10;" strokecolor="red" strokeweight="1pt">
                  <v:stroke endarrow="block" endarrowwidth="narrow"/>
                </v:shape>
                <v:shape id="Gerade Verbindung mit Pfeil 908" o:spid="_x0000_s1052" type="#_x0000_t32" style="position:absolute;left:137;top:1432;width:4375;height:25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rLacAAAADcAAAADwAAAGRycy9kb3ducmV2LnhtbERPTYvCMBC9L/gfwgheFk2VZdlWUxFB&#10;EG+6wnocmzEtbSalibX++81B8Ph436v1YBvRU+crxwrmswQEceF0xUbB+Xc3/QHhA7LGxjEpeJKH&#10;dT76WGGm3YOP1J+CETGEfYYKyhDaTEpflGTRz1xLHLmb6yyGCDsjdYePGG4buUiSb2mx4thQYkvb&#10;kor6dLcKdPvZHw+pvZ6ND/RX05e5phelJuNhswQRaAhv8cu91wrSJK6NZ+IRkPk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+Ky2nAAAAA3AAAAA8AAAAAAAAAAAAAAAAA&#10;oQIAAGRycy9kb3ducmV2LnhtbFBLBQYAAAAABAAEAPkAAACOAwAAAAA=&#10;" strokecolor="red" strokeweight="1pt">
                  <v:stroke endarrow="block" endarrowwidth="narrow"/>
                </v:shape>
                <v:shape id="Gerade Verbindung mit Pfeil 909" o:spid="_x0000_s1053" type="#_x0000_t32" style="position:absolute;left:137;top:4023;width:4375;height:243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feCb8AAADcAAAADwAAAGRycy9kb3ducmV2LnhtbESPzQrCMBCE74LvEFbwpqkexFajiCh4&#10;UPDvAZZmbYvNpjSxrW9vBMHjMDPfMMt1Z0rRUO0Kywom4wgEcWp1wZmC+20/moNwHlljaZkUvMnB&#10;etXvLTHRtuULNVefiQBhl6CC3PsqkdKlORl0Y1sRB+9ha4M+yDqTusY2wE0pp1E0kwYLDgs5VrTN&#10;KX1eX0bBuZu9T64h+dStq+z5qHf3bazUcNBtFiA8df4f/rUPWkEcxfA9E46AXH0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ofeCb8AAADcAAAADwAAAAAAAAAAAAAAAACh&#10;AgAAZHJzL2Rvd25yZXYueG1sUEsFBgAAAAAEAAQA+QAAAI0DAAAAAA==&#10;" strokecolor="red" strokeweight="1pt">
                  <v:stroke endarrow="block" endarrowwidth="narrow"/>
                </v:shape>
                <v:shape id="Textfeld 912" o:spid="_x0000_s1054" type="#_x0000_t202" style="position:absolute;top:4541;width:1206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OcAMYA&#10;AADcAAAADwAAAGRycy9kb3ducmV2LnhtbESPwU7DMBBE70j8g7VIvVGnAaE2xKkQUKmXHmg50NsS&#10;L3FCvA62m4a/x0hIHEcz80ZTrifbi5F8aB0rWMwzEMS10y03Cl4Pm+sliBCRNfaOScE3BVhXlxcl&#10;Ftqd+YXGfWxEgnAoUIGJcSikDLUhi2HuBuLkfThvMSbpG6k9nhPc9jLPsjtpseW0YHCgR0P15/5k&#10;FbyPu7eO8sPOx68nbY433fL2uVNqdjU93IOINMX/8F97qxWsFjn8nklHQF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OcAMYAAADcAAAADwAAAAAAAAAAAAAAAACYAgAAZHJz&#10;L2Rvd25yZXYueG1sUEsFBgAAAAAEAAQA9QAAAIsDAAAAAA==&#10;" fillcolor="white [3201]" stroked="f" strokeweight=".5pt">
                  <v:fill opacity="0"/>
                  <v:textbox inset="0,0,0,0">
                    <w:txbxContent>
                      <w:p w:rsidR="00FC6B5C" w:rsidRPr="00C83B27" w:rsidRDefault="00FC6B5C" w:rsidP="00C83B27">
                        <w:pP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</w:pPr>
                        <w: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  <w:t>I</w:t>
                        </w:r>
                        <w:r w:rsidRPr="00C83B27">
                          <w:rPr>
                            <w:rFonts w:ascii="Arial" w:hAnsi="Arial" w:cs="Arial"/>
                            <w:color w:val="FF0000"/>
                            <w:vertAlign w:val="subscript"/>
                            <w:lang w:val="de-CH"/>
                          </w:rPr>
                          <w:t>2</w:t>
                        </w:r>
                      </w:p>
                    </w:txbxContent>
                  </v:textbox>
                </v:shape>
                <v:shape id="Textfeld 913" o:spid="_x0000_s1055" type="#_x0000_t202" style="position:absolute;left:3048;width:1206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85m8YA&#10;AADcAAAADwAAAGRycy9kb3ducmV2LnhtbESPQU8CMRSE7yT+h+aZeIMuYAwuFGIEEi4cBA9ye2wf&#10;2123r2tbl/XfWxMSj5OZ+SazWPW2ER35UDlWMB5lIIgLpysuFbwft8MZiBCRNTaOScEPBVgt7wYL&#10;zLW78ht1h1iKBOGQowITY5tLGQpDFsPItcTJuzhvMSbpS6k9XhPcNnKSZU/SYsVpwWBLr4aKz8O3&#10;VXDu9h81TY57H7/W2pym9exxUyv1cN+/zEFE6uN/+NbeaQXP4yn8nU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85m8YAAADcAAAADwAAAAAAAAAAAAAAAACYAgAAZHJz&#10;L2Rvd25yZXYueG1sUEsFBgAAAAAEAAQA9QAAAIsDAAAAAA==&#10;" fillcolor="white [3201]" stroked="f" strokeweight=".5pt">
                  <v:fill opacity="0"/>
                  <v:textbox inset="0,0,0,0">
                    <w:txbxContent>
                      <w:p w:rsidR="00FC6B5C" w:rsidRPr="00C83B27" w:rsidRDefault="00FC6B5C" w:rsidP="00C83B27">
                        <w:pP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</w:pPr>
                        <w:r w:rsidRPr="00C83B27"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  <w:t>I</w:t>
                        </w:r>
                        <w:r w:rsidRPr="00C83B27">
                          <w:rPr>
                            <w:rFonts w:ascii="Arial" w:hAnsi="Arial" w:cs="Arial"/>
                            <w:color w:val="FF0000"/>
                            <w:vertAlign w:val="subscript"/>
                            <w:lang w:val="de-CH"/>
                          </w:rPr>
                          <w:t>3</w:t>
                        </w:r>
                      </w:p>
                    </w:txbxContent>
                  </v:textbox>
                </v:shape>
                <v:shape id="Textfeld 914" o:spid="_x0000_s1056" type="#_x0000_t202" style="position:absolute;left:5013;top:4373;width:1207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ah78YA&#10;AADcAAAADwAAAGRycy9kb3ducmV2LnhtbESPQU8CMRSE7yb+h+aZeJMuSAguFGIEEi8cAA9ye2wf&#10;2123r2tblvXfWxMSj5OZ+SYzX/a2ER35UDlWMBxkIIgLpysuFXwcNk9TECEia2wck4IfCrBc3N/N&#10;Mdfuyjvq9rEUCcIhRwUmxjaXMhSGLIaBa4mTd3beYkzSl1J7vCa4beQoyybSYsVpwWBLb4aKr/3F&#10;Kjh128+aRoetj98rbY7P9XS8rpV6fOhfZyAi9fE/fGu/awUvwzH8nU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ah78YAAADcAAAADwAAAAAAAAAAAAAAAACYAgAAZHJz&#10;L2Rvd25yZXYueG1sUEsFBgAAAAAEAAQA9QAAAIsDAAAAAA==&#10;" fillcolor="white [3201]" stroked="f" strokeweight=".5pt">
                  <v:fill opacity="0"/>
                  <v:textbox inset="0,0,0,0">
                    <w:txbxContent>
                      <w:p w:rsidR="00FC6B5C" w:rsidRPr="00C83B27" w:rsidRDefault="00FC6B5C" w:rsidP="00C83B27">
                        <w:pP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</w:pPr>
                        <w:r w:rsidRPr="00C83B27"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  <w:t>I</w:t>
                        </w:r>
                        <w:r w:rsidRPr="00C83B27">
                          <w:rPr>
                            <w:rFonts w:ascii="Arial" w:hAnsi="Arial" w:cs="Arial"/>
                            <w:color w:val="FF0000"/>
                            <w:vertAlign w:val="subscript"/>
                            <w:lang w:val="de-CH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10B35" w:rsidRPr="00A62F4B" w:rsidRDefault="00C10B35" w:rsidP="00C10B35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C10B35" w:rsidRPr="00A62F4B" w:rsidRDefault="00C10B35" w:rsidP="00C10B35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A62F4B" w:rsidRPr="00C96CBD" w:rsidRDefault="00617E22" w:rsidP="009A2400">
      <w:pPr>
        <w:pStyle w:val="Listenabsatz"/>
        <w:spacing w:before="360" w:after="120"/>
        <w:ind w:left="1418"/>
        <w:rPr>
          <w:rFonts w:ascii="Verdana" w:hAnsi="Verdana"/>
          <w:sz w:val="22"/>
          <w:szCs w:val="22"/>
          <w:lang w:val="de-CH"/>
        </w:rPr>
      </w:pPr>
      <w:r w:rsidRPr="00C96CBD"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5904363" wp14:editId="3A763170">
                <wp:simplePos x="0" y="0"/>
                <wp:positionH relativeFrom="column">
                  <wp:posOffset>3806825</wp:posOffset>
                </wp:positionH>
                <wp:positionV relativeFrom="paragraph">
                  <wp:posOffset>387985</wp:posOffset>
                </wp:positionV>
                <wp:extent cx="2183130" cy="1165860"/>
                <wp:effectExtent l="0" t="0" r="26670" b="1524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3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42650F" w:rsidRDefault="00FC6B5C" w:rsidP="00A62F4B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en-US"/>
                              </w:rPr>
                            </w:pPr>
                            <w:permStart w:id="1539144671" w:edGrp="everyone"/>
                            <w:r w:rsidRPr="0042650F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en-US"/>
                                </w:rPr>
                                <m:t>=0</m:t>
                              </m:r>
                            </m:oMath>
                          </w:p>
                          <w:p w:rsidR="00FC6B5C" w:rsidRPr="0042650F" w:rsidRDefault="00FC6B5C" w:rsidP="00A62F4B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≠0</m:t>
                              </m:r>
                            </m:oMath>
                            <w:r w:rsidRPr="0042650F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permEnd w:id="153914467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04363" id="Textfeld 10" o:spid="_x0000_s1057" type="#_x0000_t202" style="position:absolute;left:0;text-align:left;margin-left:299.75pt;margin-top:30.55pt;width:171.9pt;height:91.8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zsMpQIAANcFAAAOAAAAZHJzL2Uyb0RvYy54bWysVE1v2zAMvQ/YfxB0Xx2nH+uCOkXWoMOA&#10;oi3WDj0rslQblUVNYmJnv36U7Lhp10uHXWxJfHwin0ienXeNYRvlQw224PnBhDNlJZS1fSz4z/vL&#10;T6ecBRS2FAasKvhWBX4+//jhrHUzNYUKTKk8IxIbZq0reIXoZlkWZKUaEQ7AKUtGDb4RSFv/mJVe&#10;tMTemGw6mZxkLfjSeZAqBDpd9kY+T/xaK4k3WgeFzBScYsP09em7it9sfiZmj164qpZDGOIfomhE&#10;benSkWopULC1r/+iamrpIYDGAwlNBlrXUqUcKJt88iqbu0o4lXIhcYIbZQr/j1Zeb249q0t6O5LH&#10;iobe6F51qJUpGR2RPq0LM4LdOQJi9xU6wu7OAx3GtDvtm/inhBjZiWo7qktsTNLhND89zA/JJMmW&#10;5yfHpyeJP3t2dz7gNwUNi4uCe3q+pKrYXAWkUAi6g8TbApi6vKyNSZtYMurCeLYR9NgGU5Dk8QJl&#10;LGsLfph/Pk7EL2yRevRfGSGfYpqvGSJqKULVXxO2YQk44IyNgahUdkPAUbxepLTCrVERY+wPpUn2&#10;pNUb0QsplR0zSOiI0pTrexwH/HNU73Hu8yCPdDNYHJ2b2oLv9Xspevm0E133eJJvL++4xG7VpXqb&#10;jkW0gnJLteWh787g5GVNIl+JgLfCUztSzdCIwRv6aAP0fjCsOKvA/37rPOKpS8jKWUvtXfDway28&#10;4sx8t9Q/X/KjI6LFtDk6/jyljd+3rPYtdt1cABVVTsPMybSMeDS7pfbQPNAkWsRbySSspLsLjrvl&#10;BfZDhyaZVItFAtEEcAKv7J2TkTrKHIvrvnsQ3g0tgNQ917AbBGL2qhN6bPS0sFgj6Dq1SRS6V3V4&#10;AJoeqZKHSRfH0/4+oZ7n8fwPAAAA//8DAFBLAwQUAAYACAAAACEATkR4a+AAAAAKAQAADwAAAGRy&#10;cy9kb3ducmV2LnhtbEyPwU7DMBBE70j8g7VI3KiTNilNiFMhJKSKWwtqr068jSPidRQ7reHrMSc4&#10;ruZp5m21DWZgF5xcb0lAukiAIbVW9dQJ+Hh/fdgAc16SkoMlFPCFDrb17U0lS2WvtMfLwXcslpAr&#10;pQDt/Vhy7lqNRrqFHZFidraTkT6eU8fVJK+x3Ax8mSRrbmRPcUHLEV80tp+H2QjAMBzpbR7l7nt3&#10;bPPzad/oPghxfxeen4B5DP4Phl/9qA51dGrsTMqxQUBeFHlEBazTFFgEimy1AtYIWGbZI/C64v9f&#10;qH8AAAD//wMAUEsBAi0AFAAGAAgAAAAhALaDOJL+AAAA4QEAABMAAAAAAAAAAAAAAAAAAAAAAFtD&#10;b250ZW50X1R5cGVzXS54bWxQSwECLQAUAAYACAAAACEAOP0h/9YAAACUAQAACwAAAAAAAAAAAAAA&#10;AAAvAQAAX3JlbHMvLnJlbHNQSwECLQAUAAYACAAAACEA8ms7DKUCAADXBQAADgAAAAAAAAAAAAAA&#10;AAAuAgAAZHJzL2Uyb0RvYy54bWxQSwECLQAUAAYACAAAACEATkR4a+AAAAAKAQAADwAAAAAAAAAA&#10;AAAAAAD/BAAAZHJzL2Rvd25yZXYueG1sUEsFBgAAAAAEAAQA8wAAAAwGAAAAAA==&#10;" fillcolor="white [3201]" strokeweight=".25pt">
                <v:stroke dashstyle="1 1"/>
                <v:textbox>
                  <w:txbxContent>
                    <w:p w:rsidR="00FC6B5C" w:rsidRPr="0042650F" w:rsidRDefault="00FC6B5C" w:rsidP="00A62F4B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en-US"/>
                        </w:rPr>
                      </w:pPr>
                      <w:permStart w:id="1539144671" w:edGrp="everyone"/>
                      <w:r w:rsidRPr="0042650F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I</m:t>
                        </m:r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en-US"/>
                          </w:rPr>
                          <m:t>=0</m:t>
                        </m:r>
                      </m:oMath>
                    </w:p>
                    <w:p w:rsidR="00FC6B5C" w:rsidRPr="0042650F" w:rsidRDefault="00FC6B5C" w:rsidP="00A62F4B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≠0</m:t>
                        </m:r>
                      </m:oMath>
                      <w:r w:rsidRPr="0042650F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permEnd w:id="1539144671"/>
                    </w:p>
                  </w:txbxContent>
                </v:textbox>
              </v:shape>
            </w:pict>
          </mc:Fallback>
        </mc:AlternateContent>
      </w:r>
      <w:r w:rsidR="009A2400" w:rsidRPr="00C96CBD">
        <w:rPr>
          <w:b/>
          <w:noProof/>
          <w:lang w:val="en-US" w:eastAsia="en-US"/>
        </w:rPr>
        <w:drawing>
          <wp:anchor distT="0" distB="0" distL="114300" distR="114300" simplePos="0" relativeHeight="251881472" behindDoc="0" locked="0" layoutInCell="1" allowOverlap="1" wp14:anchorId="63D41A4D" wp14:editId="5B01F7E7">
            <wp:simplePos x="0" y="0"/>
            <wp:positionH relativeFrom="column">
              <wp:posOffset>3114110</wp:posOffset>
            </wp:positionH>
            <wp:positionV relativeFrom="paragraph">
              <wp:posOffset>396875</wp:posOffset>
            </wp:positionV>
            <wp:extent cx="679450" cy="534035"/>
            <wp:effectExtent l="0" t="0" r="6350" b="0"/>
            <wp:wrapNone/>
            <wp:docPr id="903" name="Grafik 903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F4B" w:rsidRPr="00C96CBD">
        <w:rPr>
          <w:rFonts w:ascii="Verdana" w:hAnsi="Verdana"/>
          <w:noProof/>
          <w:sz w:val="22"/>
          <w:szCs w:val="22"/>
          <w:lang w:val="de-CH" w:eastAsia="de-CH"/>
        </w:rPr>
        <w:t xml:space="preserve">Stromzeigerbild für </w:t>
      </w:r>
      <w:r w:rsidR="00A62F4B">
        <w:rPr>
          <w:rFonts w:ascii="Verdana" w:hAnsi="Verdana"/>
          <w:noProof/>
          <w:sz w:val="22"/>
          <w:szCs w:val="22"/>
          <w:lang w:val="de-CH" w:eastAsia="de-CH"/>
        </w:rPr>
        <w:t>un</w:t>
      </w:r>
      <w:r w:rsidR="00A62F4B" w:rsidRPr="00C96CBD">
        <w:rPr>
          <w:rFonts w:ascii="Verdana" w:hAnsi="Verdana"/>
          <w:noProof/>
          <w:sz w:val="22"/>
          <w:szCs w:val="22"/>
          <w:lang w:val="de-CH" w:eastAsia="de-CH"/>
        </w:rPr>
        <w:t>symmetrische Belastung:</w:t>
      </w:r>
    </w:p>
    <w:p w:rsidR="00A62F4B" w:rsidRPr="00C96CBD" w:rsidRDefault="00617E22" w:rsidP="00A62F4B">
      <w:pPr>
        <w:pStyle w:val="Listenabsatz"/>
        <w:spacing w:before="120" w:after="120"/>
        <w:ind w:left="1069"/>
        <w:rPr>
          <w:rFonts w:ascii="Verdana" w:hAnsi="Verdana"/>
          <w:b/>
          <w:sz w:val="22"/>
          <w:szCs w:val="22"/>
          <w:lang w:val="de-CH"/>
        </w:rPr>
      </w:pP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932745</wp:posOffset>
                </wp:positionH>
                <wp:positionV relativeFrom="paragraph">
                  <wp:posOffset>195568</wp:posOffset>
                </wp:positionV>
                <wp:extent cx="438147" cy="244469"/>
                <wp:effectExtent l="38100" t="38100" r="19685" b="22860"/>
                <wp:wrapNone/>
                <wp:docPr id="17" name="Gerade Verbindung mit Pfe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47" cy="24446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triangle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BE23E" id="Gerade Verbindung mit Pfeil 17" o:spid="_x0000_s1026" type="#_x0000_t32" style="position:absolute;margin-left:73.45pt;margin-top:15.4pt;width:34.5pt;height:19.25pt;flip:x y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FOMKAIAAJYEAAAOAAAAZHJzL2Uyb0RvYy54bWysVE1v2zAMvQ/YfxB0X+xkQdsZSXpIl+4w&#10;bME+elckyhagL0hqnPz7UbLjLht22LAcBMrkI/meyKzuT0aTI4SonF3T+aymBCx3Qtl2Tb9/2725&#10;oyQmZgXTzsKaniHS+83rV6veN7BwndMCAsEkNja9X9MuJd9UVeQdGBZnzoNFp3TBsITX0FYisB6z&#10;G10t6vqm6l0QPjgOMeLXh8FJNyW/lMDTZykjJKLXFHtL5QzlPOSz2qxY0wbmO8XHNtg/dGGYslh0&#10;SvXAEiPPQf2WyigeXHQyzbgzlZNScSgckM28/oXN1455KFxQnOgnmeL/S8s/HfeBKIFvd0uJZQbf&#10;6BECE0CeIByUFc+2JUYlspegNMEolKz3sUHk1u7DeIt+HzL/kwyGSK38B8xIi/WUrexDtuRUpD9P&#10;0sMpEY4fl2/v5kvsgKNrsVwub97lOtWQMIN9iOkRnCHZWNOYAlNtl7bOWnxkF4YS7PgxpgF4AWSw&#10;tqTHLha3dV06iU4rsVNaZ2cM7WGrAzkynJHdrsbfWPsqrAMm3ltB0tmjRhanmeakBgQlGnD4s4Wl&#10;WZOY0i+RKShmWz1ER3MdjAS1RZ5Z0EHCYqWzhqHvLyDxdVCggV/ZC5i6ZZyDTfOxXW0xOsMkMpuA&#10;I+O8UH8CjvEZCmVn/gY8IUplZ9MENsq6MOh9XT2dLi3LIf6iwMA7S3Bw4lyGq0iDw1+GYVzUvF0/&#10;3wv85e9k8wMAAP//AwBQSwMEFAAGAAgAAAAhAC/1H7/gAAAACQEAAA8AAABkcnMvZG93bnJldi54&#10;bWxMj81OwzAQhO9IvIO1SNyo0x9CG+JUqCpCIHGgRYjjNt4mgXgdYrcNb89yguPMfpqdyZeDa9WR&#10;+tB4NjAeJaCIS28brgy8bu+v5qBCRLbYeiYD3xRgWZyf5ZhZf+IXOm5ipSSEQ4YG6hi7TOtQ1uQw&#10;jHxHLLe97x1GkX2lbY8nCXetniRJqh02LB9q7GhVU/m5OTgD4eFx/rZ6X389z7YfN0/rPfrOp8Zc&#10;Xgx3t6AiDfEPht/6Uh0K6bTzB7ZBtaJn6UJQA9NEJggwGV+LsTOQLqagi1z/X1D8AAAA//8DAFBL&#10;AQItABQABgAIAAAAIQC2gziS/gAAAOEBAAATAAAAAAAAAAAAAAAAAAAAAABbQ29udGVudF9UeXBl&#10;c10ueG1sUEsBAi0AFAAGAAgAAAAhADj9If/WAAAAlAEAAAsAAAAAAAAAAAAAAAAALwEAAF9yZWxz&#10;Ly5yZWxzUEsBAi0AFAAGAAgAAAAhAO9kU4woAgAAlgQAAA4AAAAAAAAAAAAAAAAALgIAAGRycy9l&#10;Mm9Eb2MueG1sUEsBAi0AFAAGAAgAAAAhAC/1H7/gAAAACQEAAA8AAAAAAAAAAAAAAAAAggQAAGRy&#10;cy9kb3ducmV2LnhtbFBLBQYAAAAABAAEAPMAAACPBQAAAAA=&#10;" strokecolor="red" strokeweight="1pt">
                <v:stroke endarrow="block" endarrowwidth="narrow"/>
              </v:shape>
            </w:pict>
          </mc:Fallback>
        </mc:AlternateContent>
      </w:r>
      <w:r w:rsidR="00A62F4B" w:rsidRPr="00C96CBD">
        <w:rPr>
          <w:b/>
          <w:noProof/>
          <w:lang w:val="de-CH" w:eastAsia="de-CH"/>
        </w:rPr>
        <w:t xml:space="preserve"> </w:t>
      </w:r>
    </w:p>
    <w:p w:rsidR="00A62F4B" w:rsidRPr="00A62F4B" w:rsidRDefault="00617E22" w:rsidP="00A62F4B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1A496C98" wp14:editId="0DD7D591">
                <wp:simplePos x="0" y="0"/>
                <wp:positionH relativeFrom="column">
                  <wp:posOffset>1829435</wp:posOffset>
                </wp:positionH>
                <wp:positionV relativeFrom="paragraph">
                  <wp:posOffset>312420</wp:posOffset>
                </wp:positionV>
                <wp:extent cx="458470" cy="167640"/>
                <wp:effectExtent l="0" t="19050" r="36830" b="41910"/>
                <wp:wrapNone/>
                <wp:docPr id="924" name="Gruppieren 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470" cy="167640"/>
                          <a:chOff x="0" y="0"/>
                          <a:chExt cx="412496" cy="167640"/>
                        </a:xfrm>
                      </wpg:grpSpPr>
                      <wps:wsp>
                        <wps:cNvPr id="26" name="Pfeil nach rechts 26"/>
                        <wps:cNvSpPr/>
                        <wps:spPr>
                          <a:xfrm>
                            <a:off x="6096" y="0"/>
                            <a:ext cx="406400" cy="167640"/>
                          </a:xfrm>
                          <a:prstGeom prst="rightArrow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Textfeld 923"/>
                        <wps:cNvSpPr txBox="1"/>
                        <wps:spPr>
                          <a:xfrm>
                            <a:off x="0" y="45720"/>
                            <a:ext cx="368300" cy="7874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905503" w:rsidRDefault="00FC6B5C" w:rsidP="00905503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sz w:val="8"/>
                                  <w:szCs w:val="8"/>
                                  <w:lang w:val="de-CH"/>
                                </w:rPr>
                              </w:pPr>
                              <w:r w:rsidRPr="00905503">
                                <w:rPr>
                                  <w:rFonts w:ascii="Arial" w:hAnsi="Arial" w:cs="Arial"/>
                                  <w:color w:val="000000" w:themeColor="text1"/>
                                  <w:sz w:val="8"/>
                                  <w:szCs w:val="8"/>
                                  <w:lang w:val="de-CH"/>
                                </w:rPr>
                                <w:t>Zeiger addieren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496C98" id="Gruppieren 924" o:spid="_x0000_s1058" style="position:absolute;left:0;text-align:left;margin-left:144.05pt;margin-top:24.6pt;width:36.1pt;height:13.2pt;z-index:251910144;mso-width-relative:margin" coordsize="412496,16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O6hqwMAAAwLAAAOAAAAZHJzL2Uyb0RvYy54bWzMVm1v0zoU/o7Ef7D8naVNu3aLlqEybiek&#10;CSY2xGfXcV6EY/seu0t3f/09tpNs6ypAQwK+pLbP++Nznvrs7a6V5E6AbbTK6fRoQolQXBeNqnL6&#10;5Xb95oQS65gqmNRK5PReWPr2/PWrs85kItW1loUAgk6UzTqT09o5kyWJ5bVomT3SRigUlhpa5nAL&#10;VVIA69B7K5N0MlkknYbCgObCWjx9H4X0PPgvS8Hdp7K0whGZU8zNhS+E78Z/k/MzllXATN3wPg32&#10;gixa1igMOrp6zxwjW2ieuWobDtrq0h1x3Sa6LBsuQg1YzXSyV80l6K0JtVRZV5kRJoR2D6cXu+Uf&#10;766BNEVOT9M5JYq1eEmXsDWmESAU8aeIUWeqDFUvwdyYa+gPqrjzZe9KaP0vFkR2Ad37EV2xc4Tj&#10;4fz4ZL7EO+Aomi6Wi3mPPq/xip5Z8fqfwW6azk8X+3bJEDTxuY2pdAb7yD5AZX8NqpuaGRFuwPr6&#10;e6hSzCYidV2KRuKa1wQEr50lKAvwBP0RLJtZxO0AUouJL+0AWBPE5xlYY9EsM2DdpdAt8YucQlPV&#10;bgWgu9CG7O7KOswDDQZFH9xq2RTrRsqwgWpzIYHcMZyN9fpigvGiyRM1qV5miaG9KV7PUHxYuXsp&#10;vEOpPosSGw8bIw0ph5EXY0KMc6HcNIpqVoiY5zFmOabpScJbhDqDQ++5xPpG372DQTM6GXzHant9&#10;byoCY4zGk+8lFo1HixBZKzcat43ScMiBxKr6yFF/AClC41Ha6OIeew105Ctr+LrBa75i1l0zQILC&#10;zkDSdZ/wU0rd5VT3K0pqDf8dOvf6OAwopaRDwsup/XfLQFAiPygck9PpHCeSuLCZHy9T3MBjyeax&#10;RG3bC419M0V6Nzwsvb6Tw7IE3X5Fbl75qChiimPsnHIHw+bCRSJGduditQpqyIqGuSt1Y7h37lH1&#10;DXy7+8rA9L3ukFE+6mE0WbbX7FHXWyq92jpdNmESHnDt8Uaa8MT2G/jiNJ0NhHGLuZdCFkissz2i&#10;IG73TuM4hO4Is3KYMhBM5It4Q9hH2LU9Uc4WJ7OBM5Yny8iv36EM/HMMAO/h51nFu33CAnvT6XvY&#10;6zBpahaH6vBUPnEiFcFWXcyO42Ap7akojkJkmThNPXU9QBBWB4jjJ+bzMCv8hOHvZoXi2w9Zwe02&#10;u/BXnaZD6/wJosD+iyThBz5wAi4iOeDixcTg/iZaCI8KfHKFf5b+eejfdI/3gUYeHrHn/wMAAP//&#10;AwBQSwMEFAAGAAgAAAAhAMleCqThAAAACQEAAA8AAABkcnMvZG93bnJldi54bWxMj01Lw0AQhu+C&#10;/2EZwZvdfNgYYyalFPVUCraCeNsm0yQ0Oxuy2yT9964nPQ7vw/s+k69m3YmRBtsaRggXAQji0lQt&#10;1wifh7eHFIR1iivVGSaEK1lYFbc3ucoqM/EHjXtXC1/CNlMIjXN9JqUtG9LKLkxP7LOTGbRy/hxq&#10;WQ1q8uW6k1EQJFKrlv1Co3raNFSe9xeN8D6paR2Hr+P2fNpcvw/L3dc2JMT7u3n9AsLR7P5g+NX3&#10;6lB4p6O5cGVFhxClaehRhMfnCIQH4iSIQRwRnpYJyCKX/z8ofgAAAP//AwBQSwECLQAUAAYACAAA&#10;ACEAtoM4kv4AAADhAQAAEwAAAAAAAAAAAAAAAAAAAAAAW0NvbnRlbnRfVHlwZXNdLnhtbFBLAQIt&#10;ABQABgAIAAAAIQA4/SH/1gAAAJQBAAALAAAAAAAAAAAAAAAAAC8BAABfcmVscy8ucmVsc1BLAQIt&#10;ABQABgAIAAAAIQCHrO6hqwMAAAwLAAAOAAAAAAAAAAAAAAAAAC4CAABkcnMvZTJvRG9jLnhtbFBL&#10;AQItABQABgAIAAAAIQDJXgqk4QAAAAkBAAAPAAAAAAAAAAAAAAAAAAUGAABkcnMvZG93bnJldi54&#10;bWxQSwUGAAAAAAQABADzAAAAEwcAAAAA&#10;">
                <v:shape id="Pfeil nach rechts 26" o:spid="_x0000_s1059" type="#_x0000_t13" style="position:absolute;left:6096;width:406400;height:167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BtlsQA&#10;AADbAAAADwAAAGRycy9kb3ducmV2LnhtbESPQWvCQBSE74L/YXlCb7qpAWnTbKQUA0E8qBXPz+xr&#10;EpJ9G7LbmP77bkHocZiZb5h0O5lOjDS4xrKC51UEgri0uuFKweUzX76AcB5ZY2eZFPyQg202n6WY&#10;aHvnE41nX4kAYZeggtr7PpHSlTUZdCvbEwfvyw4GfZBDJfWA9wA3nVxH0UYabDgs1NjTR01le/42&#10;CjjeH3aH7tq+Yu73pyJub8frTqmnxfT+BsLT5P/Dj3ahFaw38Pcl/AC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QbZbEAAAA2wAAAA8AAAAAAAAAAAAAAAAAmAIAAGRycy9k&#10;b3ducmV2LnhtbFBLBQYAAAAABAAEAPUAAACJAwAAAAA=&#10;" adj="17145" fillcolor="#ffc000" strokecolor="#ffc000" strokeweight="2pt"/>
                <v:shape id="Textfeld 923" o:spid="_x0000_s1060" type="#_x0000_t202" style="position:absolute;top:45720;width:368300;height:78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PzJsYA&#10;AADcAAAADwAAAGRycy9kb3ducmV2LnhtbESPQU8CMRSE7yT+h+aZeIOuizGwUIgRTLxwEDjA7bF9&#10;bnfdvq5tXdZ/b01MPE5m5pvMcj3YVvTkQ+1Ywf0kA0FcOl1zpeB4eBnPQISIrLF1TAq+KcB6dTNa&#10;YqHdld+o38dKJAiHAhWYGLtCylAashgmriNO3rvzFmOSvpLa4zXBbSvzLHuUFmtOCwY7ejZUfuy/&#10;rIJLvzs1lB92Pn5utDlPm9nDtlHq7nZ4WoCINMT/8F/7VSuY51P4PZOO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PzJsYAAADcAAAADwAAAAAAAAAAAAAAAACYAgAAZHJz&#10;L2Rvd25yZXYueG1sUEsFBgAAAAAEAAQA9QAAAIsDAAAAAA==&#10;" fillcolor="white [3201]" stroked="f" strokeweight=".5pt">
                  <v:fill opacity="0"/>
                  <v:textbox inset="0,0,0,0">
                    <w:txbxContent>
                      <w:p w:rsidR="00FC6B5C" w:rsidRPr="00905503" w:rsidRDefault="00FC6B5C" w:rsidP="00905503">
                        <w:pPr>
                          <w:rPr>
                            <w:rFonts w:ascii="Arial" w:hAnsi="Arial" w:cs="Arial"/>
                            <w:color w:val="000000" w:themeColor="text1"/>
                            <w:sz w:val="8"/>
                            <w:szCs w:val="8"/>
                            <w:lang w:val="de-CH"/>
                          </w:rPr>
                        </w:pPr>
                        <w:r w:rsidRPr="00905503">
                          <w:rPr>
                            <w:rFonts w:ascii="Arial" w:hAnsi="Arial" w:cs="Arial"/>
                            <w:color w:val="000000" w:themeColor="text1"/>
                            <w:sz w:val="8"/>
                            <w:szCs w:val="8"/>
                            <w:lang w:val="de-CH"/>
                          </w:rPr>
                          <w:t>Zeiger addieren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1738C51" wp14:editId="68DAC4BB">
                <wp:simplePos x="0" y="0"/>
                <wp:positionH relativeFrom="column">
                  <wp:posOffset>1370257</wp:posOffset>
                </wp:positionH>
                <wp:positionV relativeFrom="paragraph">
                  <wp:posOffset>190454</wp:posOffset>
                </wp:positionV>
                <wp:extent cx="0" cy="500380"/>
                <wp:effectExtent l="38100" t="0" r="57150" b="52070"/>
                <wp:wrapNone/>
                <wp:docPr id="15" name="Gerade Verbindung mit Pfei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0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triangle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DD2911" id="Gerade Verbindung mit Pfeil 15" o:spid="_x0000_s1026" type="#_x0000_t32" style="position:absolute;margin-left:107.9pt;margin-top:15pt;width:0;height:39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udmFwIAAH0EAAAOAAAAZHJzL2Uyb0RvYy54bWysVE2P0zAQvSPxHyzfadKihVXUdA9duhcE&#10;FSzcXXucWPKXbG/T/nvGTppSEAcQPbj+mDcz781M1g8no8kRQlTOtnS5qCkBy51Qtmvpt+fdm3tK&#10;YmJWMO0stPQMkT5sXr9aD76BleudFhAIOrGxGXxL+5R8U1WR92BYXDgPFh+lC4YlPIauEoEN6N3o&#10;alXX76rBBeGD4xAj3j6Oj3RT/EsJPH2WMkIiuqWYWyprKOshr9VmzZouMN8rPqXB/iELw5TFoLOr&#10;R5YYeQnqN1dG8eCik2nBnamclIpD4YBslvUvbL72zEPhguJEP8sU/59b/um4D0QJrN0dJZYZrNET&#10;BCaAfIdwUFa82I4YlchegtIErVCywccGkVu7D9Mp+n3I/E8ymPyPzMipyHyeZYZTIny85Hh7V9dv&#10;70sFqivOh5iewBmSNy2NKTDV9WnrrMVaurAsKrPjx5gwMgIvgBxUWzIgkdX7ui5m0Wkldkrr/BhD&#10;d9jqQI4MW2G3q/GXqaCLG7MemPhgBUlnj1JYbFqanRoQlGjAHs87xLEmMaWvlikoZjs9Wkdza4xB&#10;tMVYWbdRqbJLZw1j3l9AYhFQm5FfaX+Ys2Wcg03LKV1t0TrDJDKbgRPjPDd/Ak72GQplNP4GPCNK&#10;ZGfTDDbKujDqfRs9nS4py9H+osDIO0twcOJceqhIgz1eCjLNYx6in88Ffv1qbH4AAAD//wMAUEsD&#10;BBQABgAIAAAAIQCpFiBv2wAAAAoBAAAPAAAAZHJzL2Rvd25yZXYueG1sTI/BTsMwDIbvSLxDZCRu&#10;LGkZUErTCSZx5LDBhVuWmLYicaom68rbY8QBjrY//f7+ZrMEL2ac0hBJQ7FSIJBsdAN1Gt5en68q&#10;ECkbcsZHQg1fmGDTnp81pnbxRDuc97kTHEKpNhr6nMdaymR7DCat4ojEt484BZN5nDrpJnPi8OBl&#10;qdStDGYg/tCbEbc92s/9MWiYd4V9WY9P6/tyCj7jVt7Zd6n15cXy+AAi45L/YPjRZ3Vo2ekQj+SS&#10;8BrK4obVs4ZrxZ0Y+F0cmFRVBbJt5P8K7TcAAAD//wMAUEsBAi0AFAAGAAgAAAAhALaDOJL+AAAA&#10;4QEAABMAAAAAAAAAAAAAAAAAAAAAAFtDb250ZW50X1R5cGVzXS54bWxQSwECLQAUAAYACAAAACEA&#10;OP0h/9YAAACUAQAACwAAAAAAAAAAAAAAAAAvAQAAX3JlbHMvLnJlbHNQSwECLQAUAAYACAAAACEA&#10;hrrnZhcCAAB9BAAADgAAAAAAAAAAAAAAAAAuAgAAZHJzL2Uyb0RvYy54bWxQSwECLQAUAAYACAAA&#10;ACEAqRYgb9sAAAAKAQAADwAAAAAAAAAAAAAAAABxBAAAZHJzL2Rvd25yZXYueG1sUEsFBgAAAAAE&#10;AAQA8wAAAHkFAAAAAA==&#10;" strokecolor="red" strokeweight="1pt">
                <v:stroke endarrow="block" endarrowwidth="narrow"/>
              </v:shape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BBA3AD0" wp14:editId="226F013A">
                <wp:simplePos x="0" y="0"/>
                <wp:positionH relativeFrom="column">
                  <wp:posOffset>1365882</wp:posOffset>
                </wp:positionH>
                <wp:positionV relativeFrom="paragraph">
                  <wp:posOffset>41700</wp:posOffset>
                </wp:positionV>
                <wp:extent cx="266700" cy="149226"/>
                <wp:effectExtent l="0" t="38100" r="57150" b="22225"/>
                <wp:wrapNone/>
                <wp:docPr id="919" name="Gerade Verbindung mit Pfeil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14922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triangle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D0A00" id="Gerade Verbindung mit Pfeil 919" o:spid="_x0000_s1026" type="#_x0000_t32" style="position:absolute;margin-left:107.55pt;margin-top:3.3pt;width:21pt;height:11.75pt;flip:y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EOIgIAAI4EAAAOAAAAZHJzL2Uyb0RvYy54bWysVE2P0zAQvSPxHyzfadIIFTZquocu3QuC&#10;io+9u/Y4seQv2d5+/HvGTpqlIA4gerA88bw3857HXd+fjSZHCFE529HloqYELHdC2b6j37/t3ryn&#10;JCZmBdPOQkcvEOn95vWr9cm30LjBaQGBIImN7cl3dEjJt1UV+QCGxYXzYPFQumBYwjD0lQjshOxG&#10;V01dr6qTC8IHxyFG/PowHtJN4ZcSePosZYREdEext1TWUNZDXqvNmrV9YH5QfGqD/UMXhimLRWeq&#10;B5YYeQ7qNyqjeHDRybTgzlROSsWhaEA1y/oXNV8H5qFoQXOin22K/4+WfzruA1Gio3fLO0osM3hJ&#10;jxCYAPIE4aCseLY9MSqRvQSlSU5D004+tojd2n2Youj3ITtwlsEQqZV/wnkonqBKci6WX2bL4ZwI&#10;x4/NavWuxovheLR8e9c0q8xejTSZzoeYHsEZkjcdjSkw1Q9p66zFy3VhLMGOH2MagVdABmtLTsjb&#10;5BI5jk4rsVNalyD0h60O5MhwNna7Gn9T7Zu0AZj4YAVJF4/WWJximkkNCEo04NDnHZZmbWJKv2Sm&#10;oJjt9ZgdzW0yCtQWdWYbR+PKLl00jH1/AYm3ggaN+sp7gLlbxjnYtJza1RazM0yishk4Kc4P6U/A&#10;KT9DobyVvwHPiFLZ2TSDjbIujH7fVk/na8tyzL86MOrOFhycuJSRKtbg0JdhmB5oflU/xwX+8jey&#10;+QEAAP//AwBQSwMEFAAGAAgAAAAhAE1IyoDdAAAACAEAAA8AAABkcnMvZG93bnJldi54bWxMj8FO&#10;wzAQRO9I/IO1SNyo40BDFbKpENALPVQUPsCNjRMRr9PYbVO+nuUEx9GMZt5Uy8n34mjH2AVCULMM&#10;hKUmmI4cwsf76mYBIiZNRveBLMLZRljWlxeVLk040Zs9bpMTXEKx1AhtSkMpZWxa63WchcESe59h&#10;9DqxHJ00oz5xue9lnmWF9LojXmj1YJ9a23xtDx5h7c5+s4hpTy/he1i75/3dSr0iXl9Njw8gkp3S&#10;Xxh+8RkdambahQOZKHqEXM0VRxGKAgT7+fye9Q7hNlMg60r+P1D/AAAA//8DAFBLAQItABQABgAI&#10;AAAAIQC2gziS/gAAAOEBAAATAAAAAAAAAAAAAAAAAAAAAABbQ29udGVudF9UeXBlc10ueG1sUEsB&#10;Ai0AFAAGAAgAAAAhADj9If/WAAAAlAEAAAsAAAAAAAAAAAAAAAAALwEAAF9yZWxzLy5yZWxzUEsB&#10;Ai0AFAAGAAgAAAAhAC4soQ4iAgAAjgQAAA4AAAAAAAAAAAAAAAAALgIAAGRycy9lMm9Eb2MueG1s&#10;UEsBAi0AFAAGAAgAAAAhAE1IyoDdAAAACAEAAA8AAAAAAAAAAAAAAAAAfAQAAGRycy9kb3ducmV2&#10;LnhtbFBLBQYAAAAABAAEAPMAAACGBQAAAAA=&#10;" strokecolor="red" strokeweight="1pt">
                <v:stroke endarrow="block" endarrowwidth="narrow"/>
              </v:shape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178EC260" wp14:editId="5AC3881B">
                <wp:simplePos x="0" y="0"/>
                <wp:positionH relativeFrom="column">
                  <wp:posOffset>2446537</wp:posOffset>
                </wp:positionH>
                <wp:positionV relativeFrom="paragraph">
                  <wp:posOffset>67951</wp:posOffset>
                </wp:positionV>
                <wp:extent cx="623714" cy="619956"/>
                <wp:effectExtent l="19050" t="0" r="0" b="66040"/>
                <wp:wrapNone/>
                <wp:docPr id="8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714" cy="619956"/>
                          <a:chOff x="0" y="0"/>
                          <a:chExt cx="623714" cy="619956"/>
                        </a:xfrm>
                      </wpg:grpSpPr>
                      <wps:wsp>
                        <wps:cNvPr id="1123" name="Gerade Verbindung mit Pfeil 1123"/>
                        <wps:cNvCnPr/>
                        <wps:spPr>
                          <a:xfrm>
                            <a:off x="455012" y="118128"/>
                            <a:ext cx="0" cy="50008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9" name="Gerade Verbindung mit Pfeil 1129"/>
                        <wps:cNvCnPr/>
                        <wps:spPr>
                          <a:xfrm flipV="1">
                            <a:off x="284382" y="118128"/>
                            <a:ext cx="169545" cy="10058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 w="sm" len="med"/>
                            <a:tailEnd type="non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7" name="Gerade Verbindung mit Pfeil 1137"/>
                        <wps:cNvCnPr/>
                        <wps:spPr>
                          <a:xfrm flipH="1" flipV="1">
                            <a:off x="17500" y="376260"/>
                            <a:ext cx="437247" cy="24369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5" name="Textfeld 1145"/>
                        <wps:cNvSpPr txBox="1"/>
                        <wps:spPr>
                          <a:xfrm>
                            <a:off x="0" y="428762"/>
                            <a:ext cx="120576" cy="15865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C83B27" w:rsidRDefault="00FC6B5C" w:rsidP="00A62F4B">
                              <w:pP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  <w:t>I</w:t>
                              </w: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vertAlign w:val="subscript"/>
                                  <w:lang w:val="de-CH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Textfeld 898"/>
                        <wps:cNvSpPr txBox="1"/>
                        <wps:spPr>
                          <a:xfrm>
                            <a:off x="109378" y="96253"/>
                            <a:ext cx="120015" cy="15811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C83B27" w:rsidRDefault="00FC6B5C" w:rsidP="00A62F4B">
                              <w:pP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</w:pP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  <w:t>I</w:t>
                              </w: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vertAlign w:val="subscript"/>
                                  <w:lang w:val="de-CH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Textfeld 901"/>
                        <wps:cNvSpPr txBox="1"/>
                        <wps:spPr>
                          <a:xfrm>
                            <a:off x="503138" y="411261"/>
                            <a:ext cx="120576" cy="15865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C83B27" w:rsidRDefault="00FC6B5C" w:rsidP="00A62F4B">
                              <w:pP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</w:pP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  <w:t>I</w:t>
                              </w: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vertAlign w:val="subscript"/>
                                  <w:lang w:val="de-CH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erade Verbindung mit Pfeil 921"/>
                        <wps:cNvCnPr/>
                        <wps:spPr>
                          <a:xfrm flipV="1">
                            <a:off x="13125" y="218756"/>
                            <a:ext cx="266700" cy="15837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2" name="Textfeld 922"/>
                        <wps:cNvSpPr txBox="1"/>
                        <wps:spPr>
                          <a:xfrm>
                            <a:off x="301883" y="0"/>
                            <a:ext cx="120015" cy="15811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C83B27" w:rsidRDefault="00FC6B5C" w:rsidP="00A62F4B">
                              <w:pP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</w:pP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  <w:t>I</w:t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vertAlign w:val="subscript"/>
                                  <w:lang w:val="de-CH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8EC260" id="Gruppieren 8" o:spid="_x0000_s1061" style="position:absolute;left:0;text-align:left;margin-left:192.65pt;margin-top:5.35pt;width:49.1pt;height:48.8pt;z-index:251909120" coordsize="6237,6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4HDKgUAAE4fAAAOAAAAZHJzL2Uyb0RvYy54bWzsWVtv2zYUfh+w/0DofbUoWbJkxCmytMkG&#10;BG2wZO0zLVGyMIrkKDp2+ut3SIry7MZZnGFBMvhFpqlzePl4Lt+hTt6vW4buqOoawWcBfhcGiPJC&#10;lA2vZ8Hvtxc/ZQHqNOElYYLTWXBPu+D96Y8/nKzklEZiIVhJFYJBeDddyVmw0FpOR6OuWNCWdO+E&#10;pBxeVkK1RMNfVY9KRVYwestGURimo5VQpVSioF0HvR/cy+DUjl9VtNCfq6qjGrFZAGvT9qnsc26e&#10;o9MTMq0VkYum6JdBnrGKljQcJh2G+kA0QUvVfDdU2xRKdKLS7wrRjkRVNQW1e4Dd4HBnN5dKLKXd&#10;Sz1d1XKACaDdwenZwxaf7q4VaspZAAfFSQtHdKmWUjZUUY4yg89K1lMQu1TyRl6rvqN2/8yW15Vq&#10;zS9sBq0tsvcDsnStUQGdaRRP8DhABbxKcZ4nqUO+WMDxfKdVLD4+qjfyk47M2oalrCTYULeBqft3&#10;MN0siKQW/c7sv4cJ4ygekKKKlBR9oWre8HLJa9Q2Gl1XtGHIylmwrPY576Hrph2g+ABu4yQJcRQg&#10;QAjjDEcWezL1CILxGvCSMAyzxIA3gECmUnX6kooWmcYs6LQiTb3Q54JzcAChsDVNcnfVaafoFcwy&#10;GEcrmDKahKEV6wRryouGMfOyU/X8nCl0R8B/Li5gcusyMPeW2IKS8iMvkb6XYEAcPD0wg7a0DBCj&#10;EBhMC6YmU00atpHUqiG8Zk66a7eFYRLGYZ/mWB1mtqXvGXXr/o1WYLlgXW5/NmbQYbWkKCjXuIeK&#10;cZA2ahXsbFDsd2yCzT7FXt6oUhtPDlEeNOzMgutBuW24UA7v7dn12i+5cvIeAbdvA8FclPfWmiw0&#10;YPHGR1/G9PMnmn5uYDeLAsfZY/qoYo384g+vDx5RNo6z/U6A0zwZJ84TcBgm2fh1e8Kj9r3rDIPb&#10;HB3BRJtX7Qjx5GmOAHJPc4RfjCM86BJ4AjHfpoV4kkZpT1l8WhjHk2gMizG5IRrHaW4T6zE3DIH2&#10;mBteKDeYuOwI5C0YZ0VZCRwIOjf2b+gj0uufhU3Zff8eNuQsfhxlYPNmiA0RwlGYTNI+ByRZ6qjk&#10;fotXQIEe4z9bRGaHQzDgD2ZuwuSCOBI08B+fti0T2xrEMao0Thy94MKwKdhDT2g8kejZmDmex+nN&#10;E1jKm6E35R//SG/0er62FQkQ7d5IHONBSrj6rZPFRQNU94p0+pooKNjAXKAI1Z/hUTEB1FP0rQAt&#10;hPr2UL+RhwIB3gJXhQIQePOfS6KAi7JfOZQOMKT2DeUbc9/gy/ZcQJaCoA2rsU1QUJr5ZqVE+xVq&#10;0zMzC7wivIC5IK355rl2ZSjUtgU9O7NCUBNKoq/4jSw8MTJU/Xb9lSjZs3sN3vVJ+OIEbHOb1jtZ&#10;Y7RcnC21qBrL+Y2VORR7PvlytDHLh9JyiAymrz9bYIiHBAYc5vEEBoR8l6dRYk1kKziE2BPEJMPQ&#10;do7ni1Rf+fRgHoODD2Muum0XTS9d+xwUHCz135j1MTiY0v/NBYc8hAi6QxtM3/OCQxLGOHbBYQwX&#10;MKkdZys6HKnDLNh28v8ndRh455E6vGHqkEdDdLh85K7ViG0CxiH3TTjGEdAFUzzjbOJvpX1xHaWp&#10;uRW1xTVOsnjiyf8eNnG8eDUXN280vLzi+6Y8givR3SQJfRubP4RBxyHOMviGAUa/c5kEpfWRPb9Z&#10;Az6IPdtrwiN7/u9Ka/tpEj7a2muf/gOz+Sr89/+2FN98Bj/9CwAA//8DAFBLAwQUAAYACAAAACEA&#10;nsVCT+AAAAAKAQAADwAAAGRycy9kb3ducmV2LnhtbEyPwUrDQBCG74LvsIzgzW5ijIaYTSlFPRWh&#10;rSDettlpEpqdDdltkr6905MeZ/6Pf74plrPtxIiDbx0piBcRCKTKmZZqBV/794cMhA+ajO4coYIL&#10;eliWtzeFzo2baIvjLtSCS8jnWkETQp9L6asGrfYL1yNxdnSD1YHHoZZm0BOX204+RtGztLolvtDo&#10;HtcNVqfd2Sr4mPS0SuK3cXM6ri8/+/TzexOjUvd38+oVRMA5/MFw1Wd1KNnp4M5kvOgUJFmaMMpB&#10;9AKCgacsSUEcrossAVkW8v8L5S8AAAD//wMAUEsBAi0AFAAGAAgAAAAhALaDOJL+AAAA4QEAABMA&#10;AAAAAAAAAAAAAAAAAAAAAFtDb250ZW50X1R5cGVzXS54bWxQSwECLQAUAAYACAAAACEAOP0h/9YA&#10;AACUAQAACwAAAAAAAAAAAAAAAAAvAQAAX3JlbHMvLnJlbHNQSwECLQAUAAYACAAAACEA+MOBwyoF&#10;AABOHwAADgAAAAAAAAAAAAAAAAAuAgAAZHJzL2Uyb0RvYy54bWxQSwECLQAUAAYACAAAACEAnsVC&#10;T+AAAAAKAQAADwAAAAAAAAAAAAAAAACEBwAAZHJzL2Rvd25yZXYueG1sUEsFBgAAAAAEAAQA8wAA&#10;AJEIAAAAAA==&#10;">
                <v:shape id="Gerade Verbindung mit Pfeil 1123" o:spid="_x0000_s1062" type="#_x0000_t32" style="position:absolute;left:4550;top:1181;width:0;height:50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rha8MAAADdAAAADwAAAGRycy9kb3ducmV2LnhtbERPzWrCQBC+F/oOyxR6qxsTsBJdRYRA&#10;DoJW8wBjdkyC2dmQ3cT49l2h0Nt8fL+z3k6mFSP1rrGsYD6LQBCXVjdcKSgu2dcShPPIGlvLpOBJ&#10;Drab97c1pto++IfGs69ECGGXooLa+y6V0pU1GXQz2xEH7mZ7gz7AvpK6x0cIN62Mo2ghDTYcGmrs&#10;aF9TeT8PRsFpOTxvpb7yYch23/mxSK5DkSj1+THtViA8Tf5f/OfOdZg/jxN4fRNOkJ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K4WvDAAAA3QAAAA8AAAAAAAAAAAAA&#10;AAAAoQIAAGRycy9kb3ducmV2LnhtbFBLBQYAAAAABAAEAPkAAACRAwAAAAA=&#10;" strokecolor="red" strokeweight="1pt">
                  <v:stroke endarrow="block" endarrowwidth="narrow"/>
                </v:shape>
                <v:shape id="Gerade Verbindung mit Pfeil 1129" o:spid="_x0000_s1063" type="#_x0000_t32" style="position:absolute;left:2843;top:1181;width:1696;height:100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NMNsEAAADdAAAADwAAAGRycy9kb3ducmV2LnhtbERPTYvCMBC9C/sfwizsTVMVRKtRlgXR&#10;PaoF8TY0Y1vaTGoSa/ffbwTB2zze56w2vWlER85XlhWMRwkI4tzqigsF2Wk7nIPwAVljY5kU/JGH&#10;zfpjsMJU2wcfqDuGQsQQ9ikqKENoUyl9XpJBP7ItceSu1hkMEbpCaoePGG4aOUmSmTRYcWwosaWf&#10;kvL6eDcKLtO9O7vsctvZWefl762m+poo9fXZfy9BBOrDW/xy73WcP54s4PlNPEG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80w2wQAAAN0AAAAPAAAAAAAAAAAAAAAA&#10;AKECAABkcnMvZG93bnJldi54bWxQSwUGAAAAAAQABAD5AAAAjwMAAAAA&#10;" strokecolor="red" strokeweight="1pt">
                  <v:stroke startarrow="block" startarrowwidth="narrow" endarrowwidth="narrow"/>
                </v:shape>
                <v:shape id="Gerade Verbindung mit Pfeil 1137" o:spid="_x0000_s1064" type="#_x0000_t32" style="position:absolute;left:175;top:3762;width:4372;height:243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pzlMEAAADdAAAADwAAAGRycy9kb3ducmV2LnhtbERPzYrCMBC+L/gOYYS9ram74GptFBEF&#10;DwpafYChGdvSZlKabFvf3gjC3ubj+51kPZhadNS60rKC6SQCQZxZXXKu4Hbdf81BOI+ssbZMCh7k&#10;YL0afSQYa9vzhbrU5yKEsItRQeF9E0vpsoIMuoltiAN3t61BH2CbS91iH8JNLb+jaCYNlhwaCmxo&#10;W1BWpX9GwXmYPU6uI1np3jX2fNS723ah1Od42CxBeBr8v/jtPugwf/rzC69vw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SnOUwQAAAN0AAAAPAAAAAAAAAAAAAAAA&#10;AKECAABkcnMvZG93bnJldi54bWxQSwUGAAAAAAQABAD5AAAAjwMAAAAA&#10;" strokecolor="red" strokeweight="1pt">
                  <v:stroke endarrow="block" endarrowwidth="narrow"/>
                </v:shape>
                <v:shape id="Textfeld 1145" o:spid="_x0000_s1065" type="#_x0000_t202" style="position:absolute;top:4287;width:1205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qVscUA&#10;AADdAAAADwAAAGRycy9kb3ducmV2LnhtbERPS08CMRC+m/gfmjHxJl0QDFkoxAgmXjjwOMBt2A7b&#10;XbfTta3L+u+tCYm3+fI9Z77sbSM68qFyrGA4yEAQF05XXCo47N+fpiBCRNbYOCYFPxRgubi/m2Ou&#10;3ZW31O1iKVIIhxwVmBjbXMpQGLIYBq4lTtzFeYsxQV9K7fGawm0jR1n2Ii1WnBoMtvRmqPjcfVsF&#10;525zrGm03/j4tdLm9FxPx+taqceH/nUGIlIf/8U394dO84fjCfx9k06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KpWxxQAAAN0AAAAPAAAAAAAAAAAAAAAAAJgCAABkcnMv&#10;ZG93bnJldi54bWxQSwUGAAAAAAQABAD1AAAAigMAAAAA&#10;" fillcolor="white [3201]" stroked="f" strokeweight=".5pt">
                  <v:fill opacity="0"/>
                  <v:textbox inset="0,0,0,0">
                    <w:txbxContent>
                      <w:p w:rsidR="00FC6B5C" w:rsidRPr="00C83B27" w:rsidRDefault="00FC6B5C" w:rsidP="00A62F4B">
                        <w:pP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</w:pPr>
                        <w: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  <w:t>I</w:t>
                        </w:r>
                        <w:r w:rsidRPr="00C83B27">
                          <w:rPr>
                            <w:rFonts w:ascii="Arial" w:hAnsi="Arial" w:cs="Arial"/>
                            <w:color w:val="FF0000"/>
                            <w:vertAlign w:val="subscript"/>
                            <w:lang w:val="de-CH"/>
                          </w:rPr>
                          <w:t>2</w:t>
                        </w:r>
                      </w:p>
                    </w:txbxContent>
                  </v:textbox>
                </v:shape>
                <v:shape id="Textfeld 898" o:spid="_x0000_s1066" type="#_x0000_t202" style="position:absolute;left:1093;top:962;width:1200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mnLcMA&#10;AADcAAAADwAAAGRycy9kb3ducmV2LnhtbERPu27CMBTdkfgH6yKxgQNUVUgxCPUhdWEoMMB2G9/G&#10;SePr1HZD+vf1UKnj0XlvdoNtRU8+1I4VLOYZCOLS6ZorBefTyywHESKyxtYxKfihALvteLTBQrsb&#10;v1F/jJVIIRwKVGBi7AopQ2nIYpi7jjhxH85bjAn6SmqPtxRuW7nMsntpsebUYLCjR0Pl5/HbKnjv&#10;D5eGlqeDj19P2lxXTX733Cg1nQz7BxCRhvgv/nO/agX5Oq1N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3mnLcMAAADcAAAADwAAAAAAAAAAAAAAAACYAgAAZHJzL2Rv&#10;d25yZXYueG1sUEsFBgAAAAAEAAQA9QAAAIgDAAAAAA==&#10;" fillcolor="white [3201]" stroked="f" strokeweight=".5pt">
                  <v:fill opacity="0"/>
                  <v:textbox inset="0,0,0,0">
                    <w:txbxContent>
                      <w:p w:rsidR="00FC6B5C" w:rsidRPr="00C83B27" w:rsidRDefault="00FC6B5C" w:rsidP="00A62F4B">
                        <w:pP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</w:pPr>
                        <w:r w:rsidRPr="00C83B27"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  <w:t>I</w:t>
                        </w:r>
                        <w:r w:rsidRPr="00C83B27">
                          <w:rPr>
                            <w:rFonts w:ascii="Arial" w:hAnsi="Arial" w:cs="Arial"/>
                            <w:color w:val="FF0000"/>
                            <w:vertAlign w:val="subscript"/>
                            <w:lang w:val="de-CH"/>
                          </w:rPr>
                          <w:t>3</w:t>
                        </w:r>
                      </w:p>
                    </w:txbxContent>
                  </v:textbox>
                </v:shape>
                <v:shape id="Textfeld 901" o:spid="_x0000_s1067" type="#_x0000_t202" style="position:absolute;left:5031;top:4112;width:1206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UqsYA&#10;AADcAAAADwAAAGRycy9kb3ducmV2LnhtbESPQU8CMRSE7yb+h+aZcJMuSAyuFEJQEi4cBA96e24f&#10;2122r2tbluXfUxITj5OZ+SYzW/S2ER35UDlWMBpmIIgLpysuFXzu149TECEia2wck4ILBVjM7+9m&#10;mGt35g/qdrEUCcIhRwUmxjaXMhSGLIaha4mTd3DeYkzSl1J7PCe4beQ4y56lxYrTgsGWVoaK4+5k&#10;Ffx026+axvutj79v2nw/1dPJe63U4KFfvoKI1Mf/8F97oxW8ZCO4nUlH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iUqsYAAADcAAAADwAAAAAAAAAAAAAAAACYAgAAZHJz&#10;L2Rvd25yZXYueG1sUEsFBgAAAAAEAAQA9QAAAIsDAAAAAA==&#10;" fillcolor="white [3201]" stroked="f" strokeweight=".5pt">
                  <v:fill opacity="0"/>
                  <v:textbox inset="0,0,0,0">
                    <w:txbxContent>
                      <w:p w:rsidR="00FC6B5C" w:rsidRPr="00C83B27" w:rsidRDefault="00FC6B5C" w:rsidP="00A62F4B">
                        <w:pP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</w:pPr>
                        <w:r w:rsidRPr="00C83B27"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  <w:t>I</w:t>
                        </w:r>
                        <w:r w:rsidRPr="00C83B27">
                          <w:rPr>
                            <w:rFonts w:ascii="Arial" w:hAnsi="Arial" w:cs="Arial"/>
                            <w:color w:val="FF0000"/>
                            <w:vertAlign w:val="subscript"/>
                            <w:lang w:val="de-CH"/>
                          </w:rPr>
                          <w:t>1</w:t>
                        </w:r>
                      </w:p>
                    </w:txbxContent>
                  </v:textbox>
                </v:shape>
                <v:shape id="Gerade Verbindung mit Pfeil 921" o:spid="_x0000_s1068" type="#_x0000_t32" style="position:absolute;left:131;top:2187;width:2667;height:158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U+lMIAAADcAAAADwAAAGRycy9kb3ducmV2LnhtbESPQYvCMBSE78L+h/AEL7Kmisi2a5RF&#10;WFi8qQX3+GyeabF5KU2s9d8bQfA4zMw3zHLd21p01PrKsYLpJAFBXDhdsVGQH34/v0D4gKyxdkwK&#10;7uRhvfoYLDHT7sY76vbBiAhhn6GCMoQmk9IXJVn0E9cQR+/sWoshytZI3eItwm0tZ0mykBYrjgsl&#10;NrQpqbjsr1aBbsbdbpvaU258oOOF5uaU/is1GvY/3yAC9eEdfrX/tIJ0NoXnmXgE5O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U+lMIAAADcAAAADwAAAAAAAAAAAAAA&#10;AAChAgAAZHJzL2Rvd25yZXYueG1sUEsFBgAAAAAEAAQA+QAAAJADAAAAAA==&#10;" strokecolor="red" strokeweight="1pt">
                  <v:stroke endarrow="block" endarrowwidth="narrow"/>
                </v:shape>
                <v:shape id="Textfeld 922" o:spid="_x0000_s1069" type="#_x0000_t202" style="position:absolute;left:3018;width:1200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9WvcYA&#10;AADcAAAADwAAAGRycy9kb3ducmV2LnhtbESPQU8CMRSE7yT+h+aZeIOuizG4UIhRTLxwEDjI7bF9&#10;bHfdvq5tXdZ/b01IOE5m5pvMYjXYVvTkQ+1Ywf0kA0FcOl1zpWC/exvPQISIrLF1TAp+KcBqeTNa&#10;YKHdmT+o38ZKJAiHAhWYGLtCylAashgmriNO3sl5izFJX0nt8ZzgtpV5lj1KizWnBYMdvRgqv7Y/&#10;VsGx33w2lO82Pn6/anOYNrOHdaPU3e3wPAcRaYjX8KX9rhU85Tn8n0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9WvcYAAADcAAAADwAAAAAAAAAAAAAAAACYAgAAZHJz&#10;L2Rvd25yZXYueG1sUEsFBgAAAAAEAAQA9QAAAIsDAAAAAA==&#10;" fillcolor="white [3201]" stroked="f" strokeweight=".5pt">
                  <v:fill opacity="0"/>
                  <v:textbox inset="0,0,0,0">
                    <w:txbxContent>
                      <w:p w:rsidR="00FC6B5C" w:rsidRPr="00C83B27" w:rsidRDefault="00FC6B5C" w:rsidP="00A62F4B">
                        <w:pP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</w:pPr>
                        <w:r w:rsidRPr="00C83B27"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  <w:t>I</w:t>
                        </w:r>
                        <w:r>
                          <w:rPr>
                            <w:rFonts w:ascii="Arial" w:hAnsi="Arial" w:cs="Arial"/>
                            <w:color w:val="FF0000"/>
                            <w:vertAlign w:val="subscript"/>
                            <w:lang w:val="de-CH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919620</wp:posOffset>
                </wp:positionH>
                <wp:positionV relativeFrom="paragraph">
                  <wp:posOffset>15450</wp:posOffset>
                </wp:positionV>
                <wp:extent cx="120650" cy="158750"/>
                <wp:effectExtent l="0" t="0" r="0" b="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" cy="1587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C83B27" w:rsidRDefault="00FC6B5C" w:rsidP="00A62F4B">
                            <w:pPr>
                              <w:rPr>
                                <w:rFonts w:ascii="Arial" w:hAnsi="Arial" w:cs="Arial"/>
                                <w:color w:val="FF0000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de-CH"/>
                              </w:rPr>
                              <w:t>I</w:t>
                            </w:r>
                            <w:r w:rsidRPr="00C83B27">
                              <w:rPr>
                                <w:rFonts w:ascii="Arial" w:hAnsi="Arial" w:cs="Arial"/>
                                <w:color w:val="FF0000"/>
                                <w:vertAlign w:val="subscript"/>
                                <w:lang w:val="de-CH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0" o:spid="_x0000_s1070" type="#_x0000_t202" style="position:absolute;left:0;text-align:left;margin-left:72.4pt;margin-top:1.2pt;width:9.5pt;height:12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dKgjgIAAKIFAAAOAAAAZHJzL2Uyb0RvYy54bWysVE1v2zAMvQ/YfxB0X51k6AeCOkXWosOA&#10;oi3aDj0rslQbk0VNUhJnv35Psp12XS8ddpFpinwkn0iennWtYRvlQ0O25NODCWfKSqoa+1Ty7w+X&#10;n044C1HYShiyquQ7FfjZ4uOH062bqxnVZCrlGUBsmG9dyesY3bwogqxVK8IBOWVxqcm3IuLXPxWV&#10;F1ugt6aYTSZHxZZ85TxJFQK0F/0lX2R8rZWMN1oHFZkpOXKL+fT5XKWzWJyK+ZMXrm7kkIb4hyxa&#10;0VgE3UNdiCjY2jd/QbWN9BRIxwNJbUFaN1LlGlDNdPKqmvtaOJVrATnB7WkK/w9WXm9uPWuqks9A&#10;jxUt3uhBdVErUzGowM/WhTnM7h0MY/eFOrzzqA9QprI77dv0RUEM94Da7dkFGpPJaTY5OsSNxNX0&#10;8OQYMtCLZ2fnQ/yqqGVJKLnH42VOxeYqxN50NEmxApmmumyMyT+pYdS58Wwj8NQmTntX42rRq8Zo&#10;ubWSZY79B4ixbFvyo8/ILGFaSuh9YGOTRuWOGrJJvPT1ZynujEo2xt4pDUYzDW+kJqRUFumNuLBO&#10;Vhqh3uM42D9n9R7nvo4xMtm4d24bSz5Xv+epp6/6Maase3vQ96LuJMZu1fWtdDz2x4qqHdrGUz94&#10;wcnLBo97JUK8FR6Thn7A9og3OLQhsE+DxFlN/tdb+mSPAcAtZ1tMbsnDz7XwijPzzWI0ABlHwY/C&#10;ahTsuj0ndMgUe8nJLMLBRzOK2lP7iKWyTFFwJaxErJLHUTyP/f7AUpJqucxGGGYn4pW9dzJBp1dJ&#10;rfrQPQrvhn6OGIRrGmdazF+1dW+bPC0t15F0k3s+EduzOBCORZA7d1haadO8/M9Wz6t18RsAAP//&#10;AwBQSwMEFAAGAAgAAAAhAJldfnbbAAAACAEAAA8AAABkcnMvZG93bnJldi54bWxMj8tOwzAQRfdI&#10;/IM1SOyoQ2qVKsSpEI9lF7QsYOfE0zhpbAfbTcPfM13B8uiO7j1TbmY7sAlD7LyTcL/IgKFrvO5c&#10;K+Fj/3a3BhaTcloN3qGEH4ywqa6vSlVof3bvOO1Sy6jExUJJMCmNBeexMWhVXPgRHWUHH6xKhKHl&#10;OqgzlduB51m24lZ1jhaMGvHZYHPcnayEetp+9pjvtyF9v2jztezX4rWX8vZmfnoElnBOf8dw0Sd1&#10;qMip9ienIxuIhSD1JCEXwC75aklcEz8I4FXJ/z9Q/QIAAP//AwBQSwECLQAUAAYACAAAACEAtoM4&#10;kv4AAADhAQAAEwAAAAAAAAAAAAAAAAAAAAAAW0NvbnRlbnRfVHlwZXNdLnhtbFBLAQItABQABgAI&#10;AAAAIQA4/SH/1gAAAJQBAAALAAAAAAAAAAAAAAAAAC8BAABfcmVscy8ucmVsc1BLAQItABQABgAI&#10;AAAAIQC9OdKgjgIAAKIFAAAOAAAAAAAAAAAAAAAAAC4CAABkcnMvZTJvRG9jLnhtbFBLAQItABQA&#10;BgAIAAAAIQCZXX522wAAAAgBAAAPAAAAAAAAAAAAAAAAAOgEAABkcnMvZG93bnJldi54bWxQSwUG&#10;AAAAAAQABADzAAAA8AUAAAAA&#10;" fillcolor="white [3201]" stroked="f" strokeweight=".5pt">
                <v:fill opacity="0"/>
                <v:textbox inset="0,0,0,0">
                  <w:txbxContent>
                    <w:p w:rsidR="00FC6B5C" w:rsidRPr="00C83B27" w:rsidRDefault="00FC6B5C" w:rsidP="00A62F4B">
                      <w:pPr>
                        <w:rPr>
                          <w:rFonts w:ascii="Arial" w:hAnsi="Arial" w:cs="Arial"/>
                          <w:color w:val="FF0000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de-CH"/>
                        </w:rPr>
                        <w:t>I</w:t>
                      </w:r>
                      <w:r w:rsidRPr="00C83B27">
                        <w:rPr>
                          <w:rFonts w:ascii="Arial" w:hAnsi="Arial" w:cs="Arial"/>
                          <w:color w:val="FF0000"/>
                          <w:vertAlign w:val="subscript"/>
                          <w:lang w:val="de-CH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1519011</wp:posOffset>
                </wp:positionH>
                <wp:positionV relativeFrom="paragraph">
                  <wp:posOffset>102952</wp:posOffset>
                </wp:positionV>
                <wp:extent cx="120650" cy="158750"/>
                <wp:effectExtent l="0" t="0" r="0" b="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" cy="1587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C83B27" w:rsidRDefault="00FC6B5C" w:rsidP="00A62F4B">
                            <w:pPr>
                              <w:rPr>
                                <w:rFonts w:ascii="Arial" w:hAnsi="Arial" w:cs="Arial"/>
                                <w:color w:val="FF0000"/>
                                <w:lang w:val="de-CH"/>
                              </w:rPr>
                            </w:pPr>
                            <w:r w:rsidRPr="00C83B27">
                              <w:rPr>
                                <w:rFonts w:ascii="Arial" w:hAnsi="Arial" w:cs="Arial"/>
                                <w:color w:val="FF0000"/>
                                <w:lang w:val="de-CH"/>
                              </w:rPr>
                              <w:t>I</w:t>
                            </w:r>
                            <w:r w:rsidRPr="00C83B27">
                              <w:rPr>
                                <w:rFonts w:ascii="Arial" w:hAnsi="Arial" w:cs="Arial"/>
                                <w:color w:val="FF0000"/>
                                <w:vertAlign w:val="subscript"/>
                                <w:lang w:val="de-CH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1" o:spid="_x0000_s1071" type="#_x0000_t202" style="position:absolute;left:0;text-align:left;margin-left:119.6pt;margin-top:8.1pt;width:9.5pt;height:12.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3WHjgIAAKIFAAAOAAAAZHJzL2Uyb0RvYy54bWysVN9P2zAQfp+0/8Hy+0jbCYYqUtSBmCYh&#10;QCsTz65jk2iOz7PdNt1fv89OUhjjhWkvzuX83a/Pd3d23rWGbZUPDdmST48mnCkrqWrsY8m/3199&#10;OOUsRGErYciqku9V4OeL9+/Odm6uZlSTqZRncGLDfOdKXsfo5kURZK1aEY7IKYtLTb4VEb/+sai8&#10;2MF7a4rZZHJS7MhXzpNUIUB72V/yRfavtZLxVuugIjMlR24xnz6f63QWizMxf/TC1Y0c0hD/kEUr&#10;GougB1eXIgq28c1frtpGegqk45GktiCtG6lyDahmOnlRzaoWTuVaQE5wB5rC/3Mrb7Z3njVVyWdT&#10;zqxo8Ub3qotamYpBBX52LswBWzkAY/eZOrzzqA9QprI77dv0RUEM92B6f2AX3phMRrPJyTFuJK6m&#10;x6efIMN78WTsfIhfFLUsCSX3eLzMqdheh9hDR0iKFcg01VVjTP5JDaMujGdbgac2cdqbGleLXjVG&#10;y62VkDn2H06MZbuSn3xEZsmnpeS9D2xs0qjcUUM2iZe+/izFvVEJY+w3pcFopuGV1ISUyiK90S/Q&#10;CaUR6i2GA/4pq7cY93WMkcnGg3HbWPK5+gNPPX3VjzFl3eNB37O6kxi7dde30unYH2uq9mgbT/3g&#10;BSevGjzutQjxTnhMGvoB2yPe4tCGwD4NEmc1+V+v6RMeA4BbznaY3JKHnxvhFWfmq8VopDEfBT8K&#10;61Gwm/aC0CHodmSTRRj4aEZRe2ofsFSWKQquhJWIVfI4ihex3x9YSlItlxmEYXYiXtuVk8l1epXU&#10;qvfdg/Bu6OeIQbihcabF/EVb99hkaWm5iaSb3POJ2J7FgXAsgty5w9JKm+b5f0Y9rdbFbwAAAP//&#10;AwBQSwMEFAAGAAgAAAAhAJzmUALeAAAACQEAAA8AAABkcnMvZG93bnJldi54bWxMj81OwzAQhO9I&#10;vIO1SNyoU7dUIcSpED/HHmg5wM2JlzghtoPtpuHtWU7ltLua0ew35Xa2A5swxM47CctFBgxd43Xn&#10;Wglvh5ebHFhMymk1eIcSfjDCtrq8KFWh/cm94rRPLaMQFwslwaQ0FpzHxqBVceFHdKR9+mBVojO0&#10;XAd1onA7cJFlG25V5+iDUSM+Gmy+9kcroZ527z2Kwy6k7ydtPlZ9vn7upby+mh/ugSWc09kMf/iE&#10;DhUx1f7odGSDBLG6E2QlYUOTDOI2p6WWsF4K4FXJ/zeofgEAAP//AwBQSwECLQAUAAYACAAAACEA&#10;toM4kv4AAADhAQAAEwAAAAAAAAAAAAAAAAAAAAAAW0NvbnRlbnRfVHlwZXNdLnhtbFBLAQItABQA&#10;BgAIAAAAIQA4/SH/1gAAAJQBAAALAAAAAAAAAAAAAAAAAC8BAABfcmVscy8ucmVsc1BLAQItABQA&#10;BgAIAAAAIQAv23WHjgIAAKIFAAAOAAAAAAAAAAAAAAAAAC4CAABkcnMvZTJvRG9jLnhtbFBLAQIt&#10;ABQABgAIAAAAIQCc5lAC3gAAAAkBAAAPAAAAAAAAAAAAAAAAAOgEAABkcnMvZG93bnJldi54bWxQ&#10;SwUGAAAAAAQABADzAAAA8wUAAAAA&#10;" fillcolor="white [3201]" stroked="f" strokeweight=".5pt">
                <v:fill opacity="0"/>
                <v:textbox inset="0,0,0,0">
                  <w:txbxContent>
                    <w:p w:rsidR="00FC6B5C" w:rsidRPr="00C83B27" w:rsidRDefault="00FC6B5C" w:rsidP="00A62F4B">
                      <w:pPr>
                        <w:rPr>
                          <w:rFonts w:ascii="Arial" w:hAnsi="Arial" w:cs="Arial"/>
                          <w:color w:val="FF0000"/>
                          <w:lang w:val="de-CH"/>
                        </w:rPr>
                      </w:pPr>
                      <w:r w:rsidRPr="00C83B27">
                        <w:rPr>
                          <w:rFonts w:ascii="Arial" w:hAnsi="Arial" w:cs="Arial"/>
                          <w:color w:val="FF0000"/>
                          <w:lang w:val="de-CH"/>
                        </w:rPr>
                        <w:t>I</w:t>
                      </w:r>
                      <w:r w:rsidRPr="00C83B27">
                        <w:rPr>
                          <w:rFonts w:ascii="Arial" w:hAnsi="Arial" w:cs="Arial"/>
                          <w:color w:val="FF0000"/>
                          <w:vertAlign w:val="subscript"/>
                          <w:lang w:val="de-CH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A62F4B" w:rsidRPr="00A62F4B" w:rsidRDefault="00617E22" w:rsidP="00A62F4B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1221503</wp:posOffset>
                </wp:positionH>
                <wp:positionV relativeFrom="paragraph">
                  <wp:posOffset>161007</wp:posOffset>
                </wp:positionV>
                <wp:extent cx="120650" cy="158750"/>
                <wp:effectExtent l="0" t="0" r="0" b="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" cy="1587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C83B27" w:rsidRDefault="00FC6B5C" w:rsidP="00A62F4B">
                            <w:pPr>
                              <w:rPr>
                                <w:rFonts w:ascii="Arial" w:hAnsi="Arial" w:cs="Arial"/>
                                <w:color w:val="FF0000"/>
                                <w:lang w:val="de-CH"/>
                              </w:rPr>
                            </w:pPr>
                            <w:r w:rsidRPr="00C83B27">
                              <w:rPr>
                                <w:rFonts w:ascii="Arial" w:hAnsi="Arial" w:cs="Arial"/>
                                <w:color w:val="FF0000"/>
                                <w:lang w:val="de-CH"/>
                              </w:rPr>
                              <w:t>I</w:t>
                            </w:r>
                            <w:r w:rsidRPr="00C83B27">
                              <w:rPr>
                                <w:rFonts w:ascii="Arial" w:hAnsi="Arial" w:cs="Arial"/>
                                <w:color w:val="FF0000"/>
                                <w:vertAlign w:val="subscript"/>
                                <w:lang w:val="de-CH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9" o:spid="_x0000_s1072" type="#_x0000_t202" style="position:absolute;left:0;text-align:left;margin-left:96.2pt;margin-top:12.7pt;width:9.5pt;height:12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1CujQIAAKIFAAAOAAAAZHJzL2Uyb0RvYy54bWysVN9P2zAQfp+0/8Hy+0jbCcYqUtSBmCYh&#10;QMDEs+vYJJrj82y3TffX77OTFMZ4YdqLczl/9+vz3Z2cdq1hG+VDQ7bk04MJZ8pKqhr7WPLv9xcf&#10;jjkLUdhKGLKq5DsV+Oni/buTrZurGdVkKuUZnNgw37qS1zG6eVEEWatWhANyyuJSk29FxK9/LCov&#10;tvDemmI2mRwVW/KV8yRVCNCe95d8kf1rrWS81jqoyEzJkVvMp8/nKp3F4kTMH71wdSOHNMQ/ZNGK&#10;xiLo3tW5iIKtffOXq7aRngLpeCCpLUjrRqpcA6qZTl5Uc1cLp3ItICe4PU3h/7mVV5sbz5oKb/eZ&#10;MytavNG96qJWpmJQgZ+tC3PA7hyAsftCHbCjPkCZyu60b9MXBTHcg+ndnl14YzIZzSZHh7iRuJoe&#10;Hn+CDO/Fk7HzIX5V1LIklNzj8TKnYnMZYg8dISlWINNUF40x+Sc1jDoznm0EntrEaW9qXC161Rgt&#10;t1ZC5th/ODGWbUt+9BGZJZ+Wkvc+sLFJo3JHDdkkXvr6sxR3RiWMsbdKg9FMwyupCSmVRXqjX6AT&#10;SiPUWwwH/FNWbzHu6xgjk41747ax5HP1e556+qofY8q6x4O+Z3UnMXarLrfSbN83K6p2aBtP/eAF&#10;Jy8aPO6lCPFGeEwa+gHbI17j0IbAPg0SZzX5X6/pEx4DgFvOtpjckoefa+EVZ+abxWikMR8FPwqr&#10;UbDr9ozQIVPsJSezCAMfzShqT+0DlsoyRcGVsBKxSh5H8Sz2+wNLSarlMoMwzE7ES3vnZHKdXiW1&#10;6n33ILwb+jliEK5onGkxf9HWPTZZWlquI+km93witmdxIByLIHfusLTSpnn+n1FPq3XxGwAA//8D&#10;AFBLAwQUAAYACAAAACEAovM+j94AAAAJAQAADwAAAGRycy9kb3ducmV2LnhtbEyPzU7DMBCE70i8&#10;g7VI3KgTk6IS4lSIn2MPtBzg5sRLnBDbwXbT8PYsJzjtjmY0+221XezIZgyx905CvsqAoWu97l0n&#10;4fXwfLUBFpNyWo3eoYRvjLCtz88qVWp/ci8471PHqMTFUkkwKU0l57E1aFVc+QkdeR8+WJVIho7r&#10;oE5UbkcusuyGW9U7umDUhA8G28/90Upo5t3bgOKwC+nrUZv362FTPA1SXl4s93fAEi7pLwy/+IQO&#10;NTE1/uh0ZCPpW1FQVIJY06SAyHNaGgnrrABeV/z/B/UPAAAA//8DAFBLAQItABQABgAIAAAAIQC2&#10;gziS/gAAAOEBAAATAAAAAAAAAAAAAAAAAAAAAABbQ29udGVudF9UeXBlc10ueG1sUEsBAi0AFAAG&#10;AAgAAAAhADj9If/WAAAAlAEAAAsAAAAAAAAAAAAAAAAALwEAAF9yZWxzLy5yZWxzUEsBAi0AFAAG&#10;AAgAAAAhAJw7UK6NAgAAogUAAA4AAAAAAAAAAAAAAAAALgIAAGRycy9lMm9Eb2MueG1sUEsBAi0A&#10;FAAGAAgAAAAhAKLzPo/eAAAACQEAAA8AAAAAAAAAAAAAAAAA5wQAAGRycy9kb3ducmV2LnhtbFBL&#10;BQYAAAAABAAEAPMAAADyBQAAAAA=&#10;" fillcolor="white [3201]" stroked="f" strokeweight=".5pt">
                <v:fill opacity="0"/>
                <v:textbox inset="0,0,0,0">
                  <w:txbxContent>
                    <w:p w:rsidR="00FC6B5C" w:rsidRPr="00C83B27" w:rsidRDefault="00FC6B5C" w:rsidP="00A62F4B">
                      <w:pPr>
                        <w:rPr>
                          <w:rFonts w:ascii="Arial" w:hAnsi="Arial" w:cs="Arial"/>
                          <w:color w:val="FF0000"/>
                          <w:lang w:val="de-CH"/>
                        </w:rPr>
                      </w:pPr>
                      <w:r w:rsidRPr="00C83B27">
                        <w:rPr>
                          <w:rFonts w:ascii="Arial" w:hAnsi="Arial" w:cs="Arial"/>
                          <w:color w:val="FF0000"/>
                          <w:lang w:val="de-CH"/>
                        </w:rPr>
                        <w:t>I</w:t>
                      </w:r>
                      <w:r w:rsidRPr="00C83B27">
                        <w:rPr>
                          <w:rFonts w:ascii="Arial" w:hAnsi="Arial" w:cs="Arial"/>
                          <w:color w:val="FF0000"/>
                          <w:vertAlign w:val="subscript"/>
                          <w:lang w:val="de-CH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62F4B" w:rsidRPr="00A62F4B" w:rsidRDefault="00A62F4B" w:rsidP="00A62F4B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CA30EE" w:rsidRPr="00CA30EE" w:rsidRDefault="00617E22" w:rsidP="009A2400">
      <w:pPr>
        <w:pStyle w:val="Listenabsatz"/>
        <w:spacing w:before="360" w:after="120"/>
        <w:ind w:left="1418"/>
        <w:rPr>
          <w:rFonts w:ascii="Verdana" w:hAnsi="Verdana"/>
          <w:noProof/>
          <w:sz w:val="22"/>
          <w:szCs w:val="22"/>
          <w:lang w:val="de-CH" w:eastAsia="de-CH"/>
        </w:rPr>
      </w:pPr>
      <w:r w:rsidRPr="00C96CBD">
        <w:rPr>
          <w:b/>
          <w:noProof/>
          <w:lang w:val="en-US" w:eastAsia="en-US"/>
        </w:rPr>
        <w:drawing>
          <wp:anchor distT="0" distB="0" distL="114300" distR="114300" simplePos="0" relativeHeight="251914240" behindDoc="0" locked="0" layoutInCell="1" allowOverlap="1" wp14:anchorId="78429390" wp14:editId="2D240183">
            <wp:simplePos x="0" y="0"/>
            <wp:positionH relativeFrom="column">
              <wp:posOffset>3114040</wp:posOffset>
            </wp:positionH>
            <wp:positionV relativeFrom="paragraph">
              <wp:posOffset>389325</wp:posOffset>
            </wp:positionV>
            <wp:extent cx="679450" cy="534035"/>
            <wp:effectExtent l="0" t="0" r="6350" b="0"/>
            <wp:wrapNone/>
            <wp:docPr id="1189" name="Grafik 1189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6CBD"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DD1C1DD" wp14:editId="73074081">
                <wp:simplePos x="0" y="0"/>
                <wp:positionH relativeFrom="column">
                  <wp:posOffset>3806825</wp:posOffset>
                </wp:positionH>
                <wp:positionV relativeFrom="paragraph">
                  <wp:posOffset>391795</wp:posOffset>
                </wp:positionV>
                <wp:extent cx="2183130" cy="1165860"/>
                <wp:effectExtent l="0" t="0" r="26670" b="15240"/>
                <wp:wrapNone/>
                <wp:docPr id="1171" name="Textfeld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3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Default="00FC6B5C" w:rsidP="00CA30EE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730883680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 xml:space="preserve">I=0 </m:t>
                                  </m:r>
                                </m:e>
                              </m:nary>
                            </m:oMath>
                          </w:p>
                          <w:p w:rsidR="00FC6B5C" w:rsidRDefault="00FC6B5C" w:rsidP="00CA30EE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</w:p>
                          <w:p w:rsidR="00FC6B5C" w:rsidRPr="00123F9C" w:rsidRDefault="00FC6B5C" w:rsidP="00CA30EE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 w:rsidRPr="00123F9C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Pr="00123F9C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</w:p>
                          <w:p w:rsidR="00FC6B5C" w:rsidRPr="00123F9C" w:rsidRDefault="00FC6B5C" w:rsidP="00CA30EE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</w:p>
                          <w:p w:rsidR="00FC6B5C" w:rsidRPr="00123F9C" w:rsidRDefault="00FC6B5C" w:rsidP="00CA30EE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 w:rsidRPr="00123F9C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(Drehstrom!) </w:t>
                            </w:r>
                            <w:permEnd w:id="73088368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1C1DD" id="Textfeld 1171" o:spid="_x0000_s1073" type="#_x0000_t202" style="position:absolute;left:0;text-align:left;margin-left:299.75pt;margin-top:30.85pt;width:171.9pt;height:91.8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qrJpQIAANsFAAAOAAAAZHJzL2Uyb0RvYy54bWysVFtP2zAUfp+0/2D5faQp11WkqKNimoQA&#10;DSaeXccmFraPZ7tNul/PsZNeYLww7SWxfb5z+87l/KIzmqyEDwpsRcuDESXCcqiVfaror4erL2eU&#10;hMhszTRYUdG1CPRi+vnTeesmYgwN6Fp4gkZsmLSuok2MblIUgTfCsHAATlgUSvCGRbz6p6L2rEXr&#10;Rhfj0eikaMHXzgMXIeDrvBfSabYvpeDxVsogItEVxdhi/vr8XaRvMT1nkyfPXKP4EAb7hygMUxad&#10;bk3NWWRk6dVfpoziHgLIeMDBFCCl4iLngNmUozfZ3DfMiZwLkhPclqbw/8zym9WdJ6rG2pWnJSWW&#10;GazSg+iiFLom+RE5al2YIPTeITh236BDfOIuvQd8TKl30pv0x6QIypHt9ZZhtEc4Po7Ls8PyEEUc&#10;ZWV5cnx2kmtQ7NSdD/G7AEPSoaIeS5iZZavrENElQjeQ5C2AVvWV0jpfUtuIS+3JimHBdcxBosYr&#10;lLakrehheXqcDb+SJdNb/YVm/Dml+dZCQs1ZaHo3YR3mEAectikQkVtvCHhHUj7FtRYJo+1PIZH6&#10;zNU70TPOhd1mkNEJJTHXjygO+F1UH1Hu80CN7Bls3CobZcH3/L0mvX7ekC57PNK3l3c6xm7R5Z7D&#10;ThiaaAH1GnvLQz+hwfErhSRfsxDvmMeRxJ7BNRNv8SM1YP1gOFHSgP/z3nvC46SglJIWR7yi4feS&#10;eUGJ/mFxhr6WR0dpJ+TL0fHpGC9+X7LYl9iluQRsKhwSjC4fEz7qzVF6MI+4jWbJK4qY5ei7onFz&#10;vIz94sFtxsVslkG4BRyL1/be8WQ60Zya66F7ZN4NIxBxem5gswzY5M0k9NikaWG2jCBVHpNEdM/q&#10;UADcILmTh22XVtT+PaN2O3n6AgAA//8DAFBLAwQUAAYACAAAACEAKgy1U+AAAAAKAQAADwAAAGRy&#10;cy9kb3ducmV2LnhtbEyPwU7DMBBE70j8g7VI3KjTpikkxKkQElLFrQWVqxNv4wh7HcVOa/h6zAmO&#10;q3maeVtvozXsjJMfHAlYLjJgSJ1TA/UC3t9e7h6A+SBJSeMIBXyhh21zfVXLSrkL7fF8CD1LJeQr&#10;KUCHMFac+06jlX7hRqSUndxkZUjn1HM1yUsqt4avsmzDrRwoLWg54rPG7vMwWwEYzZFe51HuvnfH&#10;rjh97Fs9RCFub+LTI7CAMfzB8Kuf1KFJTq2bSXlmBBRlWSRUwGZ5DywB5TrPgbUCVusiB97U/P8L&#10;zQ8AAAD//wMAUEsBAi0AFAAGAAgAAAAhALaDOJL+AAAA4QEAABMAAAAAAAAAAAAAAAAAAAAAAFtD&#10;b250ZW50X1R5cGVzXS54bWxQSwECLQAUAAYACAAAACEAOP0h/9YAAACUAQAACwAAAAAAAAAAAAAA&#10;AAAvAQAAX3JlbHMvLnJlbHNQSwECLQAUAAYACAAAACEA7m6qyaUCAADbBQAADgAAAAAAAAAAAAAA&#10;AAAuAgAAZHJzL2Uyb0RvYy54bWxQSwECLQAUAAYACAAAACEAKgy1U+AAAAAKAQAADwAAAAAAAAAA&#10;AAAAAAD/BAAAZHJzL2Rvd25yZXYueG1sUEsFBgAAAAAEAAQA8wAAAAwGAAAAAA==&#10;" fillcolor="white [3201]" strokeweight=".25pt">
                <v:stroke dashstyle="1 1"/>
                <v:textbox>
                  <w:txbxContent>
                    <w:p w:rsidR="00FC6B5C" w:rsidRDefault="00FC6B5C" w:rsidP="00CA30EE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730883680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 xml:space="preserve">I=0 </m:t>
                            </m:r>
                          </m:e>
                        </m:nary>
                      </m:oMath>
                    </w:p>
                    <w:p w:rsidR="00FC6B5C" w:rsidRDefault="00FC6B5C" w:rsidP="00CA30EE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</w:p>
                    <w:p w:rsidR="00FC6B5C" w:rsidRPr="00123F9C" w:rsidRDefault="00FC6B5C" w:rsidP="00CA30EE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 w:rsidRPr="00123F9C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3</m:t>
                            </m:r>
                          </m:sub>
                        </m:sSub>
                      </m:oMath>
                      <w:r w:rsidRPr="00123F9C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</w:p>
                    <w:p w:rsidR="00FC6B5C" w:rsidRPr="00123F9C" w:rsidRDefault="00FC6B5C" w:rsidP="00CA30EE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</w:p>
                    <w:p w:rsidR="00FC6B5C" w:rsidRPr="00123F9C" w:rsidRDefault="00FC6B5C" w:rsidP="00CA30EE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 w:rsidRPr="00123F9C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(Drehstrom!) </w:t>
                      </w:r>
                      <w:permEnd w:id="730883680"/>
                    </w:p>
                  </w:txbxContent>
                </v:textbox>
              </v:shape>
            </w:pict>
          </mc:Fallback>
        </mc:AlternateContent>
      </w:r>
      <w:r w:rsidR="00CA30EE">
        <w:rPr>
          <w:rFonts w:ascii="Verdana" w:hAnsi="Verdana"/>
          <w:noProof/>
          <w:sz w:val="22"/>
          <w:szCs w:val="22"/>
          <w:lang w:val="de-CH" w:eastAsia="de-CH"/>
        </w:rPr>
        <w:t>Nur 2 ohmsche Verbraucher, dafür mit Neutralleiter im Sternpunkt</w:t>
      </w:r>
      <w:r w:rsidR="00CA30EE" w:rsidRPr="00CA30EE">
        <w:rPr>
          <w:rFonts w:ascii="Verdana" w:hAnsi="Verdana"/>
          <w:noProof/>
          <w:sz w:val="22"/>
          <w:szCs w:val="22"/>
          <w:lang w:val="de-CH" w:eastAsia="de-CH"/>
        </w:rPr>
        <w:t>:</w:t>
      </w:r>
    </w:p>
    <w:p w:rsidR="00CA30EE" w:rsidRPr="00C96CBD" w:rsidRDefault="00617E22" w:rsidP="00CA30EE">
      <w:pPr>
        <w:pStyle w:val="Listenabsatz"/>
        <w:spacing w:before="120" w:after="120"/>
        <w:ind w:left="1069"/>
        <w:rPr>
          <w:rFonts w:ascii="Verdana" w:hAnsi="Verdana"/>
          <w:b/>
          <w:sz w:val="22"/>
          <w:szCs w:val="22"/>
          <w:lang w:val="de-CH"/>
        </w:rPr>
      </w:pP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1330881</wp:posOffset>
                </wp:positionH>
                <wp:positionV relativeFrom="paragraph">
                  <wp:posOffset>194617</wp:posOffset>
                </wp:positionV>
                <wp:extent cx="432433" cy="241929"/>
                <wp:effectExtent l="0" t="38100" r="44450" b="25400"/>
                <wp:wrapNone/>
                <wp:docPr id="1174" name="Gerade Verbindung mit Pfeil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2433" cy="24192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triangle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38B1EA" id="Gerade Verbindung mit Pfeil 1174" o:spid="_x0000_s1026" type="#_x0000_t32" style="position:absolute;margin-left:104.8pt;margin-top:15.3pt;width:34.05pt;height:19.05pt;flip:y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7aaJgIAAJAEAAAOAAAAZHJzL2Uyb0RvYy54bWysVE2P0zAQvSPxHyzfadK0Ytmq6R66dC8I&#10;Khb27trjxJK/ZHv78e8ZO9ksBXEA0YNlx/PezHue6frubDQ5QojK2ZbOZzUlYLkTynYt/f5t9+4D&#10;JTExK5h2Flp6gUjvNm/frE9+BY3rnRYQCJLYuDr5lvYp+VVVRd6DYXHmPFi8lC4YlvAYukoEdkJ2&#10;o6umrt9XJxeED45DjPj1frikm8IvJfD0RcoIieiWYm2prKGsh7xWmzVbdYH5XvGxDPYPVRimLCad&#10;qO5ZYuQ5qN+ojOLBRSfTjDtTOSkVh6IB1czrX9Q89sxD0YLmRD/ZFP8fLf983AeiBL7d/GZJiWUG&#10;X+kBAhNAniAclBXPtiNGJbKXoDQpcWjbyccVord2H8ZT9PuQPTjLYIjUyj8ha3EFdZJzMf0ymQ7n&#10;RDh+XC6a5WJBCcerZjm/bW7zo1QDTabzIaYHcIbkTUtjCkx1fdo6a/F5XRhSsOOnmAbgCyCDtSUn&#10;rKK5qetSSXRaiZ3SOl/G0B22OpAjw+7Y7Wr8jbmvwnpg4qMVJF08emOxj2kmNSAo0YBtn3eYmq0S&#10;U/o1MgXFbKeH6Giug1Ggtqgz2zgYV3bpomGo+ytIfBc0aNBXJgKmahnnYNN8LFdbjM4wicom4Kg4&#10;j9KfgGN8hkKZlr8BT4iS2dk0gY2yLgx+X2dP55eS5RD/4sCgO1twcOJSWqpYg21fmmEc0TxXP58L&#10;/PWPZPMDAAD//wMAUEsDBBQABgAIAAAAIQDd3YQ+3wAAAAkBAAAPAAAAZHJzL2Rvd25yZXYueG1s&#10;TI/BTsMwDIbvSLxDZCRuLF1BbdfVnRCwCztMDB4ga0xa0Thdk20dT084wcmy/On391eryfbiRKPv&#10;HCPMZwkI4sbpjg3Cx/v6rgDhg2KteseEcCEPq/r6qlKldmd+o9MuGBFD2JcKoQ1hKKX0TUtW+Zkb&#10;iOPt041WhbiORupRnWO47WWaJJm0quP4oVUDPbXUfO2OFmFjLnZb+HDgF/c9bMzz4WE9f0W8vZke&#10;lyACTeEPhl/9qA51dNq7I2sveoQ0WWQRRbhP4oxAmuc5iD1CVuQg60r+b1D/AAAA//8DAFBLAQIt&#10;ABQABgAIAAAAIQC2gziS/gAAAOEBAAATAAAAAAAAAAAAAAAAAAAAAABbQ29udGVudF9UeXBlc10u&#10;eG1sUEsBAi0AFAAGAAgAAAAhADj9If/WAAAAlAEAAAsAAAAAAAAAAAAAAAAALwEAAF9yZWxzLy5y&#10;ZWxzUEsBAi0AFAAGAAgAAAAhAEa7tpomAgAAkAQAAA4AAAAAAAAAAAAAAAAALgIAAGRycy9lMm9E&#10;b2MueG1sUEsBAi0AFAAGAAgAAAAhAN3dhD7fAAAACQEAAA8AAAAAAAAAAAAAAAAAgAQAAGRycy9k&#10;b3ducmV2LnhtbFBLBQYAAAAABAAEAPMAAACMBQAAAAA=&#10;" strokecolor="red" strokeweight="1pt">
                <v:stroke endarrow="block" endarrowwidth="narrow"/>
              </v:shape>
            </w:pict>
          </mc:Fallback>
        </mc:AlternateContent>
      </w:r>
      <w:r w:rsidR="00CA30EE" w:rsidRPr="00C96CBD">
        <w:rPr>
          <w:b/>
          <w:noProof/>
          <w:lang w:val="de-CH" w:eastAsia="de-CH"/>
        </w:rPr>
        <w:t xml:space="preserve"> </w:t>
      </w:r>
    </w:p>
    <w:p w:rsidR="00CA30EE" w:rsidRPr="00A62F4B" w:rsidRDefault="00617E22" w:rsidP="00CA30EE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1790269</wp:posOffset>
                </wp:positionH>
                <wp:positionV relativeFrom="paragraph">
                  <wp:posOffset>312007</wp:posOffset>
                </wp:positionV>
                <wp:extent cx="448724" cy="167640"/>
                <wp:effectExtent l="0" t="19050" r="46990" b="41910"/>
                <wp:wrapNone/>
                <wp:docPr id="1179" name="Gruppieren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724" cy="167640"/>
                          <a:chOff x="0" y="0"/>
                          <a:chExt cx="412496" cy="167640"/>
                        </a:xfrm>
                      </wpg:grpSpPr>
                      <wps:wsp>
                        <wps:cNvPr id="1180" name="Pfeil nach rechts 1180"/>
                        <wps:cNvSpPr/>
                        <wps:spPr>
                          <a:xfrm>
                            <a:off x="6096" y="0"/>
                            <a:ext cx="406400" cy="167640"/>
                          </a:xfrm>
                          <a:prstGeom prst="rightArrow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Textfeld 1181"/>
                        <wps:cNvSpPr txBox="1"/>
                        <wps:spPr>
                          <a:xfrm>
                            <a:off x="0" y="45720"/>
                            <a:ext cx="368300" cy="7874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905503" w:rsidRDefault="00FC6B5C" w:rsidP="00CA30EE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sz w:val="8"/>
                                  <w:szCs w:val="8"/>
                                  <w:lang w:val="de-CH"/>
                                </w:rPr>
                              </w:pPr>
                              <w:r w:rsidRPr="00905503">
                                <w:rPr>
                                  <w:rFonts w:ascii="Arial" w:hAnsi="Arial" w:cs="Arial"/>
                                  <w:color w:val="000000" w:themeColor="text1"/>
                                  <w:sz w:val="8"/>
                                  <w:szCs w:val="8"/>
                                  <w:lang w:val="de-CH"/>
                                </w:rPr>
                                <w:t>Zeiger addieren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pieren 1179" o:spid="_x0000_s1074" style="position:absolute;left:0;text-align:left;margin-left:140.95pt;margin-top:24.55pt;width:35.35pt;height:13.2pt;z-index:251921408;mso-width-relative:margin" coordsize="412496,16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6rJsQMAABQLAAAOAAAAZHJzL2Uyb0RvYy54bWzMVl1v2zYUfR/Q/0DovZHtOLYjRCm8dA4G&#10;BG3QZOgzTVEfGEVyJB05/fU9JCUlcb2uyIBuLzLJ+3147zEv3u1bQR64sY2SeTI9mSSES6aKRlZ5&#10;8sf95u0qIdZRWVChJM+TR26Td5dvfrnodMZnqlai4IbAibRZp/Okdk5naWpZzVtqT5TmEsJSmZY6&#10;bE2VFoZ28N6KdDaZLNJOmUIbxbi1OH0fhcll8F+WnLmPZWm5IyJPkJsLXxO+W/9NLy9oVhmq64b1&#10;adBXZNHSRiLo6Oo9dZTsTPONq7ZhRllVuhOm2lSVZcN4qAHVTCcH1VwbtdOhlirrKj3CBGgPcHq1&#10;W/bh4daQpsDdTZfnCZG0xS1dm53WDTdcknAMlDpdZVC+NvpO35r+oIo7X/i+NK3/RUlkH/B9HPHl&#10;e0cYDufz1XI2TwiDaLpYLuY9/qzGJX1jxerfBrvpbH6+OLRLh6Cpz21MpdPoJPsElv13YN3VVPNw&#10;B9bXP4K1QjdFsG5L3gisWU0MZ7WzwAzSAFGwGQGzmQV2R9BaTHx5RwCbACMEegnYWDjNtLHumquW&#10;+EWemKaq3doY1YVmpA831iEPGAyKPrhVoik2jRBhY6rtlTDkgWJCNpurCeJFkxdqQr7OEqG9Ka5o&#10;KD6s3KPg3qGQn3iJ9kNzzELKYfD5mBBljEs3jaKaFjzmeYYsxzQ9VXiLUGdw6D2XqG/03TsYNKOT&#10;wXesttf3pjzwxmg8+V5i0Xi0CJGVdKNx20hljjkQqKqPHPUHkCI0HqWtKh7Rb0ZF1rKabRpc8w21&#10;7pYa0BQ6A9TrPuJTCtXliepXCamV+XLs3OtjICBNSAfayxP7144anhDxu8SonE/nmEriwmZ+tpxh&#10;Y55Lts8lctdeKfTNFCSvWVh6fSeGZWlU+xkMvfZRIaKSIXaeMGeGzZWLdAyOZ3y9DmrgRk3djbzT&#10;zDv3qPoGvt9/pkb3ve7AKh/UMJ40O2j2qOstpVrvnCqbMAlPuPZ4gyo8uf0czgBOkTPukXzJReGp&#10;IvSBzwD04qmCuP2vCgMxnv8NaQBOMEa8I3QS+rany9PF6nRgjeVqGVn2O6SBP8kA8QGCnle82xc8&#10;cDCfvou9DhW6pnGsjs/lCydCEjTr4vQsjpZUnoziMESeifPUk5eHJkIQVkeo4wcm9Dgv/IDhz+aF&#10;4s9/5AW33+7DX/bp2CL/BVWg/yJN+JEPrIBFpAcsXk0N7v9EDOFpgadX+G/pn4n+bfd8H4jk6TF7&#10;+RUAAP//AwBQSwMEFAAGAAgAAAAhAHb+Uv/hAAAACQEAAA8AAABkcnMvZG93bnJldi54bWxMj0FL&#10;w0AQhe+C/2EZwZvdbGpqGzMppainItgK4m2bTJPQ7GzIbpP037ue9Di8j/e+ydaTacVAvWssI6hZ&#10;BIK4sGXDFcLn4fVhCcJ5zaVuLRPClRys89ubTKelHfmDhr2vRChhl2qE2vsuldIVNRntZrYjDtnJ&#10;9kb7cPaVLHs9hnLTyjiKFtLohsNCrTva1lSc9xeD8DbqcTNXL8PufNpevw/J+9dOEeL93bR5BuFp&#10;8n8w/OoHdciD09FeuHSiRYiXahVQhMeVAhGAeRIvQBwRnpIEZJ7J/x/kPwAAAP//AwBQSwECLQAU&#10;AAYACAAAACEAtoM4kv4AAADhAQAAEwAAAAAAAAAAAAAAAAAAAAAAW0NvbnRlbnRfVHlwZXNdLnht&#10;bFBLAQItABQABgAIAAAAIQA4/SH/1gAAAJQBAAALAAAAAAAAAAAAAAAAAC8BAABfcmVscy8ucmVs&#10;c1BLAQItABQABgAIAAAAIQA8W6rJsQMAABQLAAAOAAAAAAAAAAAAAAAAAC4CAABkcnMvZTJvRG9j&#10;LnhtbFBLAQItABQABgAIAAAAIQB2/lL/4QAAAAkBAAAPAAAAAAAAAAAAAAAAAAsGAABkcnMvZG93&#10;bnJldi54bWxQSwUGAAAAAAQABADzAAAAGQcAAAAA&#10;">
                <v:shape id="Pfeil nach rechts 1180" o:spid="_x0000_s1075" type="#_x0000_t13" style="position:absolute;left:6096;width:406400;height:167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RGsUA&#10;AADdAAAADwAAAGRycy9kb3ducmV2LnhtbESPT4vCQAzF78J+hyEL3nSqgmjXUUQURDysf/Cc7cS2&#10;tJMpnVG7335zEPaW8F7e+2Wx6lytntSG0rOB0TABRZx5W3Ju4HrZDWagQkS2WHsmA78UYLX86C0w&#10;tf7FJ3qeY64khEOKBooYm1TrkBXkMAx9Qyza3bcOo6xtrm2LLwl3tR4nyVQ7LFkaCmxoU1BWnR/O&#10;AE8Ox+2xvlVz3MXDaT+pfr5vW2P6n936C1SkLv6b39d7K/ijmfDLNzKCX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ttEaxQAAAN0AAAAPAAAAAAAAAAAAAAAAAJgCAABkcnMv&#10;ZG93bnJldi54bWxQSwUGAAAAAAQABAD1AAAAigMAAAAA&#10;" adj="17145" fillcolor="#ffc000" strokecolor="#ffc000" strokeweight="2pt"/>
                <v:shape id="Textfeld 1181" o:spid="_x0000_s1076" type="#_x0000_t202" style="position:absolute;top:45720;width:368300;height:78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gpKMQA&#10;AADdAAAADwAAAGRycy9kb3ducmV2LnhtbERPPU/DMBDdkfgP1iGxUSctqqJQt0ItlVg6tGWA7YiP&#10;OCE+B9uk4d/jSpW63dP7vMVqtJ0YyIfGsYJ8koEgrpxuuFbwdtw+FCBCRNbYOSYFfxRgtby9WWCp&#10;3Yn3NBxiLVIIhxIVmBj7UspQGbIYJq4nTtyX8xZjgr6W2uMphdtOTrNsLi02nBoM9rQ2VH0ffq2C&#10;z2H33tL0uPPxZ6PNx6wtHl9ape7vxucnEJHGeBVf3K86zc+LHM7fpBP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oKSjEAAAA3QAAAA8AAAAAAAAAAAAAAAAAmAIAAGRycy9k&#10;b3ducmV2LnhtbFBLBQYAAAAABAAEAPUAAACJAwAAAAA=&#10;" fillcolor="white [3201]" stroked="f" strokeweight=".5pt">
                  <v:fill opacity="0"/>
                  <v:textbox inset="0,0,0,0">
                    <w:txbxContent>
                      <w:p w:rsidR="00FC6B5C" w:rsidRPr="00905503" w:rsidRDefault="00FC6B5C" w:rsidP="00CA30EE">
                        <w:pPr>
                          <w:rPr>
                            <w:rFonts w:ascii="Arial" w:hAnsi="Arial" w:cs="Arial"/>
                            <w:color w:val="000000" w:themeColor="text1"/>
                            <w:sz w:val="8"/>
                            <w:szCs w:val="8"/>
                            <w:lang w:val="de-CH"/>
                          </w:rPr>
                        </w:pPr>
                        <w:r w:rsidRPr="00905503">
                          <w:rPr>
                            <w:rFonts w:ascii="Arial" w:hAnsi="Arial" w:cs="Arial"/>
                            <w:color w:val="000000" w:themeColor="text1"/>
                            <w:sz w:val="8"/>
                            <w:szCs w:val="8"/>
                            <w:lang w:val="de-CH"/>
                          </w:rPr>
                          <w:t>Zeiger addieren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2407161</wp:posOffset>
                </wp:positionH>
                <wp:positionV relativeFrom="paragraph">
                  <wp:posOffset>40749</wp:posOffset>
                </wp:positionV>
                <wp:extent cx="621665" cy="645795"/>
                <wp:effectExtent l="19050" t="0" r="0" b="59055"/>
                <wp:wrapNone/>
                <wp:docPr id="1182" name="Gruppieren 1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665" cy="645795"/>
                          <a:chOff x="0" y="0"/>
                          <a:chExt cx="622046" cy="646176"/>
                        </a:xfrm>
                      </wpg:grpSpPr>
                      <wps:wsp>
                        <wps:cNvPr id="1183" name="Gerade Verbindung mit Pfeil 1183"/>
                        <wps:cNvCnPr/>
                        <wps:spPr>
                          <a:xfrm>
                            <a:off x="451104" y="143256"/>
                            <a:ext cx="0" cy="5003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4" name="Gerade Verbindung mit Pfeil 1184"/>
                        <wps:cNvCnPr/>
                        <wps:spPr>
                          <a:xfrm flipV="1">
                            <a:off x="13716" y="143256"/>
                            <a:ext cx="437515" cy="25717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5" name="Gerade Verbindung mit Pfeil 1185"/>
                        <wps:cNvCnPr/>
                        <wps:spPr>
                          <a:xfrm flipH="1" flipV="1">
                            <a:off x="13716" y="402336"/>
                            <a:ext cx="437515" cy="24384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6" name="Textfeld 1186"/>
                        <wps:cNvSpPr txBox="1"/>
                        <wps:spPr>
                          <a:xfrm>
                            <a:off x="0" y="454152"/>
                            <a:ext cx="120650" cy="1587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C83B27" w:rsidRDefault="00FC6B5C" w:rsidP="00CA30EE">
                              <w:pP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  <w:t>I</w:t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vertAlign w:val="subscript"/>
                                  <w:lang w:val="de-CH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Textfeld 1187"/>
                        <wps:cNvSpPr txBox="1"/>
                        <wps:spPr>
                          <a:xfrm>
                            <a:off x="304800" y="0"/>
                            <a:ext cx="120650" cy="1587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C83B27" w:rsidRDefault="00FC6B5C" w:rsidP="00CA30EE">
                              <w:pP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</w:pP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  <w:t>I</w:t>
                              </w: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vertAlign w:val="subscript"/>
                                  <w:lang w:val="de-CH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Textfeld 1188"/>
                        <wps:cNvSpPr txBox="1"/>
                        <wps:spPr>
                          <a:xfrm>
                            <a:off x="501396" y="437388"/>
                            <a:ext cx="120650" cy="1587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6B5C" w:rsidRPr="00C83B27" w:rsidRDefault="00FC6B5C" w:rsidP="00CA30EE">
                              <w:pPr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</w:pP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lang w:val="de-CH"/>
                                </w:rPr>
                                <w:t>I</w:t>
                              </w:r>
                              <w:r w:rsidRPr="00C83B27">
                                <w:rPr>
                                  <w:rFonts w:ascii="Arial" w:hAnsi="Arial" w:cs="Arial"/>
                                  <w:color w:val="FF0000"/>
                                  <w:vertAlign w:val="subscript"/>
                                  <w:lang w:val="de-CH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182" o:spid="_x0000_s1077" style="position:absolute;left:0;text-align:left;margin-left:189.55pt;margin-top:3.2pt;width:48.95pt;height:50.85pt;z-index:251922432" coordsize="6220,6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t3bnQQAADQYAAAOAAAAZHJzL2Uyb0RvYy54bWzsWF1v2zYUfR+w/0DofbE+bVeIU2RunQ0I&#10;2mDJ2mdaoiRiFMmRdGz31++SlOQ6iZMmwwIEcx4UWuIlLw/vPTyXp+83LUO3RGkq+CyITsIAEV6I&#10;kvJ6Fvx5s/hlGiBtMC8xE5zMgi3Rwfuzn386XcucxKIRrCQKwSBc52s5CxpjZD4a6aIhLdYnQhIO&#10;HyuhWmzgp6pHpcJrGL1lozgMx6O1UKVUoiBaw9sP/mNw5savKlKYz1WliUFsFoBvxj2Vey7tc3R2&#10;ivNaYdnQonMDv8CLFlMOkw5DfcAGo5Wi94ZqaaGEFpU5KUQ7ElVFC+LWAKuJwjuruVBiJd1a6nxd&#10;ywEmgPYOTi8etvh0e6UQLWHvomkcII5b2KULtZKSEkU4cq8BpbWsc+h8oeS1vFLdi9r/sgvfVKq1&#10;/2FJaOPw3Q74ko1BBbwcx9F4nAWogE/jNJu8yzz+RQObdM+qaD4OdnGYjnu7cTQZW7tRP+nI+ja4&#10;spYQSXoHlv53YF03WBK3B9qufwdWMoBFFC4J+kLUkvJyxWvUUoOuKkKZRS+xvlqnwHrOO+h0rgHF&#10;B3BLsygK0wABQlGaxJlbKc57BCGELXhZGCZTF7wDCDiXSpsLIlpkG7NAG4Vp3Zi54BzSQKjIBSi+&#10;vdTGo9cbWDcYR2uYMp6EoeumBaPlgjJmP2pVL+dMoVsMWbRYhPDXbcBet4bg8iMvkdlKiCEO+R7Y&#10;QVtSBogRoAfbgqlxbjBlu55GUcxr5nvrdr8zLJBx2GyLoMfMtcyWEe/3H6SC+IXo8utzzEEGb3FR&#10;EG6izl3Gobc1q2Blg2G3Yks5hwy7/taUOFZ5jvFg4WYW3AzGLeVCebz3Zzeb3uXK9+8R8Ou2ECxF&#10;uXXR5KCBiPdR9hqhD/HZ8cTjoZ8+HfqoYlR+6TevI48omUSQ7gdyIE0mWdSxSJxNooljkWMiDFF1&#10;TASbH6+RCBCFP5QILkKtU4fPAJcIv9lEeCIl0jBOkjvHwl5KpMk07fm5P5V7qj+eDQcp/ng2PEea&#10;HpRFwNs+JW5As1SElVYDuXDt4t/KR2Q2vwp3ZHfa6IAaArkDh0CapVEWe+XQC6EoDsdZp4aibDqB&#10;thc1ByJegQR6TP/sCZk7GoKBfrBHN2aywV4E9bMNPZ0c3RvEK6pxAp5ZYy6smvI+WkHTC4lOjVlw&#10;Hpc3P6BS3kwIl389KW/MZrlxdUnidt7i4xUPUsJXcVoWCwpS9xJrc4UVlG0QD1CKms/wqJgA6Sm6&#10;VoAaob499N72hwIBvoJWhTIQdPPfK6xAi7LfOZQOMKTpG6pvLPsGX7VzAZoYSBu8cU0wUIb1zUqJ&#10;9itUqOd2FviEeQFzzQLTN+fGF6NQ4Rbk/Nx1gspQYnPJr2XRCyPL3zebr1jJjsENJMIn0WchxOa+&#10;rPd9fdydr4yoqNP8OxQ7PfmqsnHyEDVMvtOIz6GGJEynUIZYfnDJuKuRjtTg6rQ3Wvk8ixqG2vpI&#10;DW+bGuCW8L5qmL6QGrIwSt75+hGEcTJ14xz5YdAqXsL8H/hhuIA48sN/ww/u6hWupp387a7R7d33&#10;97+d1Nhd9p/9AwAA//8DAFBLAwQUAAYACAAAACEAogTvyOAAAAAJAQAADwAAAGRycy9kb3ducmV2&#10;LnhtbEyPQU/CQBCF7yb+h82YeJPtClKo3RJC1BMhEUwMt6Ed2obubtNd2vLvHU96nLwvb76XrkbT&#10;iJ46XzurQU0iEGRzV9S21PB1eH9agPABbYGNs6ThRh5W2f1diknhBvtJ/T6UgkusT1BDFUKbSOnz&#10;igz6iWvJcnZ2ncHAZ1fKosOBy00jn6NoLg3Wlj9U2NKmovyyvxoNHwMO66l667eX8+Z2PLzsvreK&#10;tH58GNevIAKN4Q+GX31Wh4ydTu5qCy8aDdN4qRjVMJ+B4HwWx7ztxGC0UCCzVP5fkP0AAAD//wMA&#10;UEsBAi0AFAAGAAgAAAAhALaDOJL+AAAA4QEAABMAAAAAAAAAAAAAAAAAAAAAAFtDb250ZW50X1R5&#10;cGVzXS54bWxQSwECLQAUAAYACAAAACEAOP0h/9YAAACUAQAACwAAAAAAAAAAAAAAAAAvAQAAX3Jl&#10;bHMvLnJlbHNQSwECLQAUAAYACAAAACEA+C7d250EAAA0GAAADgAAAAAAAAAAAAAAAAAuAgAAZHJz&#10;L2Uyb0RvYy54bWxQSwECLQAUAAYACAAAACEAogTvyOAAAAAJAQAADwAAAAAAAAAAAAAAAAD3BgAA&#10;ZHJzL2Rvd25yZXYueG1sUEsFBgAAAAAEAAQA8wAAAAQIAAAAAA==&#10;">
                <v:shape id="Gerade Verbindung mit Pfeil 1183" o:spid="_x0000_s1078" type="#_x0000_t32" style="position:absolute;left:4511;top:1432;width:0;height:50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y+UcIAAADdAAAADwAAAGRycy9kb3ducmV2LnhtbERPzYrCMBC+C75DGGFvmmpht1TTIoLg&#10;Qdhd7QOMzdgWm0lpUq1vv1kQvM3H9zubfDStuFPvGssKlosIBHFpdcOVguK8nycgnEfW2FomBU9y&#10;kGfTyQZTbR/8S/eTr0QIYZeigtr7LpXSlTUZdAvbEQfuanuDPsC+krrHRwg3rVxF0ac02HBoqLGj&#10;XU3l7TQYBT/J8LyW+sLHYb/9OnwX8WUoYqU+ZuN2DcLT6N/il/ugw/xlEsP/N+EEm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y+UcIAAADdAAAADwAAAAAAAAAAAAAA&#10;AAChAgAAZHJzL2Rvd25yZXYueG1sUEsFBgAAAAAEAAQA+QAAAJADAAAAAA==&#10;" strokecolor="red" strokeweight="1pt">
                  <v:stroke endarrow="block" endarrowwidth="narrow"/>
                </v:shape>
                <v:shape id="Gerade Verbindung mit Pfeil 1184" o:spid="_x0000_s1079" type="#_x0000_t32" style="position:absolute;left:137;top:1432;width:4375;height:25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vVrsAAAADdAAAADwAAAGRycy9kb3ducmV2LnhtbERPy6rCMBDdC/cfwghu5JoqItprlIsg&#10;iDsfoMuxGdNiMylNrPXvjSC4m8N5znzZ2lI0VPvCsYLhIAFBnDldsFFwPKx/pyB8QNZYOiYFT/Kw&#10;XPx05phq9+AdNftgRAxhn6KCPIQqldJnOVn0A1cRR+7qaoshwtpIXeMjhttSjpJkIi0WHBtyrGiV&#10;U3bb360CXfWb3XZmL0fjA51uNDaX2VmpXrf9/wMRqA1f8ce90XH+cDqG9zfxBLl4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b1a7AAAAA3QAAAA8AAAAAAAAAAAAAAAAA&#10;oQIAAGRycy9kb3ducmV2LnhtbFBLBQYAAAAABAAEAPkAAACOAwAAAAA=&#10;" strokecolor="red" strokeweight="1pt">
                  <v:stroke endarrow="block" endarrowwidth="narrow"/>
                </v:shape>
                <v:shape id="Gerade Verbindung mit Pfeil 1185" o:spid="_x0000_s1080" type="#_x0000_t32" style="position:absolute;left:137;top:4023;width:4375;height:243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uBn74AAADdAAAADwAAAGRycy9kb3ducmV2LnhtbERPSwrCMBDdC94hjOBOUwVFq1FEFFwo&#10;+DvA0IxtsZmUJrb19kYQ3M3jfWe5bk0haqpcblnBaBiBIE6szjlVcL/tBzMQziNrLCyTgjc5WK+6&#10;nSXG2jZ8ofrqUxFC2MWoIPO+jKV0SUYG3dCWxIF72MqgD7BKpa6wCeGmkOMomkqDOYeGDEvaZpQ8&#10;ry+j4NxO3ydXk3zqxpX2fNS7+3auVL/XbhYgPLX+L/65DzrMH80m8P0mn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a4GfvgAAAN0AAAAPAAAAAAAAAAAAAAAAAKEC&#10;AABkcnMvZG93bnJldi54bWxQSwUGAAAAAAQABAD5AAAAjAMAAAAA&#10;" strokecolor="red" strokeweight="1pt">
                  <v:stroke endarrow="block" endarrowwidth="narrow"/>
                </v:shape>
                <v:shape id="Textfeld 1186" o:spid="_x0000_s1081" type="#_x0000_t202" style="position:absolute;top:4541;width:1206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GxXMQA&#10;AADdAAAADwAAAGRycy9kb3ducmV2LnhtbERPPW/CMBDdkfofrKvUDRxohaKAQVULUheGQgfYjviI&#10;E+Jzarsh/fd1pUrd7ul93nI92Fb05EPtWMF0koEgLp2uuVLwcdiOcxAhImtsHZOCbwqwXt2Nllho&#10;d+N36vexEimEQ4EKTIxdIWUoDVkME9cRJ+7ivMWYoK+k9nhL4baVsyybS4s1pwaDHb0YKq/7L6vg&#10;3O+ODc0OOx8/X7U5PTb506ZR6uF+eF6AiDTEf/Gf+02n+dN8Dr/fpB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BsVzEAAAA3QAAAA8AAAAAAAAAAAAAAAAAmAIAAGRycy9k&#10;b3ducmV2LnhtbFBLBQYAAAAABAAEAPUAAACJAwAAAAA=&#10;" fillcolor="white [3201]" stroked="f" strokeweight=".5pt">
                  <v:fill opacity="0"/>
                  <v:textbox inset="0,0,0,0">
                    <w:txbxContent>
                      <w:p w:rsidR="00FC6B5C" w:rsidRPr="00C83B27" w:rsidRDefault="00FC6B5C" w:rsidP="00CA30EE">
                        <w:pP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</w:pPr>
                        <w: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  <w:t>I</w:t>
                        </w:r>
                        <w:r>
                          <w:rPr>
                            <w:rFonts w:ascii="Arial" w:hAnsi="Arial" w:cs="Arial"/>
                            <w:color w:val="FF0000"/>
                            <w:vertAlign w:val="subscript"/>
                            <w:lang w:val="de-CH"/>
                          </w:rPr>
                          <w:t>N</w:t>
                        </w:r>
                      </w:p>
                    </w:txbxContent>
                  </v:textbox>
                </v:shape>
                <v:shape id="Textfeld 1187" o:spid="_x0000_s1082" type="#_x0000_t202" style="position:absolute;left:3048;width:1206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0Ux8UA&#10;AADdAAAADwAAAGRycy9kb3ducmV2LnhtbERPTU8CMRC9k/gfmjHxBl3A4GahEKOYeOEAeIDbsB23&#10;u26na1uX9d9bExNv8/I+Z7UZbCt68qF2rGA6yUAQl07XXCl4O76McxAhImtsHZOCbwqwWd+MVlho&#10;d+U99YdYiRTCoUAFJsaukDKUhiyGieuIE/fuvMWYoK+k9nhN4baVsyxbSIs1pwaDHT0ZKj8OX1bB&#10;pd+dGpoddz5+Pmtznjf5/bZR6u52eFyCiDTEf/Gf+1Wn+dP8AX6/SS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DRTHxQAAAN0AAAAPAAAAAAAAAAAAAAAAAJgCAABkcnMv&#10;ZG93bnJldi54bWxQSwUGAAAAAAQABAD1AAAAigMAAAAA&#10;" fillcolor="white [3201]" stroked="f" strokeweight=".5pt">
                  <v:fill opacity="0"/>
                  <v:textbox inset="0,0,0,0">
                    <w:txbxContent>
                      <w:p w:rsidR="00FC6B5C" w:rsidRPr="00C83B27" w:rsidRDefault="00FC6B5C" w:rsidP="00CA30EE">
                        <w:pP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</w:pPr>
                        <w:r w:rsidRPr="00C83B27"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  <w:t>I</w:t>
                        </w:r>
                        <w:r w:rsidRPr="00C83B27">
                          <w:rPr>
                            <w:rFonts w:ascii="Arial" w:hAnsi="Arial" w:cs="Arial"/>
                            <w:color w:val="FF0000"/>
                            <w:vertAlign w:val="subscript"/>
                            <w:lang w:val="de-CH"/>
                          </w:rPr>
                          <w:t>3</w:t>
                        </w:r>
                      </w:p>
                    </w:txbxContent>
                  </v:textbox>
                </v:shape>
                <v:shape id="Textfeld 1188" o:spid="_x0000_s1083" type="#_x0000_t202" style="position:absolute;left:5013;top:4373;width:1207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KAtcYA&#10;AADdAAAADwAAAGRycy9kb3ducmV2LnhtbESPQU/DMAyF70j7D5GRuLF0A6GqLJvQ2CQuO7BxgJtp&#10;TNPSOCUJXfn3+IDEzdZ7fu/zajP5Xo0UUxvYwGJegCKug225MfBy2l+XoFJGttgHJgM/lGCznl2s&#10;sLLhzM80HnOjJIRThQZczkOldaodeUzzMBCL9hGixyxrbLSNeJZw3+tlUdxpjy1Lg8OBto7qz+O3&#10;N/A+Hl47Wp4OMX89Wvd205W3u86Yq8vp4R5Upin/m/+un6zgL0rBlW9kBL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5KAtcYAAADdAAAADwAAAAAAAAAAAAAAAACYAgAAZHJz&#10;L2Rvd25yZXYueG1sUEsFBgAAAAAEAAQA9QAAAIsDAAAAAA==&#10;" fillcolor="white [3201]" stroked="f" strokeweight=".5pt">
                  <v:fill opacity="0"/>
                  <v:textbox inset="0,0,0,0">
                    <w:txbxContent>
                      <w:p w:rsidR="00FC6B5C" w:rsidRPr="00C83B27" w:rsidRDefault="00FC6B5C" w:rsidP="00CA30EE">
                        <w:pPr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</w:pPr>
                        <w:r w:rsidRPr="00C83B27">
                          <w:rPr>
                            <w:rFonts w:ascii="Arial" w:hAnsi="Arial" w:cs="Arial"/>
                            <w:color w:val="FF0000"/>
                            <w:lang w:val="de-CH"/>
                          </w:rPr>
                          <w:t>I</w:t>
                        </w:r>
                        <w:r w:rsidRPr="00C83B27">
                          <w:rPr>
                            <w:rFonts w:ascii="Arial" w:hAnsi="Arial" w:cs="Arial"/>
                            <w:color w:val="FF0000"/>
                            <w:vertAlign w:val="subscript"/>
                            <w:lang w:val="de-CH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1330881</wp:posOffset>
                </wp:positionH>
                <wp:positionV relativeFrom="paragraph">
                  <wp:posOffset>189503</wp:posOffset>
                </wp:positionV>
                <wp:extent cx="0" cy="500380"/>
                <wp:effectExtent l="38100" t="0" r="57150" b="52070"/>
                <wp:wrapNone/>
                <wp:docPr id="1173" name="Gerade Verbindung mit Pfeil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0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triangle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75EB0" id="Gerade Verbindung mit Pfeil 1173" o:spid="_x0000_s1026" type="#_x0000_t32" style="position:absolute;margin-left:104.8pt;margin-top:14.9pt;width:0;height:39.4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zeEGgIAAIEEAAAOAAAAZHJzL2Uyb0RvYy54bWysVEuP0zAQviPxHyzfadKuYFdR0z106V4Q&#10;VLzurj1OLPkl29u0/56xk6YUxAFED64f883M981M1o8no8kRQlTOtnS5qCkBy51Qtmvpt6+7Nw+U&#10;xMSsYNpZaOkZIn3cvH61HnwDK9c7LSAQdGJjM/iW9in5pqoi78GwuHAeLD5KFwxLeAxdJQIb0LvR&#10;1aqu31WDC8IHxyFGvH0aH+mm+JcSePokZYREdEsxt1TWUNZDXqvNmjVdYL5XfEqD/UMWhimLQWdX&#10;Tywx8hLUb66M4sFFJ9OCO1M5KRWHwgHZLOtf2HzpmYfCBcWJfpYp/j+3/ONxH4gSWLvl/R0llhms&#10;0jMEJoB8h3BQVrzYjhiVyF6C0qTYoWyDjw2it3YfplP0+5A1OMlg8j+yI6ci9XmWGk6J8PGS4+3b&#10;ur57KFWorjgfYnoGZ0jetDSmwFTXp62zFuvpwrIozY4fYsLICLwAclBtyYBkVvd1Xcyi00rslNb5&#10;MYbusNWBHBm2w25X4y93ALq4MeuBifdWkHT2KIbFxqXZqQFBiQbs87xDHGsSU/pqmYJittOjdTS3&#10;xhhEW4yVdRuVKrt01jDm/RkkFgK1GfmVEYA5W8Y52LSc0tUWrTNMIrMZODHOs/Mn4GSfoVDG42/A&#10;M6JEdjbNYKOsC6Pet9HT6ZKyHO0vCoy8swQHJ86lh4o02OelINNM5kH6+Vzg1y/H5gcAAAD//wMA&#10;UEsDBBQABgAIAAAAIQC+HKr42wAAAAoBAAAPAAAAZHJzL2Rvd25yZXYueG1sTI8xT8MwEIV3JP6D&#10;dUhs1G5UhSbEqaASI0MLC5sbH0mEfY5sNw3/nkMMsN3d+/TuvWa3eCdmjGkMpGG9UiCQumBH6jW8&#10;vT7fbUGkbMgaFwg1fGGCXXt91ZjahgsdcD7mXrAJpdpoGHKeailTN6A3aRUmJNY+QvQm8xp7aaO5&#10;sLl3slCqlN6MxB8GM+F+wO7zePYa5sO6e9lMT5uqiN5l3Mv77l1qfXuzPD6AyLjkPxh+4nN0aDnT&#10;KZzJJuE0FKoqGeWh4goM/B5OTKptCbJt5P8K7TcAAAD//wMAUEsBAi0AFAAGAAgAAAAhALaDOJL+&#10;AAAA4QEAABMAAAAAAAAAAAAAAAAAAAAAAFtDb250ZW50X1R5cGVzXS54bWxQSwECLQAUAAYACAAA&#10;ACEAOP0h/9YAAACUAQAACwAAAAAAAAAAAAAAAAAvAQAAX3JlbHMvLnJlbHNQSwECLQAUAAYACAAA&#10;ACEAPdM3hBoCAACBBAAADgAAAAAAAAAAAAAAAAAuAgAAZHJzL2Uyb0RvYy54bWxQSwECLQAUAAYA&#10;CAAAACEAvhyq+NsAAAAKAQAADwAAAAAAAAAAAAAAAAB0BAAAZHJzL2Rvd25yZXYueG1sUEsFBgAA&#10;AAAEAAQA8wAAAHwFAAAAAA==&#10;" strokecolor="red" strokeweight="1pt">
                <v:stroke endarrow="block" endarrowwidth="narrow"/>
              </v:shape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1654640</wp:posOffset>
                </wp:positionH>
                <wp:positionV relativeFrom="paragraph">
                  <wp:posOffset>14499</wp:posOffset>
                </wp:positionV>
                <wp:extent cx="120650" cy="158750"/>
                <wp:effectExtent l="0" t="0" r="0" b="0"/>
                <wp:wrapNone/>
                <wp:docPr id="1178" name="Textfeld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" cy="1587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C83B27" w:rsidRDefault="00FC6B5C" w:rsidP="00CA30EE">
                            <w:pPr>
                              <w:rPr>
                                <w:rFonts w:ascii="Arial" w:hAnsi="Arial" w:cs="Arial"/>
                                <w:color w:val="FF0000"/>
                                <w:lang w:val="de-CH"/>
                              </w:rPr>
                            </w:pPr>
                            <w:r w:rsidRPr="00C83B27">
                              <w:rPr>
                                <w:rFonts w:ascii="Arial" w:hAnsi="Arial" w:cs="Arial"/>
                                <w:color w:val="FF0000"/>
                                <w:lang w:val="de-CH"/>
                              </w:rPr>
                              <w:t>I</w:t>
                            </w:r>
                            <w:r w:rsidRPr="00C83B27">
                              <w:rPr>
                                <w:rFonts w:ascii="Arial" w:hAnsi="Arial" w:cs="Arial"/>
                                <w:color w:val="FF0000"/>
                                <w:vertAlign w:val="subscript"/>
                                <w:lang w:val="de-CH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78" o:spid="_x0000_s1084" type="#_x0000_t202" style="position:absolute;left:0;text-align:left;margin-left:130.3pt;margin-top:1.15pt;width:9.5pt;height:12.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iWrkAIAAKYFAAAOAAAAZHJzL2Uyb0RvYy54bWysVE1P3DAQvVfqf7B8L9kF8aEVWbQFUVVC&#10;gAoVZ69jk6iOx7W9u9n++j47yS6lXKh6cSbjN1/PM3N+0bWGrZUPDdmSTw8mnCkrqWrsc8m/P15/&#10;OuMsRGErYciqkm9V4Bfzjx/ON26mDqkmUynP4MSG2caVvI7RzYoiyFq1IhyQUxaXmnwrIn79c1F5&#10;sYH31hSHk8lJsSFfOU9ShQDtVX/J59m/1krGO62DisyUHLnFfPp8LtNZzM/F7NkLVzdySEP8Qxat&#10;aCyC7lxdiSjYyjd/uWob6SmQjgeS2oK0bqTKNaCa6eRVNQ+1cCrXAnKC29EU/p9bebu+96yp8HbT&#10;U7yVFS1e6VF1UStTsawERxsXZoA+OIBj95k64BN3SR+gTKV32rfpi6IY7sH2dscw/DGZjA4nJ8e4&#10;kbiaHp+dQoaXYm/sfIhfFLUsCSX3eMDMq1jfhNhDR0iKFcg01XVjTP5JTaMujWdrgec2cdqbGleL&#10;XjVGy+2VkDn2H06MZZuSnxwhs+TTUvLeBzY2aVTuqiGbff1ZilujEsbYb0qD1UzDG6kJKZVFeqNf&#10;oBNKI9R7DAf8Pqv3GPd1jJHJxp1x21jyufodTz191Y8xZd3jQd+LupMYu2WX2+noeOyPJVVbtI2n&#10;fviCk9cNHvdGhHgvPKYN/YANEu9waENgnwaJs5r8r7f0CY8hwC1nG0xvycPPlfCKM/PVYjzSqI+C&#10;H4XlKNhVe0nokCl2k5NZhIGPZhS1p/YJi2WRouBKWIlYJY+jeBn7HYLFJNVikUEYaCfijX1wMrlO&#10;r5Ja9bF7Et4N/RwxCLc0zrWYvWrrHpssLS1WkXSTez4R27M4EI5lkDt3WFxp27z8z6j9ep3/BgAA&#10;//8DAFBLAwQUAAYACAAAACEAvAb7n9wAAAAIAQAADwAAAGRycy9kb3ducmV2LnhtbEyPzU7DMBCE&#10;70i8g7VI3KhDgkIJcSrEz7EHWg5wc+IlTojXIXbT8PZsT3Cb0Yxmvy03ixvEjFPoPCm4XiUgkBpv&#10;OmoVvO1frtYgQtRk9OAJFfxggE11flbqwvgjveK8i63gEQqFVmBjHAspQ2PR6bDyIxJnn35yOrKd&#10;WmkmfeRxN8g0SXLpdEd8weoRHy02X7uDU1DP2/ce0/12it9Pxn5k/frmuVfq8mJ5uAcRcYl/ZTjh&#10;MzpUzFT7A5kgBgVpnuRcZZGB4Dy9vWNfn0QGsirl/weqXwAAAP//AwBQSwECLQAUAAYACAAAACEA&#10;toM4kv4AAADhAQAAEwAAAAAAAAAAAAAAAAAAAAAAW0NvbnRlbnRfVHlwZXNdLnhtbFBLAQItABQA&#10;BgAIAAAAIQA4/SH/1gAAAJQBAAALAAAAAAAAAAAAAAAAAC8BAABfcmVscy8ucmVsc1BLAQItABQA&#10;BgAIAAAAIQDv9iWrkAIAAKYFAAAOAAAAAAAAAAAAAAAAAC4CAABkcnMvZTJvRG9jLnhtbFBLAQIt&#10;ABQABgAIAAAAIQC8Bvuf3AAAAAgBAAAPAAAAAAAAAAAAAAAAAOoEAABkcnMvZG93bnJldi54bWxQ&#10;SwUGAAAAAAQABADzAAAA8wUAAAAA&#10;" fillcolor="white [3201]" stroked="f" strokeweight=".5pt">
                <v:fill opacity="0"/>
                <v:textbox inset="0,0,0,0">
                  <w:txbxContent>
                    <w:p w:rsidR="00FC6B5C" w:rsidRPr="00C83B27" w:rsidRDefault="00FC6B5C" w:rsidP="00CA30EE">
                      <w:pPr>
                        <w:rPr>
                          <w:rFonts w:ascii="Arial" w:hAnsi="Arial" w:cs="Arial"/>
                          <w:color w:val="FF0000"/>
                          <w:lang w:val="de-CH"/>
                        </w:rPr>
                      </w:pPr>
                      <w:r w:rsidRPr="00C83B27">
                        <w:rPr>
                          <w:rFonts w:ascii="Arial" w:hAnsi="Arial" w:cs="Arial"/>
                          <w:color w:val="FF0000"/>
                          <w:lang w:val="de-CH"/>
                        </w:rPr>
                        <w:t>I</w:t>
                      </w:r>
                      <w:r w:rsidRPr="00C83B27">
                        <w:rPr>
                          <w:rFonts w:ascii="Arial" w:hAnsi="Arial" w:cs="Arial"/>
                          <w:color w:val="FF0000"/>
                          <w:vertAlign w:val="subscript"/>
                          <w:lang w:val="de-CH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CA30EE" w:rsidRPr="00A62F4B" w:rsidRDefault="00617E22" w:rsidP="00CA30EE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1182127</wp:posOffset>
                </wp:positionH>
                <wp:positionV relativeFrom="paragraph">
                  <wp:posOffset>160056</wp:posOffset>
                </wp:positionV>
                <wp:extent cx="120650" cy="158750"/>
                <wp:effectExtent l="0" t="0" r="0" b="0"/>
                <wp:wrapNone/>
                <wp:docPr id="1176" name="Textfeld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" cy="1587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C83B27" w:rsidRDefault="00FC6B5C" w:rsidP="00CA30EE">
                            <w:pPr>
                              <w:rPr>
                                <w:rFonts w:ascii="Arial" w:hAnsi="Arial" w:cs="Arial"/>
                                <w:color w:val="FF0000"/>
                                <w:lang w:val="de-CH"/>
                              </w:rPr>
                            </w:pPr>
                            <w:r w:rsidRPr="00C83B27">
                              <w:rPr>
                                <w:rFonts w:ascii="Arial" w:hAnsi="Arial" w:cs="Arial"/>
                                <w:color w:val="FF0000"/>
                                <w:lang w:val="de-CH"/>
                              </w:rPr>
                              <w:t>I</w:t>
                            </w:r>
                            <w:r w:rsidRPr="00C83B27">
                              <w:rPr>
                                <w:rFonts w:ascii="Arial" w:hAnsi="Arial" w:cs="Arial"/>
                                <w:color w:val="FF0000"/>
                                <w:vertAlign w:val="subscript"/>
                                <w:lang w:val="de-CH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76" o:spid="_x0000_s1085" type="#_x0000_t202" style="position:absolute;left:0;text-align:left;margin-left:93.1pt;margin-top:12.6pt;width:9.5pt;height:12.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MNmkAIAAKYFAAAOAAAAZHJzL2Uyb0RvYy54bWysVE1PGzEQvVfqf7B8L5uACChig1IQVSUE&#10;qKHi7HhtsqrX49pOdtNf32dvNqGUC1Uv3tnxm6/nmbm47BrDNsqHmmzJx0cjzpSVVNX2ueTfH28+&#10;nXMWorCVMGRVybcq8MvZxw8XrZuqY1qRqZRncGLDtHUlX8XopkUR5Eo1IhyRUxaXmnwjIn79c1F5&#10;0cJ7Y4rj0WhStOQr50mqEKC97i/5LPvXWsl4r3VQkZmSI7eYT5/PZTqL2YWYPnvhVrXcpSH+IYtG&#10;1BZB966uRRRs7eu/XDW19BRIxyNJTUFa11LlGlDNePSqmsVKOJVrATnB7WkK/8+tvNs8eFZXeLvx&#10;2YQzKxq80qPqolamYlkJjloXpoAuHMCx+0wd8Im7pA9QptI77Zv0RVEM92B7u2cY/phMRsejySlu&#10;JK7Gp+dnkOGlOBg7H+IXRQ1LQsk9HjDzKja3IfbQAZJiBTJ1dVMbk39S06gr49lG4LlNHPemxq1E&#10;rxqi5fZKyBz7DyfGsrbkkxNklnxaSt77wMYmjcpdtcvmUH+W4taohDH2m9JgNdPwRmpCSmWR3uAX&#10;6ITSCPUewx3+kNV7jPs6hshk4964qS35XP2ep56+6seQsu7xoO9F3UmM3bLL7XQyGfpjSdUWbeOp&#10;H77g5E2Nx70VIT4Ij2lDP2CDxHsc2hDYp53E2Yr8r7f0CY8hwC1nLaa35OHnWnjFmflqMR5p1AfB&#10;D8JyEOy6uSJ0yBi7yckswsBHM4jaU/OExTJPUXAlrESsksdBvIr9DsFikmo+zyAMtBPx1i6cTK7T&#10;q6RWfeyehHe7fo4YhDsa5lpMX7V1j02WlubrSLrOPZ+I7VncEY5lkDt3t7jStnn5n1GH9Tr7DQAA&#10;//8DAFBLAwQUAAYACAAAACEA9t5ZYt0AAAAJAQAADwAAAGRycy9kb3ducmV2LnhtbEyPzU7DMBCE&#10;70i8g7VI3KiNoVUU4lSIn2MPtBzg5sTbOGlsh9hNw9uzPdHT7mhGs98W69n1bMIxtsEruF8IYOjr&#10;YFrfKPjcvd9lwGLS3ug+eFTwixHW5fVVoXMTTv4Dp21qGJX4mGsFNqUh5zzWFp2OizCgJ28fRqcT&#10;ybHhZtQnKnc9l0KsuNOtpwtWD/hisT5sj05BNW2+OpS7zZh+Xo39fuiyx7dOqdub+fkJWMI5/Yfh&#10;jE/oUBJTFY7eRNaTzlaSogrkkiYFpDgvlYKlkMDLgl9+UP4BAAD//wMAUEsBAi0AFAAGAAgAAAAh&#10;ALaDOJL+AAAA4QEAABMAAAAAAAAAAAAAAAAAAAAAAFtDb250ZW50X1R5cGVzXS54bWxQSwECLQAU&#10;AAYACAAAACEAOP0h/9YAAACUAQAACwAAAAAAAAAAAAAAAAAvAQAAX3JlbHMvLnJlbHNQSwECLQAU&#10;AAYACAAAACEARWTDZpACAACmBQAADgAAAAAAAAAAAAAAAAAuAgAAZHJzL2Uyb0RvYy54bWxQSwEC&#10;LQAUAAYACAAAACEA9t5ZYt0AAAAJAQAADwAAAAAAAAAAAAAAAADqBAAAZHJzL2Rvd25yZXYueG1s&#10;UEsFBgAAAAAEAAQA8wAAAPQFAAAAAA==&#10;" fillcolor="white [3201]" stroked="f" strokeweight=".5pt">
                <v:fill opacity="0"/>
                <v:textbox inset="0,0,0,0">
                  <w:txbxContent>
                    <w:p w:rsidR="00FC6B5C" w:rsidRPr="00C83B27" w:rsidRDefault="00FC6B5C" w:rsidP="00CA30EE">
                      <w:pPr>
                        <w:rPr>
                          <w:rFonts w:ascii="Arial" w:hAnsi="Arial" w:cs="Arial"/>
                          <w:color w:val="FF0000"/>
                          <w:lang w:val="de-CH"/>
                        </w:rPr>
                      </w:pPr>
                      <w:r w:rsidRPr="00C83B27">
                        <w:rPr>
                          <w:rFonts w:ascii="Arial" w:hAnsi="Arial" w:cs="Arial"/>
                          <w:color w:val="FF0000"/>
                          <w:lang w:val="de-CH"/>
                        </w:rPr>
                        <w:t>I</w:t>
                      </w:r>
                      <w:r w:rsidRPr="00C83B27">
                        <w:rPr>
                          <w:rFonts w:ascii="Arial" w:hAnsi="Arial" w:cs="Arial"/>
                          <w:color w:val="FF0000"/>
                          <w:vertAlign w:val="subscript"/>
                          <w:lang w:val="de-CH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CA30EE" w:rsidRPr="00A62F4B" w:rsidRDefault="00CA30EE" w:rsidP="00CA30EE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5A307A" w:rsidRPr="00CA30EE" w:rsidRDefault="00617E22" w:rsidP="009A2400">
      <w:pPr>
        <w:pStyle w:val="Listenabsatz"/>
        <w:spacing w:before="360" w:after="120"/>
        <w:ind w:left="1418"/>
        <w:rPr>
          <w:rFonts w:ascii="Verdana" w:hAnsi="Verdana"/>
          <w:noProof/>
          <w:sz w:val="22"/>
          <w:szCs w:val="22"/>
          <w:lang w:val="de-CH" w:eastAsia="de-CH"/>
        </w:rPr>
      </w:pPr>
      <w:r w:rsidRPr="00C96CBD">
        <w:rPr>
          <w:b/>
          <w:noProof/>
          <w:lang w:val="en-US" w:eastAsia="en-US"/>
        </w:rPr>
        <w:drawing>
          <wp:anchor distT="0" distB="0" distL="114300" distR="114300" simplePos="0" relativeHeight="251930624" behindDoc="0" locked="0" layoutInCell="1" allowOverlap="1" wp14:anchorId="70C79493" wp14:editId="339BB14E">
            <wp:simplePos x="0" y="0"/>
            <wp:positionH relativeFrom="column">
              <wp:posOffset>992435</wp:posOffset>
            </wp:positionH>
            <wp:positionV relativeFrom="paragraph">
              <wp:posOffset>393700</wp:posOffset>
            </wp:positionV>
            <wp:extent cx="679450" cy="534035"/>
            <wp:effectExtent l="0" t="0" r="6350" b="0"/>
            <wp:wrapNone/>
            <wp:docPr id="1205" name="Grafik 1205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6CBD"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008458D" wp14:editId="68611DF8">
                <wp:simplePos x="0" y="0"/>
                <wp:positionH relativeFrom="column">
                  <wp:posOffset>1696085</wp:posOffset>
                </wp:positionH>
                <wp:positionV relativeFrom="paragraph">
                  <wp:posOffset>394970</wp:posOffset>
                </wp:positionV>
                <wp:extent cx="4293235" cy="1165860"/>
                <wp:effectExtent l="0" t="0" r="12065" b="15240"/>
                <wp:wrapNone/>
                <wp:docPr id="1191" name="Textfeld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235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Default="00FC6B5C" w:rsidP="00026C41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405300060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w:r w:rsidRPr="00026C41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sym w:font="Wingdings" w:char="F0E0"/>
                            </w: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Wechselspannung (zwei Verbraucher in Serienschaltung)</w:t>
                            </w:r>
                          </w:p>
                          <w:p w:rsidR="00FC6B5C" w:rsidRPr="00026C41" w:rsidRDefault="00FC6B5C" w:rsidP="00026C41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w:r w:rsidRPr="00026C41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sym w:font="Wingdings" w:char="F0E0"/>
                            </w: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Drehstrom braucht mindestens 3 Anschlüsse  </w:t>
                            </w:r>
                            <w:permEnd w:id="40530006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8458D" id="Textfeld 1191" o:spid="_x0000_s1086" type="#_x0000_t202" style="position:absolute;left:0;text-align:left;margin-left:133.55pt;margin-top:31.1pt;width:338.05pt;height:91.8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d9tpwIAANsFAAAOAAAAZHJzL2Uyb0RvYy54bWysVFtP2zAUfp+0/2D5faTpBWhFijoqpkkI&#10;0GDi2XVsEmH7eLbbpPv1O3bSC4wXpr0kts93bt+5XFy2WpGNcL4GU9D8ZECJMBzK2jwX9Ofj9Zdz&#10;SnxgpmQKjCjoVnh6Of/86aKxMzGEClQpHEEjxs8aW9AqBDvLMs8roZk/ASsMCiU4zQJe3XNWOtag&#10;da2y4WBwmjXgSuuAC+/xddkJ6TzZl1LwcCelF4GogmJsIX1d+q7iN5tfsNmzY7aqeR8G+4coNKsN&#10;Ot2bWrLAyNrVf5nSNXfgQYYTDjoDKWsuUg6YTT54k81DxaxIuSA53u5p8v/PLL/d3DtSl1i7fJpT&#10;YpjGKj2KNkihSpIekaPG+hlCHyyCQ/sVWsRH7uK7x8eYeiudjn9MiqAc2d7uGUZ7hOPjeDgdDUcT&#10;SjjK8vx0cn6aapAd1K3z4ZsATeKhoA5LmJhlmxsf0CVCd5DozYOqy+taqXSJbSOulCMbhgVXIQWJ&#10;Gq9QypCmoKP8bJIMv5JF03v9lWL8Jab51kJELZmvOjd+65cQepwyMRCRWq8P+EBSOoWtEhGjzA8h&#10;kfrE1TvRM86F2WeQ0BElMdePKPb4Q1QfUe7yQI3kGUzYK+vagOv4e016+bIjXXZ4pO8o73gM7apN&#10;PTc62zXRCsot9paDbkK95dc1knzDfLhnDkcS2wnXTLjDj1SA9YP+REkF7vd77xGPk4JSShoc8YL6&#10;X2vmBCXqu8EZmubjcdwJ6TKenA3x4o4lq2OJWesrwKbCIcHo0jHig9odpQP9hNtoEb2iiBmOvgsa&#10;dser0C0e3GZcLBYJhFvAsnBjHiyPpiPNsbke2yfmbD8CAafnFnbLgM3eTEKHjZoGFusAsk5jEonu&#10;WO0LgBskdXK/7eKKOr4n1GEnz/8AAAD//wMAUEsDBBQABgAIAAAAIQDa6Dyj3wAAAAoBAAAPAAAA&#10;ZHJzL2Rvd25yZXYueG1sTI/BTsMwDIbvSLxDZCRuLF3ZytY1nRAS0sRtA41r2nhtReJUTboVnh5z&#10;Yjdb/6ffn4vt5Kw44xA6TwrmswQEUu1NR42Cj/fXhxWIEDUZbT2hgm8MsC1vbwqdG3+hPZ4PsRFc&#10;QiHXCtoY+1zKULfodJj5Homzkx+cjrwOjTSDvnC5szJNkkw63RFfaHWPLy3WX4fRKcDJHult7PXu&#10;Z3esl6fPfdV2k1L3d9PzBkTEKf7D8KfP6lCyU+VHMkFYBWn2NGdUQZamIBhYLx55qDhZLFcgy0Je&#10;v1D+AgAA//8DAFBLAQItABQABgAIAAAAIQC2gziS/gAAAOEBAAATAAAAAAAAAAAAAAAAAAAAAABb&#10;Q29udGVudF9UeXBlc10ueG1sUEsBAi0AFAAGAAgAAAAhADj9If/WAAAAlAEAAAsAAAAAAAAAAAAA&#10;AAAALwEAAF9yZWxzLy5yZWxzUEsBAi0AFAAGAAgAAAAhAEil322nAgAA2wUAAA4AAAAAAAAAAAAA&#10;AAAALgIAAGRycy9lMm9Eb2MueG1sUEsBAi0AFAAGAAgAAAAhANroPKPfAAAACgEAAA8AAAAAAAAA&#10;AAAAAAAAAQUAAGRycy9kb3ducmV2LnhtbFBLBQYAAAAABAAEAPMAAAANBgAAAAA=&#10;" fillcolor="white [3201]" strokeweight=".25pt">
                <v:stroke dashstyle="1 1"/>
                <v:textbox>
                  <w:txbxContent>
                    <w:p w:rsidR="00FC6B5C" w:rsidRDefault="00FC6B5C" w:rsidP="00026C41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405300060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w:r w:rsidRPr="00026C41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sym w:font="Wingdings" w:char="F0E0"/>
                      </w: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Wechselspannung (zwei Verbraucher in Serienschaltung)</w:t>
                      </w:r>
                    </w:p>
                    <w:p w:rsidR="00FC6B5C" w:rsidRPr="00026C41" w:rsidRDefault="00FC6B5C" w:rsidP="00026C41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w:r w:rsidRPr="00026C41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sym w:font="Wingdings" w:char="F0E0"/>
                      </w: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Drehstrom braucht mindestens 3 Anschlüsse  </w:t>
                      </w:r>
                      <w:permEnd w:id="405300060"/>
                    </w:p>
                  </w:txbxContent>
                </v:textbox>
              </v:shape>
            </w:pict>
          </mc:Fallback>
        </mc:AlternateContent>
      </w:r>
      <w:r w:rsidR="005A307A">
        <w:rPr>
          <w:rFonts w:ascii="Verdana" w:hAnsi="Verdana"/>
          <w:noProof/>
          <w:sz w:val="22"/>
          <w:szCs w:val="22"/>
          <w:lang w:val="de-CH" w:eastAsia="de-CH"/>
        </w:rPr>
        <w:t>Nur 2 ohmsche Verbraucher, ohne Neutralleiter</w:t>
      </w:r>
      <w:r w:rsidR="005A307A" w:rsidRPr="00CA30EE">
        <w:rPr>
          <w:rFonts w:ascii="Verdana" w:hAnsi="Verdana"/>
          <w:noProof/>
          <w:sz w:val="22"/>
          <w:szCs w:val="22"/>
          <w:lang w:val="de-CH" w:eastAsia="de-CH"/>
        </w:rPr>
        <w:t>:</w:t>
      </w:r>
    </w:p>
    <w:p w:rsidR="005A307A" w:rsidRPr="00C96CBD" w:rsidRDefault="005A307A" w:rsidP="005A307A">
      <w:pPr>
        <w:pStyle w:val="Listenabsatz"/>
        <w:spacing w:before="120" w:after="120"/>
        <w:ind w:left="1069"/>
        <w:rPr>
          <w:rFonts w:ascii="Verdana" w:hAnsi="Verdana"/>
          <w:b/>
          <w:sz w:val="22"/>
          <w:szCs w:val="22"/>
          <w:lang w:val="de-CH"/>
        </w:rPr>
      </w:pPr>
      <w:r w:rsidRPr="00C96CBD">
        <w:rPr>
          <w:b/>
          <w:noProof/>
          <w:lang w:val="de-CH" w:eastAsia="de-CH"/>
        </w:rPr>
        <w:t xml:space="preserve"> </w:t>
      </w:r>
    </w:p>
    <w:p w:rsidR="005A307A" w:rsidRPr="00A62F4B" w:rsidRDefault="005A307A" w:rsidP="005A307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5A307A" w:rsidRPr="00A62F4B" w:rsidRDefault="005A307A" w:rsidP="005A307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5A307A" w:rsidRPr="00A62F4B" w:rsidRDefault="005A307A" w:rsidP="005A307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5A307A" w:rsidRPr="00C96CBD" w:rsidRDefault="00617E22" w:rsidP="009A2400">
      <w:pPr>
        <w:pStyle w:val="Listenabsatz"/>
        <w:spacing w:before="360" w:after="120"/>
        <w:ind w:left="1418"/>
        <w:rPr>
          <w:rFonts w:ascii="Verdana" w:hAnsi="Verdana"/>
          <w:sz w:val="22"/>
          <w:szCs w:val="22"/>
          <w:lang w:val="de-CH"/>
        </w:rPr>
      </w:pPr>
      <w:r w:rsidRPr="00C96CBD">
        <w:rPr>
          <w:b/>
          <w:noProof/>
          <w:lang w:val="en-US" w:eastAsia="en-US"/>
        </w:rPr>
        <w:drawing>
          <wp:anchor distT="0" distB="0" distL="114300" distR="114300" simplePos="0" relativeHeight="251938816" behindDoc="0" locked="0" layoutInCell="1" allowOverlap="1" wp14:anchorId="471076E4" wp14:editId="5DADD4A7">
            <wp:simplePos x="0" y="0"/>
            <wp:positionH relativeFrom="column">
              <wp:posOffset>996880</wp:posOffset>
            </wp:positionH>
            <wp:positionV relativeFrom="paragraph">
              <wp:posOffset>389890</wp:posOffset>
            </wp:positionV>
            <wp:extent cx="679450" cy="534035"/>
            <wp:effectExtent l="0" t="0" r="6350" b="0"/>
            <wp:wrapNone/>
            <wp:docPr id="1224" name="Grafik 1224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6CBD"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1D9AC2D" wp14:editId="46AF1DA1">
                <wp:simplePos x="0" y="0"/>
                <wp:positionH relativeFrom="column">
                  <wp:posOffset>1696155</wp:posOffset>
                </wp:positionH>
                <wp:positionV relativeFrom="paragraph">
                  <wp:posOffset>390239</wp:posOffset>
                </wp:positionV>
                <wp:extent cx="4290473" cy="1562100"/>
                <wp:effectExtent l="0" t="0" r="15240" b="19050"/>
                <wp:wrapNone/>
                <wp:docPr id="1206" name="Textfeld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473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026C41" w:rsidRDefault="00FC6B5C" w:rsidP="00026C41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877754674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w:r w:rsidRPr="00026C41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sym w:font="Wingdings" w:char="F0E0"/>
                            </w:r>
                            <w:r w:rsidRPr="00026C41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Spannung werden unsymmetrisch</w:t>
                            </w:r>
                          </w:p>
                          <w:p w:rsidR="00FC6B5C" w:rsidRPr="00026C41" w:rsidRDefault="00FC6B5C" w:rsidP="00026C41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w:r w:rsidRPr="00026C41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sym w:font="Wingdings" w:char="F0E0"/>
                            </w:r>
                            <w:r w:rsidRPr="00026C41"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Phasenverschiebung, Sternpunktverschiebung </w:t>
                            </w:r>
                            <w:permEnd w:id="87775467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9AC2D" id="Textfeld 1206" o:spid="_x0000_s1087" type="#_x0000_t202" style="position:absolute;left:0;text-align:left;margin-left:133.55pt;margin-top:30.75pt;width:337.85pt;height:123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duMpwIAANsFAAAOAAAAZHJzL2Uyb0RvYy54bWysVFtP2zAUfp+0/2D5fSQp5VaRoo6KaRIC&#10;tDLx7Do2sXB8PNtt0v36HTvpBcYL014S2+c7t+9cLq+6RpO1cF6BKWlxlFMiDIdKmeeS/ny8+XJO&#10;iQ/MVEyDESXdCE+vpp8/XbZ2IkZQg66EI2jE+ElrS1qHYCdZ5nktGuaPwAqDQgmuYQGv7jmrHGvR&#10;eqOzUZ6fZi24yjrgwnt8nfdCOk32pRQ83EvpRSC6pBhbSF+Xvsv4zaaXbPLsmK0VH8Jg/xBFw5RB&#10;pztTcxYYWTn1l6lGcQceZDji0GQgpeIi5YDZFPmbbBY1syLlguR4u6PJ/z+z/G794IiqsHaj/JQS&#10;wxqs0qPoghS6IukROWqtnyB0YREcuq/QIT5yF989PsbUO+ma+MekCMqR7c2OYbRHOD6ORxf5+OyY&#10;Eo6y4uR0VOSpBtle3TofvgloSDyU1GEJE7NsfesDukToFhK9edCqulFap0tsG3GtHVkzLLgOKUjU&#10;eIXShrQlPS7OTpLhV7Joeqe/1Iy/xDTfWoioOfN178Zv/BzCgNMmBiJS6w0B70lKp7DRImK0+SEk&#10;Up+4eid6xrkwuwwSOqIk5voRxQG/j+ojyn0eqJE8gwk75UYZcD1/r0mvXrakyx6P9B3kHY+hW3ap&#10;547Pt020hGqDveWgn1Bv+Y1Ckm+ZDw/M4UhiO+GaCff4kRqwfjCcKKnB/X7vPeJxUlBKSYsjXlL/&#10;a8WcoER/NzhDF8V4HHdCuoxPzkZ4cYeS5aHErJprwKYqcKFZno4RH/T2KB00T7iNZtEripjh6Luk&#10;YXu8Dv3iwW3GxWyWQLgFLAu3ZmF5NB1pjs312D0xZ4cRCDg9d7BdBmzyZhJ6bNQ0MFsFkCqNSSS6&#10;Z3UoAG6Q1MnDtosr6vCeUPudPP0DAAD//wMAUEsDBBQABgAIAAAAIQBczBFP3wAAAAoBAAAPAAAA&#10;ZHJzL2Rvd25yZXYueG1sTI/BTsMwEETvSPyDtUjcqJNAUghxKoSEVHFrQeXqxNs4wl5HsdMavh5z&#10;guNqn2beNJtoDTvh7EdHAvJVBgypd2qkQcD728vNPTAfJClpHKGAL/SwaS8vGlkrd6YdnvZhYCmE&#10;fC0F6BCmmnPfa7TSr9yElH5HN1sZ0jkPXM3ynMKt4UWWVdzKkVKDlhM+a+w/94sVgNEc6HWZ5PZ7&#10;e+jL48eu02MU4voqPj0CCxjDHwy/+kkd2uTUuYWUZ0ZAUa3zhAqo8hJYAh7uirSlE3CbrUvgbcP/&#10;T2h/AAAA//8DAFBLAQItABQABgAIAAAAIQC2gziS/gAAAOEBAAATAAAAAAAAAAAAAAAAAAAAAABb&#10;Q29udGVudF9UeXBlc10ueG1sUEsBAi0AFAAGAAgAAAAhADj9If/WAAAAlAEAAAsAAAAAAAAAAAAA&#10;AAAALwEAAF9yZWxzLy5yZWxzUEsBAi0AFAAGAAgAAAAhANqN24ynAgAA2wUAAA4AAAAAAAAAAAAA&#10;AAAALgIAAGRycy9lMm9Eb2MueG1sUEsBAi0AFAAGAAgAAAAhAFzMEU/fAAAACgEAAA8AAAAAAAAA&#10;AAAAAAAAAQUAAGRycy9kb3ducmV2LnhtbFBLBQYAAAAABAAEAPMAAAANBgAAAAA=&#10;" fillcolor="white [3201]" strokeweight=".25pt">
                <v:stroke dashstyle="1 1"/>
                <v:textbox>
                  <w:txbxContent>
                    <w:p w:rsidR="00FC6B5C" w:rsidRPr="00026C41" w:rsidRDefault="00FC6B5C" w:rsidP="00026C41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877754674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w:r w:rsidRPr="00026C41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sym w:font="Wingdings" w:char="F0E0"/>
                      </w:r>
                      <w:r w:rsidRPr="00026C41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Spannung werden unsymmetrisch</w:t>
                      </w:r>
                    </w:p>
                    <w:p w:rsidR="00FC6B5C" w:rsidRPr="00026C41" w:rsidRDefault="00FC6B5C" w:rsidP="00026C41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w:r w:rsidRPr="00026C41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sym w:font="Wingdings" w:char="F0E0"/>
                      </w:r>
                      <w:r w:rsidRPr="00026C41"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Phasenverschiebung, Sternpunktverschiebung </w:t>
                      </w:r>
                      <w:permEnd w:id="877754674"/>
                    </w:p>
                  </w:txbxContent>
                </v:textbox>
              </v:shape>
            </w:pict>
          </mc:Fallback>
        </mc:AlternateContent>
      </w:r>
      <w:r w:rsidR="00D9680B">
        <w:rPr>
          <w:rFonts w:ascii="Verdana" w:hAnsi="Verdana"/>
          <w:noProof/>
          <w:sz w:val="22"/>
          <w:szCs w:val="22"/>
          <w:lang w:val="de-CH" w:eastAsia="de-CH"/>
        </w:rPr>
        <w:t>3 ohmsche Verbraucher, unsymmetrisch, ohne Neutralleiter</w:t>
      </w:r>
      <w:r w:rsidR="005A307A" w:rsidRPr="00C96CBD">
        <w:rPr>
          <w:rFonts w:ascii="Verdana" w:hAnsi="Verdana"/>
          <w:noProof/>
          <w:sz w:val="22"/>
          <w:szCs w:val="22"/>
          <w:lang w:val="de-CH" w:eastAsia="de-CH"/>
        </w:rPr>
        <w:t>:</w:t>
      </w:r>
    </w:p>
    <w:p w:rsidR="005A307A" w:rsidRPr="00C96CBD" w:rsidRDefault="005A307A" w:rsidP="005A307A">
      <w:pPr>
        <w:pStyle w:val="Listenabsatz"/>
        <w:spacing w:before="120" w:after="120"/>
        <w:ind w:left="1069"/>
        <w:rPr>
          <w:rFonts w:ascii="Verdana" w:hAnsi="Verdana"/>
          <w:b/>
          <w:sz w:val="22"/>
          <w:szCs w:val="22"/>
          <w:lang w:val="de-CH"/>
        </w:rPr>
      </w:pPr>
      <w:r w:rsidRPr="00C96CBD">
        <w:rPr>
          <w:b/>
          <w:noProof/>
          <w:lang w:val="de-CH" w:eastAsia="de-CH"/>
        </w:rPr>
        <w:t xml:space="preserve"> </w:t>
      </w:r>
    </w:p>
    <w:p w:rsidR="005A307A" w:rsidRPr="00A62F4B" w:rsidRDefault="005A307A" w:rsidP="005A307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5A307A" w:rsidRPr="00A62F4B" w:rsidRDefault="005A307A" w:rsidP="005A307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5A307A" w:rsidRPr="00A62F4B" w:rsidRDefault="005A307A" w:rsidP="005A307A">
      <w:pPr>
        <w:spacing w:before="24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5A307A" w:rsidRDefault="005A307A" w:rsidP="005A307A">
      <w:pPr>
        <w:pStyle w:val="Listenabsatz"/>
        <w:ind w:left="1287"/>
        <w:rPr>
          <w:rFonts w:ascii="Verdana" w:hAnsi="Verdana"/>
          <w:noProof/>
          <w:sz w:val="22"/>
          <w:szCs w:val="22"/>
          <w:lang w:val="de-CH" w:eastAsia="de-CH"/>
        </w:rPr>
      </w:pPr>
    </w:p>
    <w:p w:rsidR="00EA6AAC" w:rsidRPr="00E83644" w:rsidRDefault="00EA6AAC">
      <w:pPr>
        <w:rPr>
          <w:rFonts w:ascii="Verdana" w:hAnsi="Verdana"/>
          <w:b/>
          <w:sz w:val="24"/>
          <w:szCs w:val="24"/>
          <w:lang w:val="de-CH"/>
        </w:rPr>
      </w:pPr>
      <w:r w:rsidRPr="00E83644">
        <w:rPr>
          <w:rFonts w:ascii="Verdana" w:hAnsi="Verdana"/>
          <w:b/>
          <w:sz w:val="24"/>
          <w:szCs w:val="24"/>
          <w:lang w:val="de-CH"/>
        </w:rPr>
        <w:br w:type="page"/>
      </w:r>
    </w:p>
    <w:p w:rsidR="009654B3" w:rsidRPr="001D517F" w:rsidRDefault="009654B3" w:rsidP="009654B3">
      <w:pPr>
        <w:pStyle w:val="berschrift1"/>
        <w:tabs>
          <w:tab w:val="clear" w:pos="1287"/>
          <w:tab w:val="num" w:pos="1134"/>
        </w:tabs>
        <w:ind w:left="1134" w:hanging="425"/>
        <w:rPr>
          <w:lang w:val="de-CH"/>
        </w:rPr>
      </w:pPr>
      <w:bookmarkStart w:id="22" w:name="_Toc298142488"/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956224" behindDoc="0" locked="0" layoutInCell="1" allowOverlap="1" wp14:anchorId="139B9EC5" wp14:editId="5426B24C">
            <wp:simplePos x="0" y="0"/>
            <wp:positionH relativeFrom="column">
              <wp:posOffset>2546350</wp:posOffset>
            </wp:positionH>
            <wp:positionV relativeFrom="paragraph">
              <wp:posOffset>-71056</wp:posOffset>
            </wp:positionV>
            <wp:extent cx="437515" cy="340995"/>
            <wp:effectExtent l="0" t="0" r="635" b="1905"/>
            <wp:wrapNone/>
            <wp:docPr id="1229" name="Grafik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CH"/>
        </w:rPr>
        <w:t>Dreieckschaltung</w:t>
      </w:r>
      <w:bookmarkEnd w:id="22"/>
    </w:p>
    <w:p w:rsidR="00973A19" w:rsidRPr="00973A19" w:rsidRDefault="00973A19" w:rsidP="00973A19">
      <w:pPr>
        <w:pStyle w:val="Listenabsatz"/>
        <w:keepNext/>
        <w:numPr>
          <w:ilvl w:val="0"/>
          <w:numId w:val="1"/>
        </w:numPr>
        <w:spacing w:before="240" w:after="60"/>
        <w:outlineLvl w:val="1"/>
        <w:rPr>
          <w:rFonts w:ascii="Verdana" w:hAnsi="Verdana"/>
          <w:i/>
          <w:vanish/>
          <w:sz w:val="24"/>
          <w:lang w:val="fr-CH"/>
        </w:rPr>
      </w:pPr>
      <w:bookmarkStart w:id="23" w:name="_Toc298140592"/>
      <w:bookmarkStart w:id="24" w:name="_Toc298142489"/>
      <w:bookmarkEnd w:id="23"/>
      <w:bookmarkEnd w:id="24"/>
    </w:p>
    <w:p w:rsidR="007036C0" w:rsidRPr="00973A19" w:rsidRDefault="007036C0" w:rsidP="00973A19">
      <w:pPr>
        <w:pStyle w:val="berschrift2"/>
        <w:tabs>
          <w:tab w:val="clear" w:pos="1134"/>
          <w:tab w:val="num" w:pos="1141"/>
        </w:tabs>
        <w:rPr>
          <w:lang w:val="de-CH"/>
        </w:rPr>
      </w:pPr>
      <w:bookmarkStart w:id="25" w:name="_Toc298142490"/>
      <w:r w:rsidRPr="00973A19">
        <w:rPr>
          <w:lang w:val="de-CH"/>
        </w:rPr>
        <w:t>Dreieckschaltung von Verbrauchern</w:t>
      </w:r>
      <w:r w:rsidR="00973A19" w:rsidRPr="00973A19">
        <w:rPr>
          <w:lang w:val="de-CH"/>
        </w:rPr>
        <w:t xml:space="preserve"> </w:t>
      </w:r>
      <w:r w:rsidRPr="00973A19">
        <w:rPr>
          <w:lang w:val="de-CH"/>
        </w:rPr>
        <w:t>(symmetrische Belastung)</w:t>
      </w:r>
      <w:bookmarkEnd w:id="25"/>
      <w:r w:rsidRPr="00973A19">
        <w:rPr>
          <w:noProof/>
          <w:lang w:val="de-CH" w:eastAsia="de-CH"/>
        </w:rPr>
        <w:t xml:space="preserve"> </w:t>
      </w:r>
    </w:p>
    <w:p w:rsidR="007036C0" w:rsidRPr="00D06719" w:rsidRDefault="00BF050B" w:rsidP="007036C0">
      <w:pPr>
        <w:pStyle w:val="Listenabsatz"/>
        <w:spacing w:before="120" w:after="120"/>
        <w:ind w:left="1069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958272" behindDoc="0" locked="0" layoutInCell="1" allowOverlap="1" wp14:anchorId="0D4201CD" wp14:editId="384BC906">
            <wp:simplePos x="0" y="0"/>
            <wp:positionH relativeFrom="column">
              <wp:posOffset>2885440</wp:posOffset>
            </wp:positionH>
            <wp:positionV relativeFrom="paragraph">
              <wp:posOffset>41275</wp:posOffset>
            </wp:positionV>
            <wp:extent cx="679450" cy="534035"/>
            <wp:effectExtent l="0" t="0" r="6350" b="0"/>
            <wp:wrapNone/>
            <wp:docPr id="1231" name="Grafik 1231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6C0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B280799" wp14:editId="59B84528">
                <wp:simplePos x="0" y="0"/>
                <wp:positionH relativeFrom="column">
                  <wp:posOffset>3592818</wp:posOffset>
                </wp:positionH>
                <wp:positionV relativeFrom="paragraph">
                  <wp:posOffset>48260</wp:posOffset>
                </wp:positionV>
                <wp:extent cx="2371315" cy="2244436"/>
                <wp:effectExtent l="0" t="0" r="10160" b="22860"/>
                <wp:wrapNone/>
                <wp:docPr id="1226" name="Textfeld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315" cy="2244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DF00C4" w:rsidRDefault="00FC6B5C" w:rsidP="007036C0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673936261" w:edGrp="everyone"/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U=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Str</m:t>
                                    </m:r>
                                  </m:sub>
                                </m:sSub>
                              </m:oMath>
                            </m:oMathPara>
                            <w:permEnd w:id="167393626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80799" id="Textfeld 1226" o:spid="_x0000_s1088" type="#_x0000_t202" style="position:absolute;left:0;text-align:left;margin-left:282.9pt;margin-top:3.8pt;width:186.7pt;height:176.7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iQipgIAANsFAAAOAAAAZHJzL2Uyb0RvYy54bWysVEtv2zAMvg/YfxB0Xx07absGdYqsQYcB&#10;RVusHXpWZKkWKouapMTOfv0o2Xn0cemwi02JHyny4+P8oms0WQvnFZiS5kcjSoThUCnzVNJfD1df&#10;vlLiAzMV02BESTfC04vZ50/nrZ2KAmrQlXAEnRg/bW1J6xDsNMs8r0XD/BFYYVApwTUs4NE9ZZVj&#10;LXpvdFaMRidZC66yDrjwHm8XvZLOkn8pBQ+3UnoRiC4pxhbS16XvMn6z2TmbPjlma8WHMNg/RNEw&#10;ZfDRnasFC4ysnHrjqlHcgQcZjjg0GUipuEg5YDb56FU29zWzIuWC5Hi7o8n/P7f8Zn3niKqwdkVx&#10;QolhDVbpQXRBCl2RdIkctdZPEXpvERy6b9AhPnIX7z1extQ76Zr4x6QI6pHtzY5h9Ec4Xhbj03yc&#10;H1PCUVcUk8lkfBL9ZHtz63z4LqAhUSipwxImZtn62oceuoXE1zxoVV0prdMhto241I6sGRZchxQk&#10;On+B0oa0JR3np8fJ8QtddL2zX2rGn4fw3qAWzNf9M37jFxAGnDYxEJFabwh4T1KSwkaLiNHmp5BI&#10;feLqnegZ58LsMkjoiJKY60cMB/w+qo8Y93mgRXoZTNgZN8qA6/l7SXr1vCVd9nis7kHeUQzdsks9&#10;Nz7bNtESqg32loN+Qr3lVwpLcc18uGMORxLbCddMuMWP1ID1g0GipAb35737iMdJQS0lLY54Sf3v&#10;FXOCEv3D4Ayd5ZNJ3AnpMDk+LfDgDjXLQ41ZNZeATZXjQrM8iREf9FaUDppH3Ebz+CqqmOH4dknD&#10;VrwM/eLBbcbFfJ5AuAUsC9fm3vLoOtIcW/Che2TODiMQcHpuYLsM2PTVJPTYaGlgvgogVRqTSHTP&#10;6lAA3CBp0IZtF1fU4Tmh9jt59hcAAP//AwBQSwMEFAAGAAgAAAAhALS8e9PeAAAACQEAAA8AAABk&#10;cnMvZG93bnJldi54bWxMj8FOwzAQRO9I/IO1SNyok1YJNMSpEBJSxa0FlasTb+MIex3FTmv4+ron&#10;OI5mNPOm3kRr2AknPzgSkC8yYEidUwP1Aj4/3h6egPkgSUnjCAX8oIdNc3tTy0q5M+3wtA89SyXk&#10;KylAhzBWnPtOo5V+4Uak5B3dZGVIcuq5muQ5lVvDl1lWcisHSgtajviqsfvez1YARnOg93mU29/t&#10;oSuOX7tWD1GI+7v48gwsYAx/YbjiJ3RoElPrZlKeGQFFWST0IOCxBJb89Wq9BNYKWJV5Dryp+f8H&#10;zQUAAP//AwBQSwECLQAUAAYACAAAACEAtoM4kv4AAADhAQAAEwAAAAAAAAAAAAAAAAAAAAAAW0Nv&#10;bnRlbnRfVHlwZXNdLnhtbFBLAQItABQABgAIAAAAIQA4/SH/1gAAAJQBAAALAAAAAAAAAAAAAAAA&#10;AC8BAABfcmVscy8ucmVsc1BLAQItABQABgAIAAAAIQCdgiQipgIAANsFAAAOAAAAAAAAAAAAAAAA&#10;AC4CAABkcnMvZTJvRG9jLnhtbFBLAQItABQABgAIAAAAIQC0vHvT3gAAAAkBAAAPAAAAAAAAAAAA&#10;AAAAAAAFAABkcnMvZG93bnJldi54bWxQSwUGAAAAAAQABADzAAAACwYAAAAA&#10;" fillcolor="white [3201]" strokeweight=".25pt">
                <v:stroke dashstyle="1 1"/>
                <v:textbox>
                  <w:txbxContent>
                    <w:p w:rsidR="00FC6B5C" w:rsidRPr="00DF00C4" w:rsidRDefault="00FC6B5C" w:rsidP="007036C0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673936261" w:edGrp="everyone"/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 w:cs="Arial"/>
                              <w:color w:val="0070C0"/>
                              <w:sz w:val="22"/>
                              <w:szCs w:val="22"/>
                              <w:lang w:val="de-CH"/>
                            </w:rPr>
                            <m:t>U=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Str</m:t>
                              </m:r>
                            </m:sub>
                          </m:sSub>
                        </m:oMath>
                      </m:oMathPara>
                      <w:permEnd w:id="1673936261"/>
                    </w:p>
                  </w:txbxContent>
                </v:textbox>
              </v:shape>
            </w:pict>
          </mc:Fallback>
        </mc:AlternateContent>
      </w:r>
      <w:r w:rsidR="007036C0">
        <w:rPr>
          <w:noProof/>
          <w:lang w:val="en-US" w:eastAsia="en-US"/>
        </w:rPr>
        <w:drawing>
          <wp:inline distT="0" distB="0" distL="0" distR="0" wp14:anchorId="3FB8650D" wp14:editId="25C13EE5">
            <wp:extent cx="2053435" cy="2454442"/>
            <wp:effectExtent l="0" t="0" r="4445" b="3175"/>
            <wp:docPr id="1237" name="Grafik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4889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6" w:name="_Toc298142491"/>
    <w:p w:rsidR="007036C0" w:rsidRDefault="007036C0" w:rsidP="00973A19">
      <w:pPr>
        <w:pStyle w:val="berschrift2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8CDB416" wp14:editId="36829A3E">
                <wp:simplePos x="0" y="0"/>
                <wp:positionH relativeFrom="column">
                  <wp:posOffset>2608416</wp:posOffset>
                </wp:positionH>
                <wp:positionV relativeFrom="paragraph">
                  <wp:posOffset>324755</wp:posOffset>
                </wp:positionV>
                <wp:extent cx="1636295" cy="560016"/>
                <wp:effectExtent l="0" t="0" r="21590" b="12065"/>
                <wp:wrapNone/>
                <wp:docPr id="1238" name="Rechteck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295" cy="560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9A1BA" id="Rechteck 1238" o:spid="_x0000_s1026" style="position:absolute;margin-left:205.4pt;margin-top:25.55pt;width:128.85pt;height:44.1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KiplgIAAIkFAAAOAAAAZHJzL2Uyb0RvYy54bWysVF9P2zAQf5+072D5fSQptBsRKapATJMQ&#10;VMDEs3FsEs3xebbbtPv0O9tJWjG0h2l5cHy+u9/9v4vLXafIVljXgq5ocZJTIjSHutWvFf3+dPPp&#10;CyXOM10zBVpUdC8cvVx+/HDRm1LMoAFVC0sQRLuyNxVtvDdlljneiI65EzBCI1OC7ZhH0r5mtWU9&#10;oncqm+X5IuvB1sYCF87h63Vi0mXEl1Jwfy+lE56oiqJvPp42ni/hzJYXrHy1zDQtH9xg/+BFx1qN&#10;Rieoa+YZ2dj2D6iu5RYcSH/CoctAypaLGANGU+RvonlsmBExFkyOM1Oa3P+D5XfbtSVtjbWbnWKt&#10;NOuwSg+CN17wHyQ+Yo5640oUfTRrO1AOryHgnbRd+GMoZBfzup/yKnaecHwsFqeL2fmcEo68+SLP&#10;i0VIfHbQNtb5rwI6Ei4VtVi3mE62vXU+iY4iwZiGm1YpfGel0uF0oNo6vEUiNI+4UpZsGZbd74rB&#10;2pEU2g6aWQgshRJvfq9EQn0QEtOCzs+iI7EhD5iMc6F9kVgNq0UyNc/xG42NXsRAlUbAgCzRyQl7&#10;ABglE8iIncIe5IOqiP08Ked/cywpTxrRMmg/KXetBvsegMKoBstJfkxSSk3I0gvUe2waC2manOE3&#10;LZbtljm/ZhbHBwcNV4K/x0Mq6CsKw42SBuyv996DPHY1cinpcRwr6n5umBWUqG8a+/28ODsL8xuJ&#10;s/nnGRL2mPNyzNGb7gqw9AUuH8PjNch7NV6lhe4ZN8cqWEUW0xxtV5R7OxJXPq0J3D1crFZRDGfW&#10;MH+rHw0P4CGroS2fds/MmqF3PXb9HYyjy8o3LZxkg6aG1caDbGN/H/I65BvnPTbOsJvCQjmmo9Rh&#10;gy5/AwAA//8DAFBLAwQUAAYACAAAACEAdlnTluMAAAAKAQAADwAAAGRycy9kb3ducmV2LnhtbEyP&#10;QUvDQBCF7wX/wzKCl2I3aW2oMZtShNoiKFj14G2bnSbB7OyS3bbx3zue7HF4H+99UywH24kT9qF1&#10;pCCdJCCQKmdaqhV8vK9vFyBC1GR05wgV/GCAZXk1KnRu3Jne8LSLteASCrlW0MTocylD1aDVYeI8&#10;EmcH11sd+exraXp95nLbyWmSZNLqlnih0R4fG6y+d0erYL1pxiv5/PLpt+H1YKdb/7QZfyl1cz2s&#10;HkBEHOI/DH/6rA4lO+3dkUwQnYK7NGH1qGCepiAYyLLFHMSeydn9DGRZyMsXyl8AAAD//wMAUEsB&#10;Ai0AFAAGAAgAAAAhALaDOJL+AAAA4QEAABMAAAAAAAAAAAAAAAAAAAAAAFtDb250ZW50X1R5cGVz&#10;XS54bWxQSwECLQAUAAYACAAAACEAOP0h/9YAAACUAQAACwAAAAAAAAAAAAAAAAAvAQAAX3JlbHMv&#10;LnJlbHNQSwECLQAUAAYACAAAACEAiLSoqZYCAACJBQAADgAAAAAAAAAAAAAAAAAuAgAAZHJzL2Uy&#10;b0RvYy54bWxQSwECLQAUAAYACAAAACEAdlnTluMAAAAKAQAADwAAAAAAAAAAAAAAAADwBAAAZHJz&#10;L2Rvd25yZXYueG1sUEsFBgAAAAAEAAQA8wAAAAAGAAAAAA==&#10;" filled="f" strokecolor="black [3213]" strokeweight="2pt"/>
            </w:pict>
          </mc:Fallback>
        </mc:AlternateContent>
      </w:r>
      <w:r>
        <w:t>Verkettungsfaktor</w:t>
      </w:r>
      <w:bookmarkEnd w:id="26"/>
    </w:p>
    <w:p w:rsidR="007036C0" w:rsidRDefault="007036C0" w:rsidP="007036C0">
      <w:pPr>
        <w:pStyle w:val="Listenabsatz"/>
        <w:spacing w:before="240" w:after="240"/>
        <w:ind w:left="1276"/>
        <w:rPr>
          <w:rFonts w:ascii="Verdana" w:hAnsi="Verdana"/>
          <w:sz w:val="22"/>
          <w:szCs w:val="22"/>
          <w:lang w:val="de-CH"/>
        </w:rPr>
      </w:pPr>
      <m:oMathPara>
        <m:oMath>
          <m:r>
            <w:rPr>
              <w:rFonts w:ascii="Cambria Math" w:hAnsi="Cambria Math"/>
              <w:sz w:val="40"/>
              <w:szCs w:val="40"/>
              <w:lang w:val="fr-CH"/>
            </w:rPr>
            <m:t>I=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40"/>
                  <w:szCs w:val="40"/>
                  <w:lang w:val="fr-CH"/>
                </w:rPr>
              </m:ctrlPr>
            </m:radPr>
            <m:deg/>
            <m:e>
              <m:r>
                <w:rPr>
                  <w:rFonts w:ascii="Cambria Math" w:hAnsi="Cambria Math"/>
                  <w:sz w:val="40"/>
                  <w:szCs w:val="40"/>
                  <w:lang w:val="fr-CH"/>
                </w:rPr>
                <m:t>3</m:t>
              </m:r>
            </m:e>
          </m:rad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fr-CH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fr-CH"/>
                </w:rPr>
                <m:t>∙I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fr-CH"/>
                </w:rPr>
                <m:t>Str.</m:t>
              </m:r>
            </m:sub>
          </m:sSub>
        </m:oMath>
      </m:oMathPara>
    </w:p>
    <w:p w:rsidR="007036C0" w:rsidRDefault="007036C0" w:rsidP="007036C0">
      <w:pPr>
        <w:pStyle w:val="Listenabsatz"/>
        <w:spacing w:before="240" w:after="240"/>
        <w:ind w:left="1276"/>
        <w:rPr>
          <w:rFonts w:ascii="Verdana" w:hAnsi="Verdana"/>
          <w:sz w:val="22"/>
          <w:szCs w:val="22"/>
          <w:lang w:val="de-CH"/>
        </w:rPr>
      </w:pPr>
    </w:p>
    <w:p w:rsidR="007036C0" w:rsidRPr="00D06719" w:rsidRDefault="007036C0" w:rsidP="00973A19">
      <w:pPr>
        <w:pStyle w:val="berschrift2"/>
      </w:pPr>
      <w:bookmarkStart w:id="27" w:name="_Toc298142492"/>
      <w:r>
        <w:t>Zeigerbilder der Dreieckschaltung</w:t>
      </w:r>
      <w:bookmarkEnd w:id="27"/>
      <w:r w:rsidRPr="00C10B35">
        <w:rPr>
          <w:noProof/>
          <w:lang w:eastAsia="de-CH"/>
        </w:rPr>
        <w:t xml:space="preserve"> </w:t>
      </w:r>
    </w:p>
    <w:p w:rsidR="007036C0" w:rsidRPr="00D06719" w:rsidRDefault="00BF050B" w:rsidP="007036C0">
      <w:pPr>
        <w:pStyle w:val="Listenabsatz"/>
        <w:spacing w:before="120" w:after="120"/>
        <w:ind w:left="1069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A6DDF51" wp14:editId="541CE178">
                <wp:simplePos x="0" y="0"/>
                <wp:positionH relativeFrom="column">
                  <wp:posOffset>3592818</wp:posOffset>
                </wp:positionH>
                <wp:positionV relativeFrom="paragraph">
                  <wp:posOffset>27499</wp:posOffset>
                </wp:positionV>
                <wp:extent cx="2371090" cy="3346967"/>
                <wp:effectExtent l="0" t="0" r="10160" b="25400"/>
                <wp:wrapNone/>
                <wp:docPr id="1227" name="Textfeld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090" cy="33469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Pr="00FC6B5C" w:rsidRDefault="00FC6B5C" w:rsidP="007036C0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896548869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30°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0070C0"/>
                                              <w:sz w:val="22"/>
                                              <w:szCs w:val="22"/>
                                              <w:lang w:val="de-C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0070C0"/>
                                              <w:sz w:val="22"/>
                                              <w:szCs w:val="22"/>
                                              <w:lang w:val="de-CH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0070C0"/>
                                              <w:sz w:val="22"/>
                                              <w:szCs w:val="22"/>
                                              <w:lang w:val="de-C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2</m:t>
                                      </m:r>
                                    </m:den>
                                  </m:f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12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:rsidR="00FC6B5C" w:rsidRPr="00FC6B5C" w:rsidRDefault="00FC6B5C" w:rsidP="007036C0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=2∙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∙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30°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</w:p>
                          <w:p w:rsidR="00FC6B5C" w:rsidRPr="00FC6B5C" w:rsidRDefault="00FC6B5C" w:rsidP="007036C0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=2∙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∙0.866</m:t>
                              </m:r>
                            </m:oMath>
                          </w:p>
                          <w:p w:rsidR="00FC6B5C" w:rsidRPr="00FC6B5C" w:rsidRDefault="00FC6B5C" w:rsidP="007036C0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color w:val="0070C0"/>
                                  <w:sz w:val="22"/>
                                  <w:szCs w:val="22"/>
                                  <w:lang w:val="de-CH"/>
                                </w:rPr>
                                <m:t>=1.73∙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12</m:t>
                                  </m:r>
                                </m:sub>
                              </m:sSub>
                            </m:oMath>
                          </w:p>
                          <w:p w:rsidR="00FC6B5C" w:rsidRDefault="00FC6B5C" w:rsidP="007036C0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</w:p>
                          <w:p w:rsidR="00FC6B5C" w:rsidRPr="00FC6B5C" w:rsidRDefault="00123F9C" w:rsidP="007036C0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</m:ctrlPr>
                                </m:borderBox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=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3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hAnsi="Cambria Math" w:cs="Arial"/>
                                      <w:color w:val="0070C0"/>
                                      <w:sz w:val="22"/>
                                      <w:szCs w:val="22"/>
                                      <w:lang w:val="de-CH"/>
                                    </w:rPr>
                                    <m:t>∙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70C0"/>
                                          <w:sz w:val="22"/>
                                          <w:szCs w:val="22"/>
                                          <w:lang w:val="de-CH"/>
                                        </w:rPr>
                                        <m:t>12</m:t>
                                      </m:r>
                                    </m:sub>
                                  </m:sSub>
                                </m:e>
                              </m:borderBox>
                            </m:oMath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  </w:t>
                            </w:r>
                            <w:permEnd w:id="89654886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DF51" id="Textfeld 1227" o:spid="_x0000_s1089" type="#_x0000_t202" style="position:absolute;left:0;text-align:left;margin-left:282.9pt;margin-top:2.15pt;width:186.7pt;height:263.5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s+cpAIAANsFAAAOAAAAZHJzL2Uyb0RvYy54bWysVEtv2zAMvg/YfxB0X52kabMGdYqsQYcB&#10;RVusHXpWZKk2KouaxMTOfv0o2Xn0cemwiy2RH18fRZ5ftLVha+VDBTbnw6MBZ8pKKCr7lPNfD1df&#10;vnIWUNhCGLAq5xsV+MXs86fzxk3VCEowhfKMnNgwbVzOS0Q3zbIgS1WLcAROWVJq8LVAuvqnrPCi&#10;Ie+1yUaDwWnWgC+cB6lCIOmiU/JZ8q+1knirdVDITM4pN0xfn77L+M1m52L65IUrK9mnIf4hi1pU&#10;loLuXC0ECrby1RtXdSU9BNB4JKHOQOtKqlQDVTMcvKrmvhROpVqInOB2NIX/51berO88qwrq3Wg0&#10;4cyKmrr0oFrUyhQsCYmjxoUpQe8dgbH9Bi3hI3dRHkgYS2+1r+OfimKkJ7Y3O4bJH5MkHB1PhoMz&#10;UknSHR+PT89OJ9FPtjd3PuB3BTWLh5x7amFiVqyvA3bQLSRGC2Cq4qoyJl3is1GXxrO1oIYbTEmS&#10;8xcoY1lD0YeTk+T4hS663tkvjZDPfXpvUAsRyi5M2IQFYI8zNiai0tPrE96TlE64MSpijP2pNFGf&#10;uHoneyGlsrsKEjqiNNX6EcMev8/qI8ZdHWSRIoPFnXFdWfAdfy9JL563pOsOT909qDsesV226c2N&#10;0wBG0RKKDb0tD92EBievKmrFtQh4JzyNJL0ZWjN4Sx9tgPoH/YmzEvyf9+QRT5NCWs4aGvGch98r&#10;4RVn5oelGTobjikBhukyPpmM6OIPNctDjV3Vl0CPakgLzcl0jHg026P2UD/SNprHqKQSVlLsnOP2&#10;eInd4qFtJtV8nkC0BZzAa3vvZHQdaY5P8KF9FN71I4A0PTewXQZi+moSOmy0tDBfIegqjcme1b4B&#10;tEHSoPXbLq6ow3tC7Xfy7C8AAAD//wMAUEsDBBQABgAIAAAAIQBsrWix3gAAAAkBAAAPAAAAZHJz&#10;L2Rvd25yZXYueG1sTI/BTsMwEETvSPyDtZW4UadNU9EQp0JISBW3tqhcnXgbR7XXUey0hq/HnOC4&#10;eqOZt9U2WsOuOPrekYDFPAOG1DrVUyfg4/j2+ATMB0lKGkco4As9bOv7u0qWyt1oj9dD6FgqIV9K&#10;ATqEoeTctxqt9HM3ICV2dqOVIZ1jx9Uob6ncGr7MsjW3sqe0oOWArxrby2GyAjCaE71Pg9x9705t&#10;cf7cN7qPQjzM4sszsIAx/IXhVz+pQ52cGjeR8swIKNZFUg8CVjmwxDf5ZgmsSSBfrIDXFf//Qf0D&#10;AAD//wMAUEsBAi0AFAAGAAgAAAAhALaDOJL+AAAA4QEAABMAAAAAAAAAAAAAAAAAAAAAAFtDb250&#10;ZW50X1R5cGVzXS54bWxQSwECLQAUAAYACAAAACEAOP0h/9YAAACUAQAACwAAAAAAAAAAAAAAAAAv&#10;AQAAX3JlbHMvLnJlbHNQSwECLQAUAAYACAAAACEAKKbPnKQCAADbBQAADgAAAAAAAAAAAAAAAAAu&#10;AgAAZHJzL2Uyb0RvYy54bWxQSwECLQAUAAYACAAAACEAbK1osd4AAAAJAQAADwAAAAAAAAAAAAAA&#10;AAD+BAAAZHJzL2Rvd25yZXYueG1sUEsFBgAAAAAEAAQA8wAAAAkGAAAAAA==&#10;" fillcolor="white [3201]" strokeweight=".25pt">
                <v:stroke dashstyle="1 1"/>
                <v:textbox>
                  <w:txbxContent>
                    <w:p w:rsidR="00FC6B5C" w:rsidRPr="00FC6B5C" w:rsidRDefault="00FC6B5C" w:rsidP="007036C0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896548869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30°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color w:val="0070C0"/>
                                        <w:sz w:val="22"/>
                                        <w:szCs w:val="22"/>
                                        <w:lang w:val="de-CH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2</m:t>
                                </m:r>
                              </m:den>
                            </m:f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12</m:t>
                                </m:r>
                              </m:sub>
                            </m:sSub>
                          </m:den>
                        </m:f>
                      </m:oMath>
                    </w:p>
                    <w:p w:rsidR="00FC6B5C" w:rsidRPr="00FC6B5C" w:rsidRDefault="00FC6B5C" w:rsidP="007036C0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=2∙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∙</m:t>
                        </m:r>
                        <m:func>
                          <m:funcPr>
                            <m:ctrlP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30°</m:t>
                                </m:r>
                              </m:e>
                            </m:d>
                          </m:e>
                        </m:func>
                      </m:oMath>
                    </w:p>
                    <w:p w:rsidR="00FC6B5C" w:rsidRPr="00FC6B5C" w:rsidRDefault="00FC6B5C" w:rsidP="007036C0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=2∙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∙0.866</m:t>
                        </m:r>
                      </m:oMath>
                    </w:p>
                    <w:p w:rsidR="00FC6B5C" w:rsidRPr="00FC6B5C" w:rsidRDefault="00FC6B5C" w:rsidP="007036C0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70C0"/>
                            <w:sz w:val="22"/>
                            <w:szCs w:val="22"/>
                            <w:lang w:val="de-CH"/>
                          </w:rPr>
                          <m:t>=1.73∙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12</m:t>
                            </m:r>
                          </m:sub>
                        </m:sSub>
                      </m:oMath>
                    </w:p>
                    <w:p w:rsidR="00FC6B5C" w:rsidRDefault="00FC6B5C" w:rsidP="007036C0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</w:p>
                    <w:p w:rsidR="00FC6B5C" w:rsidRPr="00FC6B5C" w:rsidRDefault="00123F9C" w:rsidP="007036C0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Arial"/>
                                <w:i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m:ctrlPr>
                          </m:borderBox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=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3</m:t>
                                </m:r>
                              </m:e>
                            </m:rad>
                            <m:r>
                              <w:rPr>
                                <w:rFonts w:ascii="Cambria Math" w:hAnsi="Cambria Math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m:t>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70C0"/>
                                    <w:sz w:val="22"/>
                                    <w:szCs w:val="22"/>
                                    <w:lang w:val="de-CH"/>
                                  </w:rPr>
                                  <m:t>12</m:t>
                                </m:r>
                              </m:sub>
                            </m:sSub>
                          </m:e>
                        </m:borderBox>
                      </m:oMath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  </w:t>
                      </w:r>
                      <w:permEnd w:id="896548869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960320" behindDoc="0" locked="0" layoutInCell="1" allowOverlap="1" wp14:anchorId="55BB0394" wp14:editId="02853623">
            <wp:simplePos x="0" y="0"/>
            <wp:positionH relativeFrom="column">
              <wp:posOffset>2887980</wp:posOffset>
            </wp:positionH>
            <wp:positionV relativeFrom="paragraph">
              <wp:posOffset>26035</wp:posOffset>
            </wp:positionV>
            <wp:extent cx="679450" cy="534035"/>
            <wp:effectExtent l="0" t="0" r="6350" b="0"/>
            <wp:wrapNone/>
            <wp:docPr id="1233" name="Grafik 1233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6C0" w:rsidRPr="00774AAC">
        <w:rPr>
          <w:noProof/>
          <w:lang w:val="de-CH" w:eastAsia="de-CH"/>
        </w:rPr>
        <w:t xml:space="preserve"> </w:t>
      </w:r>
      <w:r>
        <w:rPr>
          <w:noProof/>
          <w:lang w:val="de-CH" w:eastAsia="de-CH"/>
        </w:rPr>
        <w:t xml:space="preserve">     </w:t>
      </w:r>
      <w:r w:rsidR="007036C0">
        <w:rPr>
          <w:noProof/>
          <w:lang w:val="en-US" w:eastAsia="en-US"/>
        </w:rPr>
        <w:drawing>
          <wp:inline distT="0" distB="0" distL="0" distR="0" wp14:anchorId="0CC71CBA" wp14:editId="280B0FB0">
            <wp:extent cx="1954741" cy="3214522"/>
            <wp:effectExtent l="0" t="0" r="7620" b="5080"/>
            <wp:docPr id="1239" name="Grafik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5122" cy="32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C0" w:rsidRDefault="007036C0" w:rsidP="007036C0">
      <w:pPr>
        <w:spacing w:before="120" w:after="120"/>
        <w:ind w:left="993"/>
        <w:rPr>
          <w:rFonts w:ascii="Verdana" w:hAnsi="Verdana"/>
          <w:sz w:val="22"/>
          <w:szCs w:val="22"/>
          <w:lang w:val="de-CH"/>
        </w:rPr>
      </w:pPr>
    </w:p>
    <w:p w:rsidR="007036C0" w:rsidRDefault="007036C0" w:rsidP="007036C0">
      <w:pPr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br w:type="page"/>
      </w:r>
    </w:p>
    <w:p w:rsidR="00EA6AAC" w:rsidRPr="00BF050B" w:rsidRDefault="00EA6AAC" w:rsidP="00973A19">
      <w:pPr>
        <w:pStyle w:val="berschrift2"/>
        <w:rPr>
          <w:lang w:val="de-CH"/>
        </w:rPr>
      </w:pPr>
      <w:bookmarkStart w:id="28" w:name="_Toc298142493"/>
      <w:r w:rsidRPr="00BF050B">
        <w:rPr>
          <w:lang w:val="de-CH"/>
        </w:rPr>
        <w:lastRenderedPageBreak/>
        <w:t>Schaltung un</w:t>
      </w:r>
      <w:r w:rsidR="00BF050B" w:rsidRPr="00BF050B">
        <w:rPr>
          <w:lang w:val="de-CH"/>
        </w:rPr>
        <w:t>d Zeigerbilder bei unsym.</w:t>
      </w:r>
      <w:r w:rsidRPr="00BF050B">
        <w:rPr>
          <w:lang w:val="de-CH"/>
        </w:rPr>
        <w:t xml:space="preserve"> belasteter Dreieckschaltung</w:t>
      </w:r>
      <w:bookmarkEnd w:id="28"/>
      <w:r w:rsidRPr="00BF050B">
        <w:rPr>
          <w:noProof/>
          <w:lang w:val="de-CH" w:eastAsia="de-CH"/>
        </w:rPr>
        <w:t xml:space="preserve"> </w:t>
      </w:r>
    </w:p>
    <w:p w:rsidR="00C10B35" w:rsidRDefault="00BF050B" w:rsidP="00C10B35">
      <w:pPr>
        <w:spacing w:before="240" w:after="120"/>
        <w:ind w:left="993"/>
        <w:rPr>
          <w:noProof/>
          <w:lang w:val="de-CH" w:eastAsia="de-CH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93D9C52" wp14:editId="7BA2D9AA">
                <wp:simplePos x="0" y="0"/>
                <wp:positionH relativeFrom="column">
                  <wp:posOffset>3592818</wp:posOffset>
                </wp:positionH>
                <wp:positionV relativeFrom="paragraph">
                  <wp:posOffset>27174</wp:posOffset>
                </wp:positionV>
                <wp:extent cx="2375535" cy="3718852"/>
                <wp:effectExtent l="0" t="0" r="24765" b="15240"/>
                <wp:wrapNone/>
                <wp:docPr id="1240" name="Textfeld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3718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Default="000D4657" w:rsidP="000D4657">
                            <w:pPr>
                              <w:pStyle w:val="Listenabsatz"/>
                              <w:numPr>
                                <w:ilvl w:val="0"/>
                                <w:numId w:val="49"/>
                              </w:num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697924236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Unsymmetrisches Stromzeigerbild </w:t>
                            </w:r>
                          </w:p>
                          <w:p w:rsidR="000D4657" w:rsidRPr="000D4657" w:rsidRDefault="000D4657" w:rsidP="000D4657">
                            <w:pPr>
                              <w:pStyle w:val="Listenabsatz"/>
                              <w:numPr>
                                <w:ilvl w:val="0"/>
                                <w:numId w:val="49"/>
                              </w:num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Verkettungsfaktor nicht mehr gültig </w:t>
                            </w:r>
                            <w:permEnd w:id="169792423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D9C52" id="Textfeld 1240" o:spid="_x0000_s1090" type="#_x0000_t202" style="position:absolute;left:0;text-align:left;margin-left:282.9pt;margin-top:2.15pt;width:187.05pt;height:292.8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1DepAIAANsFAAAOAAAAZHJzL2Uyb0RvYy54bWysVMlu2zAQvRfoPxC8N7Idu06NyIEbI0WB&#10;oAmaFDnTFBkJoTgsObblfn2HlCw7yyVFLxLJebO9Wc4vmtqwjfKhApvz4cmAM2UlFJV9zPmv+6tP&#10;Z5wFFLYQBqzK+U4FfjH/+OF862ZqBCWYQnlGRmyYbV3OS0Q3y7IgS1WLcAJOWRJq8LVAuvrHrPBi&#10;S9Zrk40Gg8/ZFnzhPEgVAr0uWyGfJ/taK4k3WgeFzOScYsP09em7it9sfi5mj164spJdGOIfoqhF&#10;Zclpb2opULC1r16ZqivpIYDGEwl1BlpXUqUcKJvh4EU2d6VwKuVC5ATX0xT+n1n5Y3PrWVVQ7UZj&#10;IsiKmqp0rxrUyhQsPRJHWxdmBL1zBMbmKzSEj9zF90CPMfVG+zr+KSlGcjK26xkme0zS4+h0Opmc&#10;TjiTJDudDs/OJqNoJzuoOx/wm4KaxUPOPZUwMSs21wFb6B4SvQUwVXFVGZMusW3UpfFsI6jgBlOQ&#10;ZPwZyli2Je/D6SQZfiaLpnv9lRHyqQvvFWopQtm6CbuwBOxwxsZAVGq9LuADSemEO6MixtifShP1&#10;ias3ohdSKttnkNARpSnX9yh2+ENU71Fu8yCN5Bks9sp1ZcG3/D0nvXjak65bPFX3KO94xGbVpJ4b&#10;9020gmJHveWhndDg5FVFpbgWAW+Fp5GkdqI1gzf00QaoftCdOCvB/3nrPeJpUkjK2ZZGPOfh91p4&#10;xZn5bmmGvgzHseUxXcaT6Ygu/liyOpbYdX0J1FRDWmhOpmPEo9kftYf6gbbRInolkbCSfOcc98dL&#10;bBcPbTOpFosEoi3gBF7bOyej6UhzbMH75kF4140A0vT8gP0yELMXk9Bio6aFxRpBV2lMItEtq10B&#10;aIOkQeu2XVxRx/eEOuzk+V8AAAD//wMAUEsDBBQABgAIAAAAIQC7jwVK3QAAAAkBAAAPAAAAZHJz&#10;L2Rvd25yZXYueG1sTI/BTsMwDIbvSLxDZCRuLIXRaS1NJ4SENHHbQOOaNl5T0ThVk26Bp8ec2M3W&#10;9+v352qT3CBOOIXek4L7RQYCqfWmp07Bx/vr3RpEiJqMHjyhgm8MsKmvrypdGn+mHZ72sRNcQqHU&#10;CmyMYyllaC06HRZ+RGJ29JPTkdepk2bSZy53g3zIspV0uie+YPWILxbbr/3sFGAaDvQ2j3r7sz20&#10;+fFz19g+KXV7k56fQERM8T8Mf/qsDjU7NX4mE8SgIF/lrB4VPC5BMC+WRQGiYbDmQdaVvPyg/gUA&#10;AP//AwBQSwECLQAUAAYACAAAACEAtoM4kv4AAADhAQAAEwAAAAAAAAAAAAAAAAAAAAAAW0NvbnRl&#10;bnRfVHlwZXNdLnhtbFBLAQItABQABgAIAAAAIQA4/SH/1gAAAJQBAAALAAAAAAAAAAAAAAAAAC8B&#10;AABfcmVscy8ucmVsc1BLAQItABQABgAIAAAAIQDuq1DepAIAANsFAAAOAAAAAAAAAAAAAAAAAC4C&#10;AABkcnMvZTJvRG9jLnhtbFBLAQItABQABgAIAAAAIQC7jwVK3QAAAAkBAAAPAAAAAAAAAAAAAAAA&#10;AP4EAABkcnMvZG93bnJldi54bWxQSwUGAAAAAAQABADzAAAACAYAAAAA&#10;" fillcolor="white [3201]" strokeweight=".25pt">
                <v:stroke dashstyle="1 1"/>
                <v:textbox>
                  <w:txbxContent>
                    <w:p w:rsidR="00FC6B5C" w:rsidRDefault="000D4657" w:rsidP="000D4657">
                      <w:pPr>
                        <w:pStyle w:val="Listenabsatz"/>
                        <w:numPr>
                          <w:ilvl w:val="0"/>
                          <w:numId w:val="49"/>
                        </w:num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697924236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Unsymmetrisches Stromzeigerbild </w:t>
                      </w:r>
                    </w:p>
                    <w:p w:rsidR="000D4657" w:rsidRPr="000D4657" w:rsidRDefault="000D4657" w:rsidP="000D4657">
                      <w:pPr>
                        <w:pStyle w:val="Listenabsatz"/>
                        <w:numPr>
                          <w:ilvl w:val="0"/>
                          <w:numId w:val="49"/>
                        </w:num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Verkettungsfaktor nicht mehr gültig </w:t>
                      </w:r>
                      <w:permEnd w:id="1697924236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967488" behindDoc="0" locked="0" layoutInCell="1" allowOverlap="1" wp14:anchorId="435153F2" wp14:editId="220E44D5">
            <wp:simplePos x="0" y="0"/>
            <wp:positionH relativeFrom="column">
              <wp:posOffset>2905195</wp:posOffset>
            </wp:positionH>
            <wp:positionV relativeFrom="paragraph">
              <wp:posOffset>25400</wp:posOffset>
            </wp:positionV>
            <wp:extent cx="679450" cy="534035"/>
            <wp:effectExtent l="0" t="0" r="6350" b="0"/>
            <wp:wrapNone/>
            <wp:docPr id="1241" name="Grafik 1241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CH" w:eastAsia="de-CH"/>
        </w:rPr>
        <w:t xml:space="preserve">        </w:t>
      </w:r>
      <w:r w:rsidR="00EA6AAC">
        <w:rPr>
          <w:noProof/>
          <w:lang w:val="en-US" w:eastAsia="en-US"/>
        </w:rPr>
        <w:drawing>
          <wp:inline distT="0" distB="0" distL="0" distR="0" wp14:anchorId="347F327F" wp14:editId="0472A6D7">
            <wp:extent cx="1993704" cy="3631349"/>
            <wp:effectExtent l="0" t="0" r="6985" b="7620"/>
            <wp:docPr id="1242" name="Grafik 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5648" cy="36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0B" w:rsidRPr="00A62F4B" w:rsidRDefault="00BF050B" w:rsidP="00BF050B">
      <w:pPr>
        <w:ind w:left="993"/>
        <w:rPr>
          <w:rFonts w:ascii="Verdana" w:hAnsi="Verdana"/>
          <w:sz w:val="22"/>
          <w:szCs w:val="22"/>
          <w:lang w:val="de-CH"/>
        </w:rPr>
      </w:pPr>
    </w:p>
    <w:p w:rsidR="00EA6AAC" w:rsidRPr="00BA7B93" w:rsidRDefault="00BF050B" w:rsidP="00BA7B93">
      <w:pPr>
        <w:pStyle w:val="berschrift1"/>
        <w:tabs>
          <w:tab w:val="clear" w:pos="1287"/>
          <w:tab w:val="num" w:pos="1134"/>
        </w:tabs>
        <w:ind w:left="1134" w:hanging="425"/>
        <w:rPr>
          <w:szCs w:val="28"/>
          <w:lang w:val="de-CH"/>
        </w:rPr>
      </w:pPr>
      <w:bookmarkStart w:id="29" w:name="_Toc298142494"/>
      <w:r>
        <w:rPr>
          <w:szCs w:val="28"/>
          <w:lang w:val="de-CH"/>
        </w:rPr>
        <w:t>Anwendung von Stern-</w:t>
      </w:r>
      <w:r w:rsidR="00EA6AAC" w:rsidRPr="00BA7B93">
        <w:rPr>
          <w:szCs w:val="28"/>
          <w:lang w:val="de-CH"/>
        </w:rPr>
        <w:t xml:space="preserve"> und Dreieckschaltung</w:t>
      </w:r>
      <w:bookmarkEnd w:id="29"/>
    </w:p>
    <w:p w:rsidR="00973A19" w:rsidRPr="00973A19" w:rsidRDefault="00973A19" w:rsidP="00973A19">
      <w:pPr>
        <w:pStyle w:val="Listenabsatz"/>
        <w:keepNext/>
        <w:numPr>
          <w:ilvl w:val="0"/>
          <w:numId w:val="1"/>
        </w:numPr>
        <w:spacing w:before="240" w:after="60"/>
        <w:outlineLvl w:val="1"/>
        <w:rPr>
          <w:rFonts w:ascii="Verdana" w:hAnsi="Verdana"/>
          <w:i/>
          <w:vanish/>
          <w:sz w:val="24"/>
          <w:lang w:val="fr-CH"/>
        </w:rPr>
      </w:pPr>
      <w:bookmarkStart w:id="30" w:name="_Toc298140598"/>
      <w:bookmarkStart w:id="31" w:name="_Toc298142495"/>
      <w:bookmarkEnd w:id="30"/>
      <w:bookmarkEnd w:id="31"/>
    </w:p>
    <w:p w:rsidR="00274129" w:rsidRPr="00973A19" w:rsidRDefault="00EA6AAC" w:rsidP="00973A19">
      <w:pPr>
        <w:pStyle w:val="berschrift2"/>
        <w:tabs>
          <w:tab w:val="clear" w:pos="1134"/>
          <w:tab w:val="num" w:pos="1141"/>
        </w:tabs>
        <w:rPr>
          <w:lang w:val="de-CH"/>
        </w:rPr>
      </w:pPr>
      <w:bookmarkStart w:id="32" w:name="_Toc298142496"/>
      <w:r w:rsidRPr="00973A19">
        <w:rPr>
          <w:lang w:val="de-CH"/>
        </w:rPr>
        <w:t>Motorklemmbrettschaltungen bei Drehstrom-Kurzschlussläufer-Motoren</w:t>
      </w:r>
      <w:bookmarkEnd w:id="32"/>
    </w:p>
    <w:p w:rsidR="00274129" w:rsidRDefault="00BF050B" w:rsidP="00274129">
      <w:pPr>
        <w:pStyle w:val="Listenabsatz"/>
        <w:spacing w:before="240" w:after="240"/>
        <w:ind w:left="927" w:firstLine="349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995136" behindDoc="0" locked="0" layoutInCell="1" allowOverlap="1" wp14:anchorId="1FD31794" wp14:editId="003C3E92">
            <wp:simplePos x="0" y="0"/>
            <wp:positionH relativeFrom="column">
              <wp:posOffset>3456858</wp:posOffset>
            </wp:positionH>
            <wp:positionV relativeFrom="paragraph">
              <wp:posOffset>136678</wp:posOffset>
            </wp:positionV>
            <wp:extent cx="2533194" cy="1056721"/>
            <wp:effectExtent l="0" t="0" r="635" b="0"/>
            <wp:wrapNone/>
            <wp:docPr id="1248" name="Grafik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18"/>
                    <a:stretch/>
                  </pic:blipFill>
                  <pic:spPr bwMode="auto">
                    <a:xfrm>
                      <a:off x="0" y="0"/>
                      <a:ext cx="2533194" cy="105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129">
        <w:rPr>
          <w:noProof/>
          <w:lang w:val="en-US" w:eastAsia="en-US"/>
        </w:rPr>
        <w:drawing>
          <wp:inline distT="0" distB="0" distL="0" distR="0" wp14:anchorId="71856993" wp14:editId="2630239D">
            <wp:extent cx="2458817" cy="1048232"/>
            <wp:effectExtent l="0" t="0" r="0" b="0"/>
            <wp:docPr id="1247" name="Grafik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20391"/>
                    <a:stretch/>
                  </pic:blipFill>
                  <pic:spPr bwMode="auto">
                    <a:xfrm>
                      <a:off x="0" y="0"/>
                      <a:ext cx="2463425" cy="105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245" w:rsidRPr="007C4245" w:rsidRDefault="007C4245" w:rsidP="007C4245">
      <w:pPr>
        <w:pStyle w:val="Listenabsatz"/>
        <w:ind w:left="927" w:firstLine="349"/>
        <w:rPr>
          <w:rFonts w:ascii="Verdana" w:hAnsi="Verdana"/>
          <w:sz w:val="2"/>
          <w:szCs w:val="2"/>
          <w:lang w:val="de-CH"/>
        </w:rPr>
      </w:pPr>
    </w:p>
    <w:p w:rsidR="00274129" w:rsidRPr="00274129" w:rsidRDefault="007C4245" w:rsidP="00274129">
      <w:pPr>
        <w:pStyle w:val="Listenabsatz"/>
        <w:spacing w:before="240" w:after="240"/>
        <w:ind w:left="2832" w:hanging="1556"/>
        <w:rPr>
          <w:rFonts w:ascii="Verdana" w:hAnsi="Verdana"/>
          <w:sz w:val="22"/>
          <w:szCs w:val="22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971584" behindDoc="0" locked="0" layoutInCell="1" allowOverlap="1" wp14:anchorId="49ACA7B1" wp14:editId="7FAA1181">
            <wp:simplePos x="0" y="0"/>
            <wp:positionH relativeFrom="column">
              <wp:posOffset>1126490</wp:posOffset>
            </wp:positionH>
            <wp:positionV relativeFrom="paragraph">
              <wp:posOffset>770890</wp:posOffset>
            </wp:positionV>
            <wp:extent cx="679450" cy="534035"/>
            <wp:effectExtent l="0" t="0" r="6350" b="0"/>
            <wp:wrapNone/>
            <wp:docPr id="1245" name="Grafik 1245" descr="http://dir.coolclips.com/clipart/150/vgjm/tf05310/CoolClips_vc06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r.coolclips.com/clipart/150/vgjm/tf05310/CoolClips_vc063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445" b="7247"/>
                    <a:stretch/>
                  </pic:blipFill>
                  <pic:spPr bwMode="auto">
                    <a:xfrm>
                      <a:off x="0" y="0"/>
                      <a:ext cx="67945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76BF7A2" wp14:editId="5407C8BC">
                <wp:simplePos x="0" y="0"/>
                <wp:positionH relativeFrom="column">
                  <wp:posOffset>1834020</wp:posOffset>
                </wp:positionH>
                <wp:positionV relativeFrom="paragraph">
                  <wp:posOffset>769441</wp:posOffset>
                </wp:positionV>
                <wp:extent cx="4133850" cy="1400038"/>
                <wp:effectExtent l="0" t="0" r="19050" b="10160"/>
                <wp:wrapNone/>
                <wp:docPr id="1243" name="Textfeld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14000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5C" w:rsidRDefault="00123B22" w:rsidP="00EA6AA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789869192" w:edGrp="everyone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Nein</w:t>
                            </w:r>
                          </w:p>
                          <w:p w:rsidR="00123B22" w:rsidRDefault="00123B22" w:rsidP="00EA6AA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 xml:space="preserve">400/230 V: zulässige </w:t>
                            </w:r>
                            <w:bookmarkStart w:id="33" w:name="_GoBack"/>
                            <w:bookmarkEnd w:id="33"/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Strangspannung = 230V</w:t>
                            </w:r>
                          </w:p>
                          <w:p w:rsidR="00123B22" w:rsidRDefault="00123B22" w:rsidP="00EA6AA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Sternschaltung wäre bei diesem Motor zulässig. Alternativ müsste ein Motor mit der Bezeichnung 690/400 V verwendet werden.</w:t>
                            </w:r>
                          </w:p>
                          <w:p w:rsidR="00123B22" w:rsidRDefault="00123B22" w:rsidP="00EA6AA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</w:p>
                          <w:p w:rsidR="00123B22" w:rsidRPr="00D46872" w:rsidRDefault="00123B22" w:rsidP="00EA6AAC">
                            <w:pPr>
                              <w:spacing w:before="40" w:after="40"/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22"/>
                                <w:szCs w:val="22"/>
                                <w:lang w:val="de-CH"/>
                              </w:rPr>
                              <w:t>Netzspannung/Strangspannung</w:t>
                            </w:r>
                            <w:permEnd w:id="178986919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BF7A2" id="Textfeld 1243" o:spid="_x0000_s1091" type="#_x0000_t202" style="position:absolute;left:0;text-align:left;margin-left:144.4pt;margin-top:60.6pt;width:325.5pt;height:110.2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8vcpgIAANsFAAAOAAAAZHJzL2Uyb0RvYy54bWysVEtv2zAMvg/YfxB0X20n7toFcYqsQYcB&#10;RVusHXpWZCk2KouapMTOfn0p2Xn0cemwi02JHyny42N60TWKbIR1NeiCZicpJUJzKGu9Kujvh6sv&#10;55Q4z3TJFGhR0K1w9GL2+dO0NRMxggpUKSxBJ9pNWlPQynszSRLHK9EwdwJGaFRKsA3zeLSrpLSs&#10;Re+NSkZp+jVpwZbGAhfO4e2iV9JZ9C+l4P5WSic8UQXF2Hz82vhdhm8ym7LJyjJT1XwIg/1DFA2r&#10;NT66d7VgnpG1rd+4ampuwYH0JxyaBKSsuYg5YDZZ+iqb+4oZEXNBcpzZ0+T+n1t+s7mzpC6xdqN8&#10;TIlmDVbpQXReClWSeIkctcZNEHpvEOy779AhPnAX7h1ehtQ7aZvwx6QI6pHt7Z5h9Ec4XubZeHx+&#10;iiqOuixP03R8HvwkB3Njnf8hoCFBKKjFEkZm2eba+R66g4TXHKi6vKqViofQNuJSWbJhWHDlY5Do&#10;/AVKadIWdJydnUbHL3TB9d5+qRh/GsJ7g1owV/XPuK1bgB9wSodARGy9IeADSVHyWyUCRulfQiL1&#10;kat3omecC73PIKIDSmKuHzEc8IeoPmLc54EW8WXQfm/c1Bpsz99L0sunHemyx2N1j/IOou+WXey5&#10;fLRroiWUW+wtC/2EOsOvaizFNXP+jlkcSewZXDP+Fj9SAdYPBomSCuzf9+4DHicFtZS0OOIFdX/W&#10;zApK1E+NM/Qty/OwE+IhPz0b4cEea5bHGr1uLgGbKsOFZngUA96rnSgtNI+4jebhVVQxzfHtgvqd&#10;eOn7xYPbjIv5PIJwCxjmr/W94cF1oDm04EP3yKwZRsDj9NzAbhmwyatJ6LHBUsN87UHWcUwC0T2r&#10;QwFwg8RBG7ZdWFHH54g67OTZMwAAAP//AwBQSwMEFAAGAAgAAAAhAIBTXBHfAAAACwEAAA8AAABk&#10;cnMvZG93bnJldi54bWxMj8FOwzAQRO9I/IO1SNyokxRoGuJUCAmp4taC2quTbOOIeB3FTmv4epYT&#10;HGdnNPO23EQ7iDNOvnekIF0kIJAa1/bUKfh4f73LQfigqdWDI1TwhR421fVVqYvWXWiH533oBJeQ&#10;L7QCE8JYSOkbg1b7hRuR2Du5yerAcupkO+kLl9tBZknyKK3uiReMHvHFYPO5n60CjMOB3uZRb7+3&#10;h+bhdNzVpo9K3d7E5ycQAWP4C8MvPqNDxUy1m6n1YlCQ5TmjBzayNAPBifVyzZdawfI+XYGsSvn/&#10;h+oHAAD//wMAUEsBAi0AFAAGAAgAAAAhALaDOJL+AAAA4QEAABMAAAAAAAAAAAAAAAAAAAAAAFtD&#10;b250ZW50X1R5cGVzXS54bWxQSwECLQAUAAYACAAAACEAOP0h/9YAAACUAQAACwAAAAAAAAAAAAAA&#10;AAAvAQAAX3JlbHMvLnJlbHNQSwECLQAUAAYACAAAACEA7XvL3KYCAADbBQAADgAAAAAAAAAAAAAA&#10;AAAuAgAAZHJzL2Uyb0RvYy54bWxQSwECLQAUAAYACAAAACEAgFNcEd8AAAALAQAADwAAAAAAAAAA&#10;AAAAAAAABQAAZHJzL2Rvd25yZXYueG1sUEsFBgAAAAAEAAQA8wAAAAwGAAAAAA==&#10;" fillcolor="white [3201]" strokeweight=".25pt">
                <v:stroke dashstyle="1 1"/>
                <v:textbox>
                  <w:txbxContent>
                    <w:p w:rsidR="00FC6B5C" w:rsidRDefault="00123B22" w:rsidP="00EA6AA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permStart w:id="1789869192" w:edGrp="everyone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Nein</w:t>
                      </w:r>
                    </w:p>
                    <w:p w:rsidR="00123B22" w:rsidRDefault="00123B22" w:rsidP="00EA6AA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 xml:space="preserve">400/230 V: zulässige </w:t>
                      </w:r>
                      <w:bookmarkStart w:id="34" w:name="_GoBack"/>
                      <w:bookmarkEnd w:id="34"/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Strangspannung = 230V</w:t>
                      </w:r>
                    </w:p>
                    <w:p w:rsidR="00123B22" w:rsidRDefault="00123B22" w:rsidP="00EA6AA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Sternschaltung wäre bei diesem Motor zulässig. Alternativ müsste ein Motor mit der Bezeichnung 690/400 V verwendet werden.</w:t>
                      </w:r>
                    </w:p>
                    <w:p w:rsidR="00123B22" w:rsidRDefault="00123B22" w:rsidP="00EA6AA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</w:p>
                    <w:p w:rsidR="00123B22" w:rsidRPr="00D46872" w:rsidRDefault="00123B22" w:rsidP="00EA6AAC">
                      <w:pPr>
                        <w:spacing w:before="40" w:after="40"/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22"/>
                          <w:szCs w:val="22"/>
                          <w:lang w:val="de-CH"/>
                        </w:rPr>
                        <w:t>Netzspannung/Strangspannung</w:t>
                      </w:r>
                      <w:permEnd w:id="1789869192"/>
                    </w:p>
                  </w:txbxContent>
                </v:textbox>
              </v:shape>
            </w:pict>
          </mc:Fallback>
        </mc:AlternateContent>
      </w:r>
      <w:r w:rsidR="00274129">
        <w:rPr>
          <w:rFonts w:ascii="Verdana" w:hAnsi="Verdana"/>
          <w:sz w:val="22"/>
          <w:szCs w:val="22"/>
          <w:lang w:val="de-CH"/>
        </w:rPr>
        <w:t>Aufgabe:</w:t>
      </w:r>
      <w:r w:rsidR="00274129">
        <w:rPr>
          <w:rFonts w:ascii="Verdana" w:hAnsi="Verdana"/>
          <w:sz w:val="22"/>
          <w:szCs w:val="22"/>
          <w:lang w:val="de-CH"/>
        </w:rPr>
        <w:tab/>
        <w:t xml:space="preserve">Auf dem Typenschild eines Drehstrommotors steht die </w:t>
      </w:r>
      <w:r w:rsidR="00274129">
        <w:rPr>
          <w:rFonts w:ascii="Verdana" w:hAnsi="Verdana"/>
          <w:sz w:val="22"/>
          <w:szCs w:val="22"/>
          <w:lang w:val="de-CH"/>
        </w:rPr>
        <w:tab/>
        <w:t xml:space="preserve"> </w:t>
      </w:r>
      <w:r w:rsidR="00274129" w:rsidRPr="00274129">
        <w:rPr>
          <w:rFonts w:ascii="Verdana" w:hAnsi="Verdana"/>
          <w:sz w:val="22"/>
          <w:szCs w:val="22"/>
          <w:lang w:val="de-CH"/>
        </w:rPr>
        <w:t xml:space="preserve">Bezeichnung </w:t>
      </w:r>
      <w:r w:rsidR="00274129" w:rsidRPr="00274129">
        <w:rPr>
          <w:rFonts w:ascii="Verdana" w:hAnsi="Verdana"/>
          <w:b/>
          <w:sz w:val="22"/>
          <w:szCs w:val="22"/>
          <w:lang w:val="de-CH"/>
        </w:rPr>
        <w:t>400/230</w:t>
      </w:r>
      <w:r w:rsidR="00274129">
        <w:rPr>
          <w:rFonts w:ascii="Verdana" w:hAnsi="Verdana"/>
          <w:b/>
          <w:sz w:val="22"/>
          <w:szCs w:val="22"/>
          <w:lang w:val="de-CH"/>
        </w:rPr>
        <w:t xml:space="preserve"> </w:t>
      </w:r>
      <w:r w:rsidR="00274129" w:rsidRPr="00274129">
        <w:rPr>
          <w:rFonts w:ascii="Verdana" w:hAnsi="Verdana"/>
          <w:b/>
          <w:sz w:val="22"/>
          <w:szCs w:val="22"/>
          <w:lang w:val="de-CH"/>
        </w:rPr>
        <w:t>V</w:t>
      </w:r>
      <w:r w:rsidR="00274129" w:rsidRPr="00274129">
        <w:rPr>
          <w:rFonts w:ascii="Verdana" w:hAnsi="Verdana"/>
          <w:sz w:val="22"/>
          <w:szCs w:val="22"/>
          <w:lang w:val="de-CH"/>
        </w:rPr>
        <w:t xml:space="preserve">. Darf dieser Motor am 400-V-Drehstromnetz in </w:t>
      </w:r>
      <w:r w:rsidR="00274129" w:rsidRPr="00274129">
        <w:rPr>
          <w:rFonts w:ascii="Verdana" w:hAnsi="Verdana"/>
          <w:b/>
          <w:sz w:val="22"/>
          <w:szCs w:val="22"/>
          <w:lang w:val="de-CH"/>
        </w:rPr>
        <w:t>Dreieckschaltung</w:t>
      </w:r>
      <w:r w:rsidR="00274129" w:rsidRPr="00274129">
        <w:rPr>
          <w:rFonts w:ascii="Verdana" w:hAnsi="Verdana"/>
          <w:sz w:val="22"/>
          <w:szCs w:val="22"/>
          <w:lang w:val="de-CH"/>
        </w:rPr>
        <w:t xml:space="preserve"> betrieben werden?</w:t>
      </w:r>
    </w:p>
    <w:sectPr w:rsidR="00274129" w:rsidRPr="00274129" w:rsidSect="00D27E1F">
      <w:headerReference w:type="default" r:id="rId35"/>
      <w:footerReference w:type="default" r:id="rId36"/>
      <w:pgSz w:w="11907" w:h="16840" w:code="9"/>
      <w:pgMar w:top="851" w:right="851" w:bottom="851" w:left="1418" w:header="851" w:footer="737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0D03" w:rsidRDefault="003D0D03">
      <w:r>
        <w:separator/>
      </w:r>
    </w:p>
  </w:endnote>
  <w:endnote w:type="continuationSeparator" w:id="0">
    <w:p w:rsidR="003D0D03" w:rsidRDefault="003D0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6B5C" w:rsidRPr="00D27E1F" w:rsidRDefault="00FC6B5C" w:rsidP="00D27E1F">
    <w:pPr>
      <w:rPr>
        <w:rFonts w:ascii="Arial" w:hAnsi="Arial" w:cs="Arial"/>
        <w:sz w:val="16"/>
        <w:szCs w:val="16"/>
      </w:rPr>
    </w:pPr>
    <w:r w:rsidRPr="00D27E1F">
      <w:rPr>
        <w:rFonts w:ascii="Arial" w:hAnsi="Arial" w:cs="Arial"/>
        <w:sz w:val="16"/>
        <w:szCs w:val="16"/>
        <w:lang w:val="de-CH"/>
      </w:rPr>
      <w:t xml:space="preserve">Datum: </w:t>
    </w:r>
    <w:r w:rsidRPr="00D27E1F">
      <w:rPr>
        <w:rFonts w:ascii="Arial" w:hAnsi="Arial" w:cs="Arial"/>
        <w:sz w:val="16"/>
        <w:szCs w:val="16"/>
        <w:lang w:val="de-CH"/>
      </w:rPr>
      <w:fldChar w:fldCharType="begin"/>
    </w:r>
    <w:r w:rsidRPr="00D27E1F">
      <w:rPr>
        <w:rFonts w:ascii="Arial" w:hAnsi="Arial" w:cs="Arial"/>
        <w:sz w:val="16"/>
        <w:szCs w:val="16"/>
        <w:lang w:val="de-CH"/>
      </w:rPr>
      <w:instrText xml:space="preserve"> DATE \@ "dd.MM.yy" </w:instrText>
    </w:r>
    <w:r w:rsidRPr="00D27E1F">
      <w:rPr>
        <w:rFonts w:ascii="Arial" w:hAnsi="Arial" w:cs="Arial"/>
        <w:sz w:val="16"/>
        <w:szCs w:val="16"/>
        <w:lang w:val="de-CH"/>
      </w:rPr>
      <w:fldChar w:fldCharType="separate"/>
    </w:r>
    <w:r>
      <w:rPr>
        <w:rFonts w:ascii="Arial" w:hAnsi="Arial" w:cs="Arial"/>
        <w:noProof/>
        <w:sz w:val="16"/>
        <w:szCs w:val="16"/>
        <w:lang w:val="de-CH"/>
      </w:rPr>
      <w:t>27.02.18</w:t>
    </w:r>
    <w:r w:rsidRPr="00D27E1F">
      <w:rPr>
        <w:rFonts w:ascii="Arial" w:hAnsi="Arial" w:cs="Arial"/>
        <w:sz w:val="16"/>
        <w:szCs w:val="16"/>
        <w:lang w:val="de-CH"/>
      </w:rPr>
      <w:fldChar w:fldCharType="end"/>
    </w:r>
    <w:r>
      <w:rPr>
        <w:rFonts w:ascii="Arial" w:hAnsi="Arial" w:cs="Arial"/>
        <w:sz w:val="16"/>
        <w:szCs w:val="16"/>
        <w:lang w:val="de-CH"/>
      </w:rPr>
      <w:t xml:space="preserve"> / </w:t>
    </w:r>
    <w:r w:rsidRPr="00D27E1F">
      <w:rPr>
        <w:rFonts w:ascii="Arial" w:hAnsi="Arial" w:cs="Arial"/>
        <w:sz w:val="16"/>
        <w:szCs w:val="16"/>
        <w:lang w:val="de-CH"/>
      </w:rPr>
      <w:t>Roman Moser</w:t>
    </w:r>
    <w:r w:rsidRPr="00D27E1F">
      <w:rPr>
        <w:rFonts w:ascii="Arial" w:hAnsi="Arial" w:cs="Arial"/>
        <w:sz w:val="16"/>
        <w:szCs w:val="16"/>
        <w:lang w:val="de-CH"/>
      </w:rPr>
      <w:tab/>
    </w:r>
    <w:r w:rsidRPr="00D27E1F">
      <w:rPr>
        <w:rFonts w:ascii="Arial" w:hAnsi="Arial" w:cs="Arial"/>
        <w:sz w:val="16"/>
        <w:szCs w:val="16"/>
        <w:lang w:val="de-CH"/>
      </w:rPr>
      <w:tab/>
      <w:t xml:space="preserve"> </w:t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  <w:t xml:space="preserve">                           </w:t>
    </w:r>
    <w:r w:rsidRPr="00D27E1F">
      <w:rPr>
        <w:rFonts w:ascii="Arial" w:hAnsi="Arial" w:cs="Arial"/>
        <w:sz w:val="16"/>
        <w:szCs w:val="16"/>
        <w:lang w:val="de-CH"/>
      </w:rPr>
      <w:t xml:space="preserve">Seite: </w:t>
    </w:r>
    <w:sdt>
      <w:sdtPr>
        <w:rPr>
          <w:rFonts w:ascii="Arial" w:hAnsi="Arial" w:cs="Arial"/>
          <w:sz w:val="16"/>
          <w:szCs w:val="16"/>
        </w:rPr>
        <w:id w:val="14478487"/>
        <w:docPartObj>
          <w:docPartGallery w:val="Page Numbers (Margins)"/>
          <w:docPartUnique/>
        </w:docPartObj>
      </w:sdtPr>
      <w:sdtContent>
        <w:sdt>
          <w:sdtPr>
            <w:rPr>
              <w:rFonts w:ascii="Arial" w:hAnsi="Arial" w:cs="Arial"/>
              <w:sz w:val="16"/>
              <w:szCs w:val="16"/>
            </w:rPr>
            <w:id w:val="107640144"/>
            <w:docPartObj>
              <w:docPartGallery w:val="Page Numbers (Margins)"/>
              <w:docPartUnique/>
            </w:docPartObj>
          </w:sdtPr>
          <w:sdtContent>
            <w:r w:rsidRPr="00D27E1F">
              <w:rPr>
                <w:rFonts w:ascii="Arial" w:hAnsi="Arial" w:cs="Arial"/>
                <w:sz w:val="16"/>
                <w:szCs w:val="16"/>
              </w:rPr>
              <w:fldChar w:fldCharType="begin"/>
            </w:r>
            <w:r w:rsidRPr="00D27E1F">
              <w:rPr>
                <w:rFonts w:ascii="Arial" w:hAnsi="Arial" w:cs="Arial"/>
                <w:sz w:val="16"/>
                <w:szCs w:val="16"/>
              </w:rPr>
              <w:instrText xml:space="preserve"> PAGE   \* MERGEFORMAT </w:instrText>
            </w:r>
            <w:r w:rsidRPr="00D27E1F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 w:rsidR="00123B22">
              <w:rPr>
                <w:rFonts w:ascii="Arial" w:hAnsi="Arial" w:cs="Arial"/>
                <w:noProof/>
                <w:sz w:val="16"/>
                <w:szCs w:val="16"/>
              </w:rPr>
              <w:t>11</w:t>
            </w:r>
            <w:r w:rsidRPr="00D27E1F">
              <w:rPr>
                <w:rFonts w:ascii="Arial" w:hAnsi="Arial" w:cs="Arial"/>
                <w:sz w:val="16"/>
                <w:szCs w:val="16"/>
              </w:rPr>
              <w:fldChar w:fldCharType="end"/>
            </w:r>
          </w:sdtContent>
        </w:sdt>
      </w:sdtContent>
    </w:sdt>
    <w:r w:rsidRPr="00D27E1F">
      <w:rPr>
        <w:rStyle w:val="Seitenzahl"/>
        <w:rFonts w:ascii="Arial" w:hAnsi="Arial" w:cs="Arial"/>
        <w:sz w:val="16"/>
        <w:szCs w:val="16"/>
        <w:lang w:val="de-CH"/>
      </w:rPr>
      <w:br/>
      <w:t xml:space="preserve">Datei: </w:t>
    </w:r>
    <w:r w:rsidRPr="00D27E1F">
      <w:rPr>
        <w:rStyle w:val="Seitenzahl"/>
        <w:rFonts w:ascii="Arial" w:hAnsi="Arial" w:cs="Arial"/>
        <w:snapToGrid w:val="0"/>
        <w:sz w:val="16"/>
        <w:szCs w:val="16"/>
      </w:rPr>
      <w:fldChar w:fldCharType="begin"/>
    </w:r>
    <w:r w:rsidRPr="00D27E1F">
      <w:rPr>
        <w:rStyle w:val="Seitenzahl"/>
        <w:rFonts w:ascii="Arial" w:hAnsi="Arial" w:cs="Arial"/>
        <w:snapToGrid w:val="0"/>
        <w:sz w:val="16"/>
        <w:szCs w:val="16"/>
        <w:lang w:val="de-CH"/>
      </w:rPr>
      <w:instrText xml:space="preserve"> FILENAME </w:instrText>
    </w:r>
    <w:r w:rsidRPr="00D27E1F">
      <w:rPr>
        <w:rStyle w:val="Seitenzahl"/>
        <w:rFonts w:ascii="Arial" w:hAnsi="Arial" w:cs="Arial"/>
        <w:snapToGrid w:val="0"/>
        <w:sz w:val="16"/>
        <w:szCs w:val="16"/>
      </w:rPr>
      <w:fldChar w:fldCharType="separate"/>
    </w:r>
    <w:r>
      <w:rPr>
        <w:rStyle w:val="Seitenzahl"/>
        <w:rFonts w:ascii="Arial" w:hAnsi="Arial" w:cs="Arial"/>
        <w:noProof/>
        <w:snapToGrid w:val="0"/>
        <w:sz w:val="16"/>
        <w:szCs w:val="16"/>
        <w:lang w:val="de-CH"/>
      </w:rPr>
      <w:t>AUF2.6.4_Drehstrom_LA07_BLEx</w:t>
    </w:r>
    <w:r w:rsidRPr="00D27E1F">
      <w:rPr>
        <w:rStyle w:val="Seitenzahl"/>
        <w:rFonts w:ascii="Arial" w:hAnsi="Arial" w:cs="Arial"/>
        <w:snapToGrid w:val="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0D03" w:rsidRDefault="003D0D03">
      <w:r>
        <w:separator/>
      </w:r>
    </w:p>
  </w:footnote>
  <w:footnote w:type="continuationSeparator" w:id="0">
    <w:p w:rsidR="003D0D03" w:rsidRDefault="003D0D0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843"/>
      <w:gridCol w:w="5670"/>
      <w:gridCol w:w="992"/>
    </w:tblGrid>
    <w:tr w:rsidR="00FC6B5C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FC6B5C" w:rsidRDefault="00FC6B5C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US" w:eastAsia="en-US"/>
            </w:rPr>
            <w:drawing>
              <wp:inline distT="0" distB="0" distL="0" distR="0" wp14:anchorId="0AE3C9EE" wp14:editId="5FC66C87">
                <wp:extent cx="628015" cy="408305"/>
                <wp:effectExtent l="19050" t="0" r="635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015" cy="408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3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FC6B5C" w:rsidRDefault="00FC6B5C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5670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FC6B5C" w:rsidRDefault="00FC6B5C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Thema:</w:t>
          </w:r>
        </w:p>
      </w:tc>
      <w:tc>
        <w:tcPr>
          <w:tcW w:w="992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FC6B5C" w:rsidRDefault="00FC6B5C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</w:tr>
    <w:tr w:rsidR="00FC6B5C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FC6B5C" w:rsidRDefault="00FC6B5C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843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FC6B5C" w:rsidRDefault="00FC6B5C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Elektrotechnik</w:t>
          </w:r>
        </w:p>
      </w:tc>
      <w:tc>
        <w:tcPr>
          <w:tcW w:w="567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FC6B5C" w:rsidRDefault="00FC6B5C" w:rsidP="002C24A5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Drehstrom</w:t>
          </w:r>
        </w:p>
      </w:tc>
      <w:tc>
        <w:tcPr>
          <w:tcW w:w="992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FC6B5C" w:rsidRDefault="00FC6B5C" w:rsidP="00C7335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AU3</w:t>
          </w:r>
        </w:p>
      </w:tc>
    </w:tr>
  </w:tbl>
  <w:p w:rsidR="00FC6B5C" w:rsidRDefault="00FC6B5C">
    <w:pPr>
      <w:pStyle w:val="Kopfzeile"/>
      <w:tabs>
        <w:tab w:val="clear" w:pos="9072"/>
        <w:tab w:val="right" w:pos="15168"/>
      </w:tabs>
      <w:rPr>
        <w:rFonts w:ascii="Arial" w:hAnsi="Arial"/>
        <w:sz w:val="16"/>
        <w:lang w:val="de-CH"/>
      </w:rPr>
    </w:pPr>
  </w:p>
  <w:p w:rsidR="00FC6B5C" w:rsidRDefault="00FC6B5C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077F6"/>
    <w:multiLevelType w:val="hybridMultilevel"/>
    <w:tmpl w:val="315A9D56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3D4B71"/>
    <w:multiLevelType w:val="singleLevel"/>
    <w:tmpl w:val="58F88F58"/>
    <w:lvl w:ilvl="0">
      <w:start w:val="1"/>
      <w:numFmt w:val="bullet"/>
      <w:pStyle w:val="Auswahlantwort"/>
      <w:lvlText w:val="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8"/>
      </w:rPr>
    </w:lvl>
  </w:abstractNum>
  <w:abstractNum w:abstractNumId="2" w15:restartNumberingAfterBreak="0">
    <w:nsid w:val="0C583A10"/>
    <w:multiLevelType w:val="hybridMultilevel"/>
    <w:tmpl w:val="FD60DDF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02927AB"/>
    <w:multiLevelType w:val="multilevel"/>
    <w:tmpl w:val="FAEA71B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647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727" w:hanging="216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087" w:hanging="252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  <w:rPr>
        <w:rFonts w:hint="default"/>
        <w:b/>
      </w:rPr>
    </w:lvl>
  </w:abstractNum>
  <w:abstractNum w:abstractNumId="4" w15:restartNumberingAfterBreak="0">
    <w:nsid w:val="106C249B"/>
    <w:multiLevelType w:val="hybridMultilevel"/>
    <w:tmpl w:val="8DD0F06C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280663F"/>
    <w:multiLevelType w:val="multilevel"/>
    <w:tmpl w:val="02305B0C"/>
    <w:lvl w:ilvl="0">
      <w:start w:val="1"/>
      <w:numFmt w:val="decimal"/>
      <w:pStyle w:val="berschrift1"/>
      <w:lvlText w:val="%1."/>
      <w:lvlJc w:val="left"/>
      <w:pPr>
        <w:tabs>
          <w:tab w:val="num" w:pos="1287"/>
        </w:tabs>
        <w:ind w:left="1287" w:hanging="360"/>
      </w:pPr>
    </w:lvl>
    <w:lvl w:ilvl="1">
      <w:start w:val="7"/>
      <w:numFmt w:val="decimal"/>
      <w:isLgl/>
      <w:lvlText w:val="%1.%2"/>
      <w:lvlJc w:val="left"/>
      <w:pPr>
        <w:tabs>
          <w:tab w:val="num" w:pos="1377"/>
        </w:tabs>
        <w:ind w:left="137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367"/>
        </w:tabs>
        <w:ind w:left="2367" w:hanging="1440"/>
      </w:pPr>
      <w:rPr>
        <w:rFonts w:hint="default"/>
      </w:rPr>
    </w:lvl>
  </w:abstractNum>
  <w:abstractNum w:abstractNumId="6" w15:restartNumberingAfterBreak="0">
    <w:nsid w:val="175B266C"/>
    <w:multiLevelType w:val="hybridMultilevel"/>
    <w:tmpl w:val="ADD8A76E"/>
    <w:lvl w:ilvl="0" w:tplc="08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D4607"/>
    <w:multiLevelType w:val="hybridMultilevel"/>
    <w:tmpl w:val="2C16B13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E683B9D"/>
    <w:multiLevelType w:val="hybridMultilevel"/>
    <w:tmpl w:val="5754A40C"/>
    <w:lvl w:ilvl="0" w:tplc="842CFF72">
      <w:numFmt w:val="bullet"/>
      <w:lvlText w:val="-"/>
      <w:lvlJc w:val="left"/>
      <w:pPr>
        <w:ind w:left="1287" w:hanging="360"/>
      </w:pPr>
      <w:rPr>
        <w:rFonts w:ascii="Verdana" w:eastAsia="Times New Roman" w:hAnsi="Verdana" w:cs="Arial" w:hint="default"/>
      </w:rPr>
    </w:lvl>
    <w:lvl w:ilvl="1" w:tplc="08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0F04F0E"/>
    <w:multiLevelType w:val="multilevel"/>
    <w:tmpl w:val="15EAF22C"/>
    <w:lvl w:ilvl="0">
      <w:start w:val="1"/>
      <w:numFmt w:val="decimal"/>
      <w:lvlText w:val="%1."/>
      <w:lvlJc w:val="left"/>
      <w:pPr>
        <w:tabs>
          <w:tab w:val="num" w:pos="901"/>
        </w:tabs>
        <w:ind w:left="901" w:hanging="360"/>
      </w:pPr>
      <w:rPr>
        <w:rFonts w:ascii="Verdana" w:hAnsi="Verdana" w:hint="default"/>
        <w:bCs/>
        <w:kern w:val="28"/>
        <w:sz w:val="28"/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1333"/>
        </w:tabs>
        <w:ind w:left="1333" w:hanging="432"/>
      </w:pPr>
      <w:rPr>
        <w:rFonts w:hint="default"/>
        <w:b/>
        <w:i/>
        <w:szCs w:val="28"/>
      </w:rPr>
    </w:lvl>
    <w:lvl w:ilvl="2">
      <w:start w:val="1"/>
      <w:numFmt w:val="decimal"/>
      <w:lvlText w:val="%1.%2.%3."/>
      <w:lvlJc w:val="left"/>
      <w:pPr>
        <w:tabs>
          <w:tab w:val="num" w:pos="1765"/>
        </w:tabs>
        <w:ind w:left="176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69"/>
        </w:tabs>
        <w:ind w:left="22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773"/>
        </w:tabs>
        <w:ind w:left="27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77"/>
        </w:tabs>
        <w:ind w:left="32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81"/>
        </w:tabs>
        <w:ind w:left="37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85"/>
        </w:tabs>
        <w:ind w:left="42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61"/>
        </w:tabs>
        <w:ind w:left="4861" w:hanging="1440"/>
      </w:pPr>
      <w:rPr>
        <w:rFonts w:hint="default"/>
      </w:rPr>
    </w:lvl>
  </w:abstractNum>
  <w:abstractNum w:abstractNumId="10" w15:restartNumberingAfterBreak="0">
    <w:nsid w:val="21142240"/>
    <w:multiLevelType w:val="hybridMultilevel"/>
    <w:tmpl w:val="79D430CC"/>
    <w:lvl w:ilvl="0" w:tplc="5086AE76">
      <w:numFmt w:val="bullet"/>
      <w:lvlText w:val=""/>
      <w:lvlJc w:val="left"/>
      <w:pPr>
        <w:ind w:left="4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1" w15:restartNumberingAfterBreak="0">
    <w:nsid w:val="220731F9"/>
    <w:multiLevelType w:val="hybridMultilevel"/>
    <w:tmpl w:val="03DEC728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30C3824"/>
    <w:multiLevelType w:val="hybridMultilevel"/>
    <w:tmpl w:val="F96A0748"/>
    <w:lvl w:ilvl="0" w:tplc="FAD21582">
      <w:numFmt w:val="bullet"/>
      <w:lvlText w:val=""/>
      <w:lvlJc w:val="left"/>
      <w:pPr>
        <w:ind w:left="1789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 w15:restartNumberingAfterBreak="0">
    <w:nsid w:val="25736CF4"/>
    <w:multiLevelType w:val="hybridMultilevel"/>
    <w:tmpl w:val="01241E7C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8FA4331"/>
    <w:multiLevelType w:val="hybridMultilevel"/>
    <w:tmpl w:val="FF9A5EBE"/>
    <w:lvl w:ilvl="0" w:tplc="FAD21582">
      <w:numFmt w:val="bullet"/>
      <w:lvlText w:val=""/>
      <w:lvlJc w:val="left"/>
      <w:pPr>
        <w:ind w:left="1647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5" w15:restartNumberingAfterBreak="0">
    <w:nsid w:val="2A1523B2"/>
    <w:multiLevelType w:val="hybridMultilevel"/>
    <w:tmpl w:val="7A70B1E2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2DCE7CDE"/>
    <w:multiLevelType w:val="hybridMultilevel"/>
    <w:tmpl w:val="8092F3A4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2ED42D41"/>
    <w:multiLevelType w:val="hybridMultilevel"/>
    <w:tmpl w:val="9566E9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C0225A"/>
    <w:multiLevelType w:val="hybridMultilevel"/>
    <w:tmpl w:val="8C2E461E"/>
    <w:lvl w:ilvl="0" w:tplc="6896BBE4"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FC76FC"/>
    <w:multiLevelType w:val="hybridMultilevel"/>
    <w:tmpl w:val="F61E6B22"/>
    <w:lvl w:ilvl="0" w:tplc="6E60BB06">
      <w:start w:val="3"/>
      <w:numFmt w:val="bullet"/>
      <w:lvlText w:val="-"/>
      <w:lvlJc w:val="left"/>
      <w:pPr>
        <w:ind w:left="1069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38F541BA"/>
    <w:multiLevelType w:val="multilevel"/>
    <w:tmpl w:val="756AC430"/>
    <w:lvl w:ilvl="0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  <w:b w:val="0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647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727" w:hanging="216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087" w:hanging="252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  <w:rPr>
        <w:rFonts w:hint="default"/>
        <w:b/>
      </w:rPr>
    </w:lvl>
  </w:abstractNum>
  <w:abstractNum w:abstractNumId="21" w15:restartNumberingAfterBreak="0">
    <w:nsid w:val="3C431AF1"/>
    <w:multiLevelType w:val="hybridMultilevel"/>
    <w:tmpl w:val="2C16B13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D4822F9"/>
    <w:multiLevelType w:val="hybridMultilevel"/>
    <w:tmpl w:val="ADD8A76E"/>
    <w:lvl w:ilvl="0" w:tplc="08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FF6385"/>
    <w:multiLevelType w:val="hybridMultilevel"/>
    <w:tmpl w:val="420AC794"/>
    <w:lvl w:ilvl="0" w:tplc="0807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  <w:b w:val="0"/>
      </w:rPr>
    </w:lvl>
    <w:lvl w:ilvl="1" w:tplc="0807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4CB7379"/>
    <w:multiLevelType w:val="hybridMultilevel"/>
    <w:tmpl w:val="7A70B1E2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5E078B5"/>
    <w:multiLevelType w:val="hybridMultilevel"/>
    <w:tmpl w:val="588A1EC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C0E788B"/>
    <w:multiLevelType w:val="hybridMultilevel"/>
    <w:tmpl w:val="A4F48E9C"/>
    <w:lvl w:ilvl="0" w:tplc="6480F93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64F5A98"/>
    <w:multiLevelType w:val="hybridMultilevel"/>
    <w:tmpl w:val="9410C29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9542D45"/>
    <w:multiLevelType w:val="multilevel"/>
    <w:tmpl w:val="FAEA71B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647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727" w:hanging="216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087" w:hanging="252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  <w:rPr>
        <w:rFonts w:hint="default"/>
        <w:b/>
      </w:rPr>
    </w:lvl>
  </w:abstractNum>
  <w:abstractNum w:abstractNumId="29" w15:restartNumberingAfterBreak="0">
    <w:nsid w:val="5ACE6AB0"/>
    <w:multiLevelType w:val="multilevel"/>
    <w:tmpl w:val="FAEA71B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647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727" w:hanging="216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087" w:hanging="252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  <w:rPr>
        <w:rFonts w:hint="default"/>
        <w:b/>
      </w:rPr>
    </w:lvl>
  </w:abstractNum>
  <w:abstractNum w:abstractNumId="30" w15:restartNumberingAfterBreak="0">
    <w:nsid w:val="5C032B0B"/>
    <w:multiLevelType w:val="multilevel"/>
    <w:tmpl w:val="FAEA71B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647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727" w:hanging="216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087" w:hanging="252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  <w:rPr>
        <w:rFonts w:hint="default"/>
        <w:b/>
      </w:rPr>
    </w:lvl>
  </w:abstractNum>
  <w:abstractNum w:abstractNumId="31" w15:restartNumberingAfterBreak="0">
    <w:nsid w:val="5CAF6837"/>
    <w:multiLevelType w:val="hybridMultilevel"/>
    <w:tmpl w:val="3BAA4F94"/>
    <w:lvl w:ilvl="0" w:tplc="37A2C954">
      <w:start w:val="1"/>
      <w:numFmt w:val="bullet"/>
      <w:lvlText w:val=""/>
      <w:lvlJc w:val="left"/>
      <w:pPr>
        <w:ind w:left="927" w:hanging="360"/>
      </w:pPr>
      <w:rPr>
        <w:rFonts w:ascii="Wingdings" w:eastAsia="Times New Roman" w:hAnsi="Wingdings" w:cs="Times New Roman" w:hint="default"/>
        <w:b/>
        <w:sz w:val="20"/>
      </w:rPr>
    </w:lvl>
    <w:lvl w:ilvl="1" w:tplc="0807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2" w15:restartNumberingAfterBreak="0">
    <w:nsid w:val="5CD05706"/>
    <w:multiLevelType w:val="hybridMultilevel"/>
    <w:tmpl w:val="288CCA36"/>
    <w:lvl w:ilvl="0" w:tplc="5106DD8E">
      <w:start w:val="1"/>
      <w:numFmt w:val="bullet"/>
      <w:lvlText w:val="-"/>
      <w:lvlJc w:val="left"/>
      <w:pPr>
        <w:ind w:left="927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3" w15:restartNumberingAfterBreak="0">
    <w:nsid w:val="5E023E9C"/>
    <w:multiLevelType w:val="hybridMultilevel"/>
    <w:tmpl w:val="9566E9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6032DE"/>
    <w:multiLevelType w:val="hybridMultilevel"/>
    <w:tmpl w:val="355C58A0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75742CD"/>
    <w:multiLevelType w:val="multilevel"/>
    <w:tmpl w:val="FAEA71B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647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727" w:hanging="216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087" w:hanging="252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  <w:rPr>
        <w:rFonts w:hint="default"/>
        <w:b/>
      </w:rPr>
    </w:lvl>
  </w:abstractNum>
  <w:abstractNum w:abstractNumId="36" w15:restartNumberingAfterBreak="0">
    <w:nsid w:val="68986AB5"/>
    <w:multiLevelType w:val="hybridMultilevel"/>
    <w:tmpl w:val="9FBC7AC8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B11DFC"/>
    <w:multiLevelType w:val="hybridMultilevel"/>
    <w:tmpl w:val="ADD8A76E"/>
    <w:lvl w:ilvl="0" w:tplc="08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E37817"/>
    <w:multiLevelType w:val="hybridMultilevel"/>
    <w:tmpl w:val="9566E9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0B63F4"/>
    <w:multiLevelType w:val="hybridMultilevel"/>
    <w:tmpl w:val="93604DAE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6B9B6B25"/>
    <w:multiLevelType w:val="hybridMultilevel"/>
    <w:tmpl w:val="763091B4"/>
    <w:lvl w:ilvl="0" w:tplc="E7D6B4CC">
      <w:numFmt w:val="bullet"/>
      <w:lvlText w:val=""/>
      <w:lvlJc w:val="left"/>
      <w:pPr>
        <w:ind w:left="4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1" w15:restartNumberingAfterBreak="0">
    <w:nsid w:val="6BFC001C"/>
    <w:multiLevelType w:val="hybridMultilevel"/>
    <w:tmpl w:val="0BA61E0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C65293D"/>
    <w:multiLevelType w:val="hybridMultilevel"/>
    <w:tmpl w:val="CD8C0F02"/>
    <w:lvl w:ilvl="0" w:tplc="DE2854A8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43" w15:restartNumberingAfterBreak="0">
    <w:nsid w:val="719E1D3C"/>
    <w:multiLevelType w:val="hybridMultilevel"/>
    <w:tmpl w:val="5B0AE99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727D6DA5"/>
    <w:multiLevelType w:val="multilevel"/>
    <w:tmpl w:val="FAEA71B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647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727" w:hanging="216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087" w:hanging="252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  <w:rPr>
        <w:rFonts w:hint="default"/>
        <w:b/>
      </w:rPr>
    </w:lvl>
  </w:abstractNum>
  <w:abstractNum w:abstractNumId="45" w15:restartNumberingAfterBreak="0">
    <w:nsid w:val="72CF4538"/>
    <w:multiLevelType w:val="multilevel"/>
    <w:tmpl w:val="FAEA71B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647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727" w:hanging="216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087" w:hanging="252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  <w:rPr>
        <w:rFonts w:hint="default"/>
        <w:b/>
      </w:rPr>
    </w:lvl>
  </w:abstractNum>
  <w:abstractNum w:abstractNumId="46" w15:restartNumberingAfterBreak="0">
    <w:nsid w:val="796559DF"/>
    <w:multiLevelType w:val="hybridMultilevel"/>
    <w:tmpl w:val="450AE18C"/>
    <w:lvl w:ilvl="0" w:tplc="B356995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7" w15:restartNumberingAfterBreak="0">
    <w:nsid w:val="7CE35511"/>
    <w:multiLevelType w:val="hybridMultilevel"/>
    <w:tmpl w:val="CF487378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 w15:restartNumberingAfterBreak="0">
    <w:nsid w:val="7EB81F39"/>
    <w:multiLevelType w:val="hybridMultilevel"/>
    <w:tmpl w:val="96E09AD8"/>
    <w:lvl w:ilvl="0" w:tplc="6480F93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901"/>
          </w:tabs>
          <w:ind w:left="901" w:hanging="360"/>
        </w:pPr>
        <w:rPr>
          <w:rFonts w:ascii="Verdana" w:hAnsi="Verdana"/>
          <w:bCs/>
          <w:kern w:val="28"/>
          <w:sz w:val="28"/>
        </w:rPr>
      </w:lvl>
    </w:lvlOverride>
    <w:lvlOverride w:ilvl="1">
      <w:lvl w:ilvl="1">
        <w:start w:val="1"/>
        <w:numFmt w:val="decimal"/>
        <w:pStyle w:val="berschrift2"/>
        <w:lvlText w:val="%1.%2."/>
        <w:lvlJc w:val="left"/>
        <w:pPr>
          <w:tabs>
            <w:tab w:val="num" w:pos="1567"/>
          </w:tabs>
          <w:ind w:left="1567" w:hanging="432"/>
        </w:pPr>
        <w:rPr>
          <w:rFonts w:hint="default"/>
          <w:b w:val="0"/>
          <w:i/>
          <w:szCs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765"/>
          </w:tabs>
          <w:ind w:left="1765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269"/>
          </w:tabs>
          <w:ind w:left="2269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773"/>
          </w:tabs>
          <w:ind w:left="2773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77"/>
          </w:tabs>
          <w:ind w:left="3277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781"/>
          </w:tabs>
          <w:ind w:left="3781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285"/>
          </w:tabs>
          <w:ind w:left="4285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861"/>
          </w:tabs>
          <w:ind w:left="4861" w:hanging="1440"/>
        </w:pPr>
        <w:rPr>
          <w:rFonts w:hint="default"/>
        </w:rPr>
      </w:lvl>
    </w:lvlOverride>
  </w:num>
  <w:num w:numId="2">
    <w:abstractNumId w:val="5"/>
  </w:num>
  <w:num w:numId="3">
    <w:abstractNumId w:val="1"/>
  </w:num>
  <w:num w:numId="4">
    <w:abstractNumId w:val="15"/>
  </w:num>
  <w:num w:numId="5">
    <w:abstractNumId w:val="2"/>
  </w:num>
  <w:num w:numId="6">
    <w:abstractNumId w:val="25"/>
  </w:num>
  <w:num w:numId="7">
    <w:abstractNumId w:val="41"/>
  </w:num>
  <w:num w:numId="8">
    <w:abstractNumId w:val="27"/>
  </w:num>
  <w:num w:numId="9">
    <w:abstractNumId w:val="4"/>
  </w:num>
  <w:num w:numId="10">
    <w:abstractNumId w:val="38"/>
  </w:num>
  <w:num w:numId="11">
    <w:abstractNumId w:val="22"/>
  </w:num>
  <w:num w:numId="12">
    <w:abstractNumId w:val="34"/>
  </w:num>
  <w:num w:numId="13">
    <w:abstractNumId w:val="43"/>
  </w:num>
  <w:num w:numId="14">
    <w:abstractNumId w:val="24"/>
  </w:num>
  <w:num w:numId="15">
    <w:abstractNumId w:val="7"/>
  </w:num>
  <w:num w:numId="16">
    <w:abstractNumId w:val="17"/>
  </w:num>
  <w:num w:numId="17">
    <w:abstractNumId w:val="37"/>
  </w:num>
  <w:num w:numId="18">
    <w:abstractNumId w:val="21"/>
  </w:num>
  <w:num w:numId="19">
    <w:abstractNumId w:val="16"/>
  </w:num>
  <w:num w:numId="20">
    <w:abstractNumId w:val="32"/>
  </w:num>
  <w:num w:numId="21">
    <w:abstractNumId w:val="42"/>
  </w:num>
  <w:num w:numId="22">
    <w:abstractNumId w:val="12"/>
  </w:num>
  <w:num w:numId="23">
    <w:abstractNumId w:val="36"/>
  </w:num>
  <w:num w:numId="24">
    <w:abstractNumId w:val="31"/>
  </w:num>
  <w:num w:numId="25">
    <w:abstractNumId w:val="13"/>
  </w:num>
  <w:num w:numId="26">
    <w:abstractNumId w:val="33"/>
  </w:num>
  <w:num w:numId="27">
    <w:abstractNumId w:val="6"/>
  </w:num>
  <w:num w:numId="28">
    <w:abstractNumId w:val="19"/>
  </w:num>
  <w:num w:numId="29">
    <w:abstractNumId w:val="48"/>
  </w:num>
  <w:num w:numId="30">
    <w:abstractNumId w:val="26"/>
  </w:num>
  <w:num w:numId="31">
    <w:abstractNumId w:val="47"/>
  </w:num>
  <w:num w:numId="32">
    <w:abstractNumId w:val="14"/>
  </w:num>
  <w:num w:numId="33">
    <w:abstractNumId w:val="11"/>
  </w:num>
  <w:num w:numId="34">
    <w:abstractNumId w:val="39"/>
  </w:num>
  <w:num w:numId="35">
    <w:abstractNumId w:val="8"/>
  </w:num>
  <w:num w:numId="36">
    <w:abstractNumId w:val="0"/>
  </w:num>
  <w:num w:numId="37">
    <w:abstractNumId w:val="29"/>
  </w:num>
  <w:num w:numId="38">
    <w:abstractNumId w:val="23"/>
  </w:num>
  <w:num w:numId="39">
    <w:abstractNumId w:val="20"/>
  </w:num>
  <w:num w:numId="40">
    <w:abstractNumId w:val="45"/>
  </w:num>
  <w:num w:numId="41">
    <w:abstractNumId w:val="30"/>
  </w:num>
  <w:num w:numId="42">
    <w:abstractNumId w:val="28"/>
  </w:num>
  <w:num w:numId="43">
    <w:abstractNumId w:val="44"/>
  </w:num>
  <w:num w:numId="44">
    <w:abstractNumId w:val="3"/>
  </w:num>
  <w:num w:numId="45">
    <w:abstractNumId w:val="35"/>
  </w:num>
  <w:num w:numId="46">
    <w:abstractNumId w:val="46"/>
  </w:num>
  <w:num w:numId="47">
    <w:abstractNumId w:val="18"/>
  </w:num>
  <w:num w:numId="48">
    <w:abstractNumId w:val="40"/>
  </w:num>
  <w:num w:numId="49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bordersDoNotSurroundFooter/>
  <w:activeWritingStyle w:appName="MSWord" w:lang="de-DE" w:vendorID="64" w:dllVersion="131078" w:nlCheck="1" w:checkStyle="1"/>
  <w:activeWritingStyle w:appName="MSWord" w:lang="de-CH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CH" w:vendorID="64" w:dllVersion="131078" w:nlCheck="1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zoIgzV8PaYL19K8vYho9dOsJtRA=" w:salt="nPsV5DTG5OItmWfKQLhnBQ=="/>
  <w:defaultTabStop w:val="708"/>
  <w:autoHyphenation/>
  <w:hyphenationZone w:val="425"/>
  <w:drawingGridHorizontalSpacing w:val="28"/>
  <w:drawingGridVerticalSpacing w:val="28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 fillcolor="#00b0f0" strokecolor="none [3212]">
      <v:fill color="#00b0f0"/>
      <v:stroke color="none [3212]"/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2B0"/>
    <w:rsid w:val="0000170D"/>
    <w:rsid w:val="0000407F"/>
    <w:rsid w:val="000044BD"/>
    <w:rsid w:val="00004A42"/>
    <w:rsid w:val="000069A8"/>
    <w:rsid w:val="00007A50"/>
    <w:rsid w:val="00010DDC"/>
    <w:rsid w:val="000115C0"/>
    <w:rsid w:val="00011796"/>
    <w:rsid w:val="000121B8"/>
    <w:rsid w:val="0001367C"/>
    <w:rsid w:val="0001548B"/>
    <w:rsid w:val="00016950"/>
    <w:rsid w:val="00016E9B"/>
    <w:rsid w:val="000231FE"/>
    <w:rsid w:val="00025ADA"/>
    <w:rsid w:val="00025AE2"/>
    <w:rsid w:val="00026625"/>
    <w:rsid w:val="00026C41"/>
    <w:rsid w:val="00027132"/>
    <w:rsid w:val="0003166E"/>
    <w:rsid w:val="00032A13"/>
    <w:rsid w:val="000337BF"/>
    <w:rsid w:val="00033F83"/>
    <w:rsid w:val="0003711B"/>
    <w:rsid w:val="00037122"/>
    <w:rsid w:val="00040A77"/>
    <w:rsid w:val="000433ED"/>
    <w:rsid w:val="00044BD5"/>
    <w:rsid w:val="00045A49"/>
    <w:rsid w:val="0005050E"/>
    <w:rsid w:val="00050B17"/>
    <w:rsid w:val="00054BC5"/>
    <w:rsid w:val="00055711"/>
    <w:rsid w:val="000563AE"/>
    <w:rsid w:val="00056BB9"/>
    <w:rsid w:val="00057DB4"/>
    <w:rsid w:val="00060392"/>
    <w:rsid w:val="0006188B"/>
    <w:rsid w:val="00064B9A"/>
    <w:rsid w:val="000677C5"/>
    <w:rsid w:val="0007113F"/>
    <w:rsid w:val="00071610"/>
    <w:rsid w:val="000717DE"/>
    <w:rsid w:val="00071886"/>
    <w:rsid w:val="00072E47"/>
    <w:rsid w:val="000740BF"/>
    <w:rsid w:val="000745E4"/>
    <w:rsid w:val="000749D0"/>
    <w:rsid w:val="000766DA"/>
    <w:rsid w:val="0008083F"/>
    <w:rsid w:val="00080F24"/>
    <w:rsid w:val="00081B0A"/>
    <w:rsid w:val="00082798"/>
    <w:rsid w:val="00083477"/>
    <w:rsid w:val="0008453D"/>
    <w:rsid w:val="00086009"/>
    <w:rsid w:val="000861A8"/>
    <w:rsid w:val="00086371"/>
    <w:rsid w:val="00087EC8"/>
    <w:rsid w:val="000909AF"/>
    <w:rsid w:val="00094CBA"/>
    <w:rsid w:val="000A0103"/>
    <w:rsid w:val="000A41B3"/>
    <w:rsid w:val="000A5F16"/>
    <w:rsid w:val="000A7333"/>
    <w:rsid w:val="000A79F2"/>
    <w:rsid w:val="000B1824"/>
    <w:rsid w:val="000B1BD3"/>
    <w:rsid w:val="000B2AB1"/>
    <w:rsid w:val="000B33DE"/>
    <w:rsid w:val="000B35F7"/>
    <w:rsid w:val="000B5156"/>
    <w:rsid w:val="000C0732"/>
    <w:rsid w:val="000C132D"/>
    <w:rsid w:val="000C20B8"/>
    <w:rsid w:val="000C3260"/>
    <w:rsid w:val="000C618B"/>
    <w:rsid w:val="000D131C"/>
    <w:rsid w:val="000D1F4B"/>
    <w:rsid w:val="000D40BA"/>
    <w:rsid w:val="000D4657"/>
    <w:rsid w:val="000D7B32"/>
    <w:rsid w:val="000E01F7"/>
    <w:rsid w:val="000E2367"/>
    <w:rsid w:val="000E3A05"/>
    <w:rsid w:val="000E506F"/>
    <w:rsid w:val="000E5BE4"/>
    <w:rsid w:val="000E5DAA"/>
    <w:rsid w:val="000E7FB6"/>
    <w:rsid w:val="000F0871"/>
    <w:rsid w:val="000F09AC"/>
    <w:rsid w:val="000F2B99"/>
    <w:rsid w:val="000F3650"/>
    <w:rsid w:val="000F671D"/>
    <w:rsid w:val="000F6EA5"/>
    <w:rsid w:val="001041D7"/>
    <w:rsid w:val="001044C4"/>
    <w:rsid w:val="00104F9C"/>
    <w:rsid w:val="00106220"/>
    <w:rsid w:val="001074FA"/>
    <w:rsid w:val="00107FD8"/>
    <w:rsid w:val="00113FEE"/>
    <w:rsid w:val="00114002"/>
    <w:rsid w:val="001145F1"/>
    <w:rsid w:val="0011638F"/>
    <w:rsid w:val="001212E2"/>
    <w:rsid w:val="00122A61"/>
    <w:rsid w:val="00123803"/>
    <w:rsid w:val="00123B22"/>
    <w:rsid w:val="00123F9C"/>
    <w:rsid w:val="0012425B"/>
    <w:rsid w:val="001261EA"/>
    <w:rsid w:val="00126373"/>
    <w:rsid w:val="0012764D"/>
    <w:rsid w:val="00127756"/>
    <w:rsid w:val="001311CA"/>
    <w:rsid w:val="001323E6"/>
    <w:rsid w:val="00132734"/>
    <w:rsid w:val="00133035"/>
    <w:rsid w:val="00134DF8"/>
    <w:rsid w:val="00134FFE"/>
    <w:rsid w:val="00135C5D"/>
    <w:rsid w:val="0013609F"/>
    <w:rsid w:val="00136E73"/>
    <w:rsid w:val="001417D9"/>
    <w:rsid w:val="00141EBB"/>
    <w:rsid w:val="0014224B"/>
    <w:rsid w:val="001427F9"/>
    <w:rsid w:val="00142813"/>
    <w:rsid w:val="00142AA6"/>
    <w:rsid w:val="0014308B"/>
    <w:rsid w:val="00143457"/>
    <w:rsid w:val="00143827"/>
    <w:rsid w:val="00146E9E"/>
    <w:rsid w:val="001471BF"/>
    <w:rsid w:val="001476F6"/>
    <w:rsid w:val="001478A4"/>
    <w:rsid w:val="0015078F"/>
    <w:rsid w:val="0015158D"/>
    <w:rsid w:val="00153C62"/>
    <w:rsid w:val="00155198"/>
    <w:rsid w:val="00155C54"/>
    <w:rsid w:val="00155D07"/>
    <w:rsid w:val="00155F9D"/>
    <w:rsid w:val="0015649C"/>
    <w:rsid w:val="00160489"/>
    <w:rsid w:val="00161DA1"/>
    <w:rsid w:val="00162DDE"/>
    <w:rsid w:val="00163391"/>
    <w:rsid w:val="00163A66"/>
    <w:rsid w:val="00165CC8"/>
    <w:rsid w:val="001679B5"/>
    <w:rsid w:val="00167D14"/>
    <w:rsid w:val="0017415F"/>
    <w:rsid w:val="00175D62"/>
    <w:rsid w:val="001772EA"/>
    <w:rsid w:val="00177781"/>
    <w:rsid w:val="00180535"/>
    <w:rsid w:val="0018143B"/>
    <w:rsid w:val="0018206B"/>
    <w:rsid w:val="00182C51"/>
    <w:rsid w:val="00183431"/>
    <w:rsid w:val="00184275"/>
    <w:rsid w:val="00184283"/>
    <w:rsid w:val="00184BB9"/>
    <w:rsid w:val="00185007"/>
    <w:rsid w:val="00185F5D"/>
    <w:rsid w:val="00186B04"/>
    <w:rsid w:val="0018740E"/>
    <w:rsid w:val="00191F02"/>
    <w:rsid w:val="001926A7"/>
    <w:rsid w:val="001954DE"/>
    <w:rsid w:val="00195AF5"/>
    <w:rsid w:val="001972CA"/>
    <w:rsid w:val="0019778A"/>
    <w:rsid w:val="001A0FF1"/>
    <w:rsid w:val="001A2857"/>
    <w:rsid w:val="001A335D"/>
    <w:rsid w:val="001A4105"/>
    <w:rsid w:val="001A465B"/>
    <w:rsid w:val="001A4B98"/>
    <w:rsid w:val="001A539C"/>
    <w:rsid w:val="001A5B60"/>
    <w:rsid w:val="001A66AD"/>
    <w:rsid w:val="001A6764"/>
    <w:rsid w:val="001A6E47"/>
    <w:rsid w:val="001B165C"/>
    <w:rsid w:val="001B24DA"/>
    <w:rsid w:val="001B398E"/>
    <w:rsid w:val="001B5BA3"/>
    <w:rsid w:val="001B5F8B"/>
    <w:rsid w:val="001B6B27"/>
    <w:rsid w:val="001B712A"/>
    <w:rsid w:val="001C00EF"/>
    <w:rsid w:val="001C086C"/>
    <w:rsid w:val="001C1EE3"/>
    <w:rsid w:val="001C216F"/>
    <w:rsid w:val="001C25A2"/>
    <w:rsid w:val="001C3ED7"/>
    <w:rsid w:val="001C5694"/>
    <w:rsid w:val="001C5C4C"/>
    <w:rsid w:val="001C7299"/>
    <w:rsid w:val="001D0910"/>
    <w:rsid w:val="001D21C6"/>
    <w:rsid w:val="001D48A3"/>
    <w:rsid w:val="001D4EED"/>
    <w:rsid w:val="001D517F"/>
    <w:rsid w:val="001D66B7"/>
    <w:rsid w:val="001E4156"/>
    <w:rsid w:val="001E47DB"/>
    <w:rsid w:val="001E7712"/>
    <w:rsid w:val="001F051B"/>
    <w:rsid w:val="001F0CA6"/>
    <w:rsid w:val="001F2B16"/>
    <w:rsid w:val="001F36F7"/>
    <w:rsid w:val="00202E67"/>
    <w:rsid w:val="00203246"/>
    <w:rsid w:val="00204572"/>
    <w:rsid w:val="0020557B"/>
    <w:rsid w:val="00206071"/>
    <w:rsid w:val="0020669F"/>
    <w:rsid w:val="00207E2B"/>
    <w:rsid w:val="00210ED4"/>
    <w:rsid w:val="002112E0"/>
    <w:rsid w:val="00214A87"/>
    <w:rsid w:val="00215821"/>
    <w:rsid w:val="0021690B"/>
    <w:rsid w:val="00220B79"/>
    <w:rsid w:val="00221458"/>
    <w:rsid w:val="002216EC"/>
    <w:rsid w:val="0022443F"/>
    <w:rsid w:val="00225C13"/>
    <w:rsid w:val="002261A2"/>
    <w:rsid w:val="002262E0"/>
    <w:rsid w:val="00227B9D"/>
    <w:rsid w:val="00230C65"/>
    <w:rsid w:val="00230E0F"/>
    <w:rsid w:val="0023268B"/>
    <w:rsid w:val="00233453"/>
    <w:rsid w:val="00233CA7"/>
    <w:rsid w:val="00233D46"/>
    <w:rsid w:val="00233E13"/>
    <w:rsid w:val="00233FF5"/>
    <w:rsid w:val="00235774"/>
    <w:rsid w:val="002416C4"/>
    <w:rsid w:val="0024220B"/>
    <w:rsid w:val="00243225"/>
    <w:rsid w:val="00243F58"/>
    <w:rsid w:val="00245739"/>
    <w:rsid w:val="00252178"/>
    <w:rsid w:val="0025281E"/>
    <w:rsid w:val="002529DC"/>
    <w:rsid w:val="00252FAC"/>
    <w:rsid w:val="00253030"/>
    <w:rsid w:val="00253618"/>
    <w:rsid w:val="00253ACB"/>
    <w:rsid w:val="00253F58"/>
    <w:rsid w:val="002543C6"/>
    <w:rsid w:val="00254B62"/>
    <w:rsid w:val="002552C8"/>
    <w:rsid w:val="002559F0"/>
    <w:rsid w:val="002573E2"/>
    <w:rsid w:val="00257E11"/>
    <w:rsid w:val="002600B5"/>
    <w:rsid w:val="002613FE"/>
    <w:rsid w:val="00263007"/>
    <w:rsid w:val="00263068"/>
    <w:rsid w:val="00263C2E"/>
    <w:rsid w:val="00266DCA"/>
    <w:rsid w:val="002676ED"/>
    <w:rsid w:val="00274129"/>
    <w:rsid w:val="00274A05"/>
    <w:rsid w:val="00280AEF"/>
    <w:rsid w:val="00281E58"/>
    <w:rsid w:val="002825FF"/>
    <w:rsid w:val="00284360"/>
    <w:rsid w:val="0028491D"/>
    <w:rsid w:val="00285910"/>
    <w:rsid w:val="0028769A"/>
    <w:rsid w:val="00290001"/>
    <w:rsid w:val="00290192"/>
    <w:rsid w:val="00290524"/>
    <w:rsid w:val="00292164"/>
    <w:rsid w:val="00292E27"/>
    <w:rsid w:val="00293D05"/>
    <w:rsid w:val="0029531D"/>
    <w:rsid w:val="00295D22"/>
    <w:rsid w:val="00296889"/>
    <w:rsid w:val="002A4368"/>
    <w:rsid w:val="002A4D84"/>
    <w:rsid w:val="002A6B84"/>
    <w:rsid w:val="002A6FB7"/>
    <w:rsid w:val="002B19C1"/>
    <w:rsid w:val="002B50D1"/>
    <w:rsid w:val="002B5AD7"/>
    <w:rsid w:val="002B6967"/>
    <w:rsid w:val="002C1838"/>
    <w:rsid w:val="002C24A5"/>
    <w:rsid w:val="002C3E56"/>
    <w:rsid w:val="002C42F3"/>
    <w:rsid w:val="002C4971"/>
    <w:rsid w:val="002C6955"/>
    <w:rsid w:val="002C7D0B"/>
    <w:rsid w:val="002D23BF"/>
    <w:rsid w:val="002D3295"/>
    <w:rsid w:val="002D39A6"/>
    <w:rsid w:val="002D5DFA"/>
    <w:rsid w:val="002D7FBF"/>
    <w:rsid w:val="002E0748"/>
    <w:rsid w:val="002E0DEA"/>
    <w:rsid w:val="002E0E83"/>
    <w:rsid w:val="002E1999"/>
    <w:rsid w:val="002E2D82"/>
    <w:rsid w:val="002E32ED"/>
    <w:rsid w:val="002E4894"/>
    <w:rsid w:val="002E58AB"/>
    <w:rsid w:val="002E5E01"/>
    <w:rsid w:val="002E6718"/>
    <w:rsid w:val="002F0664"/>
    <w:rsid w:val="002F12DA"/>
    <w:rsid w:val="002F14AA"/>
    <w:rsid w:val="002F1996"/>
    <w:rsid w:val="002F1B8A"/>
    <w:rsid w:val="002F4442"/>
    <w:rsid w:val="002F61C7"/>
    <w:rsid w:val="00302683"/>
    <w:rsid w:val="00303C40"/>
    <w:rsid w:val="00303EC9"/>
    <w:rsid w:val="00305ECD"/>
    <w:rsid w:val="0030718B"/>
    <w:rsid w:val="003077A0"/>
    <w:rsid w:val="00310324"/>
    <w:rsid w:val="00311F79"/>
    <w:rsid w:val="0031229E"/>
    <w:rsid w:val="00312BDA"/>
    <w:rsid w:val="00313681"/>
    <w:rsid w:val="0031398F"/>
    <w:rsid w:val="00313CCD"/>
    <w:rsid w:val="0031442D"/>
    <w:rsid w:val="00314E6B"/>
    <w:rsid w:val="003173E0"/>
    <w:rsid w:val="00317FB1"/>
    <w:rsid w:val="00322801"/>
    <w:rsid w:val="003234DF"/>
    <w:rsid w:val="00323EC6"/>
    <w:rsid w:val="00325880"/>
    <w:rsid w:val="00325F43"/>
    <w:rsid w:val="00327885"/>
    <w:rsid w:val="00330FD5"/>
    <w:rsid w:val="003323BA"/>
    <w:rsid w:val="00332908"/>
    <w:rsid w:val="00332A6F"/>
    <w:rsid w:val="00332AFC"/>
    <w:rsid w:val="00332E55"/>
    <w:rsid w:val="00333570"/>
    <w:rsid w:val="00333EC9"/>
    <w:rsid w:val="00334C11"/>
    <w:rsid w:val="0033507F"/>
    <w:rsid w:val="00335CA3"/>
    <w:rsid w:val="00336EDD"/>
    <w:rsid w:val="00336EF5"/>
    <w:rsid w:val="003370FD"/>
    <w:rsid w:val="00337A13"/>
    <w:rsid w:val="00340B26"/>
    <w:rsid w:val="00340EF2"/>
    <w:rsid w:val="0034182E"/>
    <w:rsid w:val="003426D5"/>
    <w:rsid w:val="003435BF"/>
    <w:rsid w:val="003457DD"/>
    <w:rsid w:val="00347103"/>
    <w:rsid w:val="00347917"/>
    <w:rsid w:val="00347C5B"/>
    <w:rsid w:val="00350737"/>
    <w:rsid w:val="0035073D"/>
    <w:rsid w:val="00353384"/>
    <w:rsid w:val="0035365E"/>
    <w:rsid w:val="00354A0E"/>
    <w:rsid w:val="0035544A"/>
    <w:rsid w:val="0035607A"/>
    <w:rsid w:val="00362304"/>
    <w:rsid w:val="003625F4"/>
    <w:rsid w:val="00362AD7"/>
    <w:rsid w:val="00362E48"/>
    <w:rsid w:val="00364027"/>
    <w:rsid w:val="00364874"/>
    <w:rsid w:val="00365DBF"/>
    <w:rsid w:val="00367ECB"/>
    <w:rsid w:val="0037108E"/>
    <w:rsid w:val="00371348"/>
    <w:rsid w:val="00371DE1"/>
    <w:rsid w:val="00371F41"/>
    <w:rsid w:val="003721F5"/>
    <w:rsid w:val="003722DB"/>
    <w:rsid w:val="00372ED5"/>
    <w:rsid w:val="00374817"/>
    <w:rsid w:val="00374D72"/>
    <w:rsid w:val="00375747"/>
    <w:rsid w:val="00377130"/>
    <w:rsid w:val="00377777"/>
    <w:rsid w:val="00380E2F"/>
    <w:rsid w:val="00380F91"/>
    <w:rsid w:val="00382922"/>
    <w:rsid w:val="003830BA"/>
    <w:rsid w:val="00383388"/>
    <w:rsid w:val="00383D0C"/>
    <w:rsid w:val="003840C2"/>
    <w:rsid w:val="00384356"/>
    <w:rsid w:val="00384ACA"/>
    <w:rsid w:val="00384C62"/>
    <w:rsid w:val="00384DF1"/>
    <w:rsid w:val="00387060"/>
    <w:rsid w:val="003900B1"/>
    <w:rsid w:val="00392A2E"/>
    <w:rsid w:val="00393029"/>
    <w:rsid w:val="003947AE"/>
    <w:rsid w:val="003948EA"/>
    <w:rsid w:val="00395D2F"/>
    <w:rsid w:val="00395DCA"/>
    <w:rsid w:val="0039709D"/>
    <w:rsid w:val="003A112A"/>
    <w:rsid w:val="003A19B5"/>
    <w:rsid w:val="003A3958"/>
    <w:rsid w:val="003A6852"/>
    <w:rsid w:val="003A7981"/>
    <w:rsid w:val="003B0579"/>
    <w:rsid w:val="003B1304"/>
    <w:rsid w:val="003B164E"/>
    <w:rsid w:val="003B2AA5"/>
    <w:rsid w:val="003B4C4F"/>
    <w:rsid w:val="003B6F78"/>
    <w:rsid w:val="003C04CE"/>
    <w:rsid w:val="003C0BB4"/>
    <w:rsid w:val="003C123A"/>
    <w:rsid w:val="003C463D"/>
    <w:rsid w:val="003C72AC"/>
    <w:rsid w:val="003D01AB"/>
    <w:rsid w:val="003D04A7"/>
    <w:rsid w:val="003D0D03"/>
    <w:rsid w:val="003D0FBC"/>
    <w:rsid w:val="003D1E20"/>
    <w:rsid w:val="003D4269"/>
    <w:rsid w:val="003D4FE6"/>
    <w:rsid w:val="003D5E9D"/>
    <w:rsid w:val="003D650C"/>
    <w:rsid w:val="003D6C9D"/>
    <w:rsid w:val="003D7EF5"/>
    <w:rsid w:val="003E0123"/>
    <w:rsid w:val="003E0F7D"/>
    <w:rsid w:val="003E35E6"/>
    <w:rsid w:val="003E5265"/>
    <w:rsid w:val="003E6A2E"/>
    <w:rsid w:val="003E7657"/>
    <w:rsid w:val="003F07A4"/>
    <w:rsid w:val="003F1FD0"/>
    <w:rsid w:val="003F34EE"/>
    <w:rsid w:val="003F53A1"/>
    <w:rsid w:val="00400BCB"/>
    <w:rsid w:val="00400DBB"/>
    <w:rsid w:val="00401FCC"/>
    <w:rsid w:val="0040206A"/>
    <w:rsid w:val="00402213"/>
    <w:rsid w:val="00402C39"/>
    <w:rsid w:val="004041BF"/>
    <w:rsid w:val="004047AC"/>
    <w:rsid w:val="004062EB"/>
    <w:rsid w:val="00407008"/>
    <w:rsid w:val="00407C17"/>
    <w:rsid w:val="00407CF5"/>
    <w:rsid w:val="00411071"/>
    <w:rsid w:val="00411961"/>
    <w:rsid w:val="00412928"/>
    <w:rsid w:val="004141D2"/>
    <w:rsid w:val="004170F5"/>
    <w:rsid w:val="004171D8"/>
    <w:rsid w:val="004207A8"/>
    <w:rsid w:val="00421B78"/>
    <w:rsid w:val="00423A36"/>
    <w:rsid w:val="00423FB0"/>
    <w:rsid w:val="0042650F"/>
    <w:rsid w:val="00427435"/>
    <w:rsid w:val="0042777D"/>
    <w:rsid w:val="0043158B"/>
    <w:rsid w:val="004326C2"/>
    <w:rsid w:val="00435047"/>
    <w:rsid w:val="00437BE3"/>
    <w:rsid w:val="00440188"/>
    <w:rsid w:val="00440331"/>
    <w:rsid w:val="004407A9"/>
    <w:rsid w:val="0044088E"/>
    <w:rsid w:val="004415D4"/>
    <w:rsid w:val="004429C2"/>
    <w:rsid w:val="00444197"/>
    <w:rsid w:val="004443F2"/>
    <w:rsid w:val="00447B91"/>
    <w:rsid w:val="00450633"/>
    <w:rsid w:val="00450F19"/>
    <w:rsid w:val="00452BF2"/>
    <w:rsid w:val="004545DA"/>
    <w:rsid w:val="00454F08"/>
    <w:rsid w:val="00455F1E"/>
    <w:rsid w:val="00460CDE"/>
    <w:rsid w:val="00461624"/>
    <w:rsid w:val="00462AA8"/>
    <w:rsid w:val="0046403A"/>
    <w:rsid w:val="00464FDC"/>
    <w:rsid w:val="0046648D"/>
    <w:rsid w:val="00466FF7"/>
    <w:rsid w:val="00472E15"/>
    <w:rsid w:val="00473668"/>
    <w:rsid w:val="00480C17"/>
    <w:rsid w:val="00481576"/>
    <w:rsid w:val="0048234B"/>
    <w:rsid w:val="00483A5B"/>
    <w:rsid w:val="00483CF9"/>
    <w:rsid w:val="0048483F"/>
    <w:rsid w:val="00485256"/>
    <w:rsid w:val="004860E4"/>
    <w:rsid w:val="00486F13"/>
    <w:rsid w:val="004873E5"/>
    <w:rsid w:val="004875D0"/>
    <w:rsid w:val="00487C0E"/>
    <w:rsid w:val="00487DF6"/>
    <w:rsid w:val="004918E4"/>
    <w:rsid w:val="00491D18"/>
    <w:rsid w:val="00491F68"/>
    <w:rsid w:val="00492C8C"/>
    <w:rsid w:val="004935BE"/>
    <w:rsid w:val="004939C0"/>
    <w:rsid w:val="004945CB"/>
    <w:rsid w:val="00494EE3"/>
    <w:rsid w:val="0049586C"/>
    <w:rsid w:val="00495D3E"/>
    <w:rsid w:val="004961F0"/>
    <w:rsid w:val="00496D2C"/>
    <w:rsid w:val="004A0393"/>
    <w:rsid w:val="004A07E2"/>
    <w:rsid w:val="004A1B06"/>
    <w:rsid w:val="004A3A65"/>
    <w:rsid w:val="004A4805"/>
    <w:rsid w:val="004A4994"/>
    <w:rsid w:val="004A6D5B"/>
    <w:rsid w:val="004A71DE"/>
    <w:rsid w:val="004A7450"/>
    <w:rsid w:val="004A7908"/>
    <w:rsid w:val="004B08F1"/>
    <w:rsid w:val="004B2AF2"/>
    <w:rsid w:val="004B4E63"/>
    <w:rsid w:val="004B4E80"/>
    <w:rsid w:val="004B5697"/>
    <w:rsid w:val="004B6B1C"/>
    <w:rsid w:val="004B7901"/>
    <w:rsid w:val="004B7944"/>
    <w:rsid w:val="004C2812"/>
    <w:rsid w:val="004C4783"/>
    <w:rsid w:val="004C6AC1"/>
    <w:rsid w:val="004D293B"/>
    <w:rsid w:val="004D4F4D"/>
    <w:rsid w:val="004D767C"/>
    <w:rsid w:val="004D7AC8"/>
    <w:rsid w:val="004D7BAC"/>
    <w:rsid w:val="004E0019"/>
    <w:rsid w:val="004E1742"/>
    <w:rsid w:val="004E19AD"/>
    <w:rsid w:val="004E1B29"/>
    <w:rsid w:val="004E3003"/>
    <w:rsid w:val="004E5003"/>
    <w:rsid w:val="004E6959"/>
    <w:rsid w:val="004E6F06"/>
    <w:rsid w:val="004F133F"/>
    <w:rsid w:val="004F3A52"/>
    <w:rsid w:val="004F74BE"/>
    <w:rsid w:val="00501066"/>
    <w:rsid w:val="005016DE"/>
    <w:rsid w:val="005027CC"/>
    <w:rsid w:val="0050300C"/>
    <w:rsid w:val="005063E1"/>
    <w:rsid w:val="005079A8"/>
    <w:rsid w:val="00510AFA"/>
    <w:rsid w:val="00512553"/>
    <w:rsid w:val="005145E4"/>
    <w:rsid w:val="00515057"/>
    <w:rsid w:val="005173CE"/>
    <w:rsid w:val="00523E7E"/>
    <w:rsid w:val="00525226"/>
    <w:rsid w:val="005254E4"/>
    <w:rsid w:val="00525E5D"/>
    <w:rsid w:val="00526195"/>
    <w:rsid w:val="00527782"/>
    <w:rsid w:val="00533BE5"/>
    <w:rsid w:val="00534B3A"/>
    <w:rsid w:val="0053552E"/>
    <w:rsid w:val="0053610C"/>
    <w:rsid w:val="005402FB"/>
    <w:rsid w:val="005409FD"/>
    <w:rsid w:val="00540C09"/>
    <w:rsid w:val="00541CF8"/>
    <w:rsid w:val="00545203"/>
    <w:rsid w:val="00547313"/>
    <w:rsid w:val="00547624"/>
    <w:rsid w:val="00547660"/>
    <w:rsid w:val="00550C86"/>
    <w:rsid w:val="005523E1"/>
    <w:rsid w:val="005604A3"/>
    <w:rsid w:val="0056078D"/>
    <w:rsid w:val="005613CE"/>
    <w:rsid w:val="00561D9C"/>
    <w:rsid w:val="00566DD6"/>
    <w:rsid w:val="00570328"/>
    <w:rsid w:val="005764BE"/>
    <w:rsid w:val="00581B26"/>
    <w:rsid w:val="0058235D"/>
    <w:rsid w:val="00583504"/>
    <w:rsid w:val="0058508A"/>
    <w:rsid w:val="00585DC0"/>
    <w:rsid w:val="005913E9"/>
    <w:rsid w:val="00592A7B"/>
    <w:rsid w:val="005937BA"/>
    <w:rsid w:val="00595B40"/>
    <w:rsid w:val="00596B4D"/>
    <w:rsid w:val="005A115F"/>
    <w:rsid w:val="005A19BC"/>
    <w:rsid w:val="005A307A"/>
    <w:rsid w:val="005A5998"/>
    <w:rsid w:val="005A5BB3"/>
    <w:rsid w:val="005A6096"/>
    <w:rsid w:val="005A7D06"/>
    <w:rsid w:val="005B4639"/>
    <w:rsid w:val="005B5502"/>
    <w:rsid w:val="005B748E"/>
    <w:rsid w:val="005B7ACA"/>
    <w:rsid w:val="005C0AFF"/>
    <w:rsid w:val="005C27C8"/>
    <w:rsid w:val="005C32FF"/>
    <w:rsid w:val="005C336B"/>
    <w:rsid w:val="005C43D9"/>
    <w:rsid w:val="005C460B"/>
    <w:rsid w:val="005C4BDF"/>
    <w:rsid w:val="005C5F44"/>
    <w:rsid w:val="005C6484"/>
    <w:rsid w:val="005C6EEC"/>
    <w:rsid w:val="005D13B6"/>
    <w:rsid w:val="005D1BCE"/>
    <w:rsid w:val="005D1F18"/>
    <w:rsid w:val="005D2A6D"/>
    <w:rsid w:val="005D3428"/>
    <w:rsid w:val="005D523C"/>
    <w:rsid w:val="005D694A"/>
    <w:rsid w:val="005D7302"/>
    <w:rsid w:val="005E0EF2"/>
    <w:rsid w:val="005E127D"/>
    <w:rsid w:val="005E1697"/>
    <w:rsid w:val="005E310E"/>
    <w:rsid w:val="005E3A59"/>
    <w:rsid w:val="005E3BA2"/>
    <w:rsid w:val="005E4178"/>
    <w:rsid w:val="005E428B"/>
    <w:rsid w:val="005E4AB4"/>
    <w:rsid w:val="005E4C3D"/>
    <w:rsid w:val="005E545E"/>
    <w:rsid w:val="005E569D"/>
    <w:rsid w:val="005E5B1E"/>
    <w:rsid w:val="005E74F1"/>
    <w:rsid w:val="005E7C75"/>
    <w:rsid w:val="005E7D4D"/>
    <w:rsid w:val="005F1C92"/>
    <w:rsid w:val="005F43C0"/>
    <w:rsid w:val="005F46CB"/>
    <w:rsid w:val="005F5D5F"/>
    <w:rsid w:val="005F770A"/>
    <w:rsid w:val="005F7B5B"/>
    <w:rsid w:val="00600BEA"/>
    <w:rsid w:val="00600C8B"/>
    <w:rsid w:val="00604423"/>
    <w:rsid w:val="00605F18"/>
    <w:rsid w:val="0060668D"/>
    <w:rsid w:val="00606987"/>
    <w:rsid w:val="0060796F"/>
    <w:rsid w:val="00610565"/>
    <w:rsid w:val="00612578"/>
    <w:rsid w:val="00612F0C"/>
    <w:rsid w:val="00614192"/>
    <w:rsid w:val="00616A63"/>
    <w:rsid w:val="00617098"/>
    <w:rsid w:val="006176EA"/>
    <w:rsid w:val="00617E22"/>
    <w:rsid w:val="00620378"/>
    <w:rsid w:val="00622AB1"/>
    <w:rsid w:val="0062362C"/>
    <w:rsid w:val="00623BCD"/>
    <w:rsid w:val="00623BD2"/>
    <w:rsid w:val="00623FA9"/>
    <w:rsid w:val="00625799"/>
    <w:rsid w:val="00625FD3"/>
    <w:rsid w:val="0062640F"/>
    <w:rsid w:val="00630718"/>
    <w:rsid w:val="00630BF2"/>
    <w:rsid w:val="00630D78"/>
    <w:rsid w:val="00632D2B"/>
    <w:rsid w:val="006330AF"/>
    <w:rsid w:val="00633251"/>
    <w:rsid w:val="00635C6C"/>
    <w:rsid w:val="00636E93"/>
    <w:rsid w:val="00640D82"/>
    <w:rsid w:val="00640F71"/>
    <w:rsid w:val="0064302F"/>
    <w:rsid w:val="006456E4"/>
    <w:rsid w:val="006459A7"/>
    <w:rsid w:val="0064784E"/>
    <w:rsid w:val="00652978"/>
    <w:rsid w:val="00652E0E"/>
    <w:rsid w:val="006532B4"/>
    <w:rsid w:val="00655CD3"/>
    <w:rsid w:val="006561D0"/>
    <w:rsid w:val="00656D86"/>
    <w:rsid w:val="0065774C"/>
    <w:rsid w:val="00661104"/>
    <w:rsid w:val="006628D8"/>
    <w:rsid w:val="006662CF"/>
    <w:rsid w:val="00670F97"/>
    <w:rsid w:val="00672E5C"/>
    <w:rsid w:val="006730B2"/>
    <w:rsid w:val="006732B6"/>
    <w:rsid w:val="006761F3"/>
    <w:rsid w:val="0068040A"/>
    <w:rsid w:val="006846C6"/>
    <w:rsid w:val="00686115"/>
    <w:rsid w:val="00687392"/>
    <w:rsid w:val="00687816"/>
    <w:rsid w:val="006878B5"/>
    <w:rsid w:val="00687963"/>
    <w:rsid w:val="00691541"/>
    <w:rsid w:val="00691B44"/>
    <w:rsid w:val="006960DD"/>
    <w:rsid w:val="006A20CB"/>
    <w:rsid w:val="006A2B6D"/>
    <w:rsid w:val="006A31B2"/>
    <w:rsid w:val="006A3F3E"/>
    <w:rsid w:val="006A4AE6"/>
    <w:rsid w:val="006A4B20"/>
    <w:rsid w:val="006A7148"/>
    <w:rsid w:val="006A7496"/>
    <w:rsid w:val="006B07E3"/>
    <w:rsid w:val="006B1EB3"/>
    <w:rsid w:val="006B2D0C"/>
    <w:rsid w:val="006B792F"/>
    <w:rsid w:val="006B7FFA"/>
    <w:rsid w:val="006C02E5"/>
    <w:rsid w:val="006C3F7B"/>
    <w:rsid w:val="006C40EF"/>
    <w:rsid w:val="006C7325"/>
    <w:rsid w:val="006D0E26"/>
    <w:rsid w:val="006D0E67"/>
    <w:rsid w:val="006D3509"/>
    <w:rsid w:val="006D3DD1"/>
    <w:rsid w:val="006D61DD"/>
    <w:rsid w:val="006D6A98"/>
    <w:rsid w:val="006E0981"/>
    <w:rsid w:val="006E0D6E"/>
    <w:rsid w:val="006E1A05"/>
    <w:rsid w:val="006E5481"/>
    <w:rsid w:val="006E65F4"/>
    <w:rsid w:val="006E6602"/>
    <w:rsid w:val="006E6D48"/>
    <w:rsid w:val="006F0684"/>
    <w:rsid w:val="006F0708"/>
    <w:rsid w:val="006F150E"/>
    <w:rsid w:val="006F21CE"/>
    <w:rsid w:val="006F3072"/>
    <w:rsid w:val="006F65D2"/>
    <w:rsid w:val="006F7174"/>
    <w:rsid w:val="007006C5"/>
    <w:rsid w:val="00703588"/>
    <w:rsid w:val="007036C0"/>
    <w:rsid w:val="00704D5B"/>
    <w:rsid w:val="007053B9"/>
    <w:rsid w:val="00706F64"/>
    <w:rsid w:val="00710315"/>
    <w:rsid w:val="00710772"/>
    <w:rsid w:val="00712805"/>
    <w:rsid w:val="00713CD5"/>
    <w:rsid w:val="00714F8C"/>
    <w:rsid w:val="0071677D"/>
    <w:rsid w:val="00716E28"/>
    <w:rsid w:val="007175C6"/>
    <w:rsid w:val="007177B0"/>
    <w:rsid w:val="0071792A"/>
    <w:rsid w:val="0072197C"/>
    <w:rsid w:val="007222C3"/>
    <w:rsid w:val="00725E74"/>
    <w:rsid w:val="0072676E"/>
    <w:rsid w:val="00726E93"/>
    <w:rsid w:val="007313D7"/>
    <w:rsid w:val="007322A3"/>
    <w:rsid w:val="00732A27"/>
    <w:rsid w:val="007331C8"/>
    <w:rsid w:val="00733FD0"/>
    <w:rsid w:val="00735854"/>
    <w:rsid w:val="00737834"/>
    <w:rsid w:val="00740D6F"/>
    <w:rsid w:val="007417D6"/>
    <w:rsid w:val="007418CF"/>
    <w:rsid w:val="007428D5"/>
    <w:rsid w:val="00745220"/>
    <w:rsid w:val="00745CED"/>
    <w:rsid w:val="0075315B"/>
    <w:rsid w:val="007534A9"/>
    <w:rsid w:val="00756775"/>
    <w:rsid w:val="00760D4D"/>
    <w:rsid w:val="00760FEF"/>
    <w:rsid w:val="00761320"/>
    <w:rsid w:val="00762004"/>
    <w:rsid w:val="007628A9"/>
    <w:rsid w:val="00764AFA"/>
    <w:rsid w:val="00767DC1"/>
    <w:rsid w:val="00770037"/>
    <w:rsid w:val="0077023E"/>
    <w:rsid w:val="007711BA"/>
    <w:rsid w:val="00773D3C"/>
    <w:rsid w:val="00774AAC"/>
    <w:rsid w:val="00775865"/>
    <w:rsid w:val="00777905"/>
    <w:rsid w:val="00780302"/>
    <w:rsid w:val="00780B90"/>
    <w:rsid w:val="007820E0"/>
    <w:rsid w:val="007855B3"/>
    <w:rsid w:val="007900EA"/>
    <w:rsid w:val="007901FD"/>
    <w:rsid w:val="0079380F"/>
    <w:rsid w:val="00793BB6"/>
    <w:rsid w:val="007969B3"/>
    <w:rsid w:val="00796B8E"/>
    <w:rsid w:val="00797F5D"/>
    <w:rsid w:val="007A3346"/>
    <w:rsid w:val="007A6124"/>
    <w:rsid w:val="007A7B54"/>
    <w:rsid w:val="007B1093"/>
    <w:rsid w:val="007B2ADD"/>
    <w:rsid w:val="007B4AB8"/>
    <w:rsid w:val="007C0643"/>
    <w:rsid w:val="007C2274"/>
    <w:rsid w:val="007C236B"/>
    <w:rsid w:val="007C4245"/>
    <w:rsid w:val="007C4C11"/>
    <w:rsid w:val="007C7B57"/>
    <w:rsid w:val="007D5117"/>
    <w:rsid w:val="007D5E16"/>
    <w:rsid w:val="007E0205"/>
    <w:rsid w:val="007E0D3F"/>
    <w:rsid w:val="007E117C"/>
    <w:rsid w:val="007E1969"/>
    <w:rsid w:val="007E21B7"/>
    <w:rsid w:val="007E3ED8"/>
    <w:rsid w:val="007E4275"/>
    <w:rsid w:val="007E5879"/>
    <w:rsid w:val="007E7B49"/>
    <w:rsid w:val="007E7C97"/>
    <w:rsid w:val="007F0B66"/>
    <w:rsid w:val="007F1485"/>
    <w:rsid w:val="007F1C0D"/>
    <w:rsid w:val="007F23F0"/>
    <w:rsid w:val="007F479E"/>
    <w:rsid w:val="007F491D"/>
    <w:rsid w:val="007F4C3E"/>
    <w:rsid w:val="007F7BF6"/>
    <w:rsid w:val="00801143"/>
    <w:rsid w:val="00802715"/>
    <w:rsid w:val="00804FBE"/>
    <w:rsid w:val="00807244"/>
    <w:rsid w:val="008103B6"/>
    <w:rsid w:val="0081106F"/>
    <w:rsid w:val="0081328E"/>
    <w:rsid w:val="0081413A"/>
    <w:rsid w:val="008172EC"/>
    <w:rsid w:val="008172EE"/>
    <w:rsid w:val="008178F7"/>
    <w:rsid w:val="0082098D"/>
    <w:rsid w:val="0082111C"/>
    <w:rsid w:val="00823BD5"/>
    <w:rsid w:val="008242F3"/>
    <w:rsid w:val="00825A56"/>
    <w:rsid w:val="00825B29"/>
    <w:rsid w:val="00831BEF"/>
    <w:rsid w:val="008351EC"/>
    <w:rsid w:val="00840883"/>
    <w:rsid w:val="008417AF"/>
    <w:rsid w:val="00841E5D"/>
    <w:rsid w:val="00842862"/>
    <w:rsid w:val="00844152"/>
    <w:rsid w:val="00844F1B"/>
    <w:rsid w:val="008468C1"/>
    <w:rsid w:val="008469D8"/>
    <w:rsid w:val="00846FA1"/>
    <w:rsid w:val="0084787F"/>
    <w:rsid w:val="00850913"/>
    <w:rsid w:val="00851AB4"/>
    <w:rsid w:val="008525B1"/>
    <w:rsid w:val="00852BBB"/>
    <w:rsid w:val="00853266"/>
    <w:rsid w:val="0085474D"/>
    <w:rsid w:val="00854DDD"/>
    <w:rsid w:val="00860598"/>
    <w:rsid w:val="008613F7"/>
    <w:rsid w:val="008642B6"/>
    <w:rsid w:val="00864F39"/>
    <w:rsid w:val="008652F3"/>
    <w:rsid w:val="00866B43"/>
    <w:rsid w:val="008701A5"/>
    <w:rsid w:val="0087186F"/>
    <w:rsid w:val="00871B1A"/>
    <w:rsid w:val="00871C94"/>
    <w:rsid w:val="00871EE0"/>
    <w:rsid w:val="00874537"/>
    <w:rsid w:val="00875D80"/>
    <w:rsid w:val="00882ECE"/>
    <w:rsid w:val="0088317B"/>
    <w:rsid w:val="00883CDA"/>
    <w:rsid w:val="00884661"/>
    <w:rsid w:val="00884F97"/>
    <w:rsid w:val="0088604F"/>
    <w:rsid w:val="00886150"/>
    <w:rsid w:val="00886181"/>
    <w:rsid w:val="0088640A"/>
    <w:rsid w:val="0089192D"/>
    <w:rsid w:val="00892735"/>
    <w:rsid w:val="00894662"/>
    <w:rsid w:val="00896722"/>
    <w:rsid w:val="00896E66"/>
    <w:rsid w:val="008A1C40"/>
    <w:rsid w:val="008A2900"/>
    <w:rsid w:val="008A298C"/>
    <w:rsid w:val="008A3072"/>
    <w:rsid w:val="008A3DAF"/>
    <w:rsid w:val="008A40F8"/>
    <w:rsid w:val="008A589E"/>
    <w:rsid w:val="008A643A"/>
    <w:rsid w:val="008A69EA"/>
    <w:rsid w:val="008A7D54"/>
    <w:rsid w:val="008B1649"/>
    <w:rsid w:val="008B1F36"/>
    <w:rsid w:val="008B204A"/>
    <w:rsid w:val="008B480A"/>
    <w:rsid w:val="008B4B8C"/>
    <w:rsid w:val="008C1746"/>
    <w:rsid w:val="008C3503"/>
    <w:rsid w:val="008C3B54"/>
    <w:rsid w:val="008C4E52"/>
    <w:rsid w:val="008C5020"/>
    <w:rsid w:val="008C66E6"/>
    <w:rsid w:val="008C66EF"/>
    <w:rsid w:val="008C6DBA"/>
    <w:rsid w:val="008D0257"/>
    <w:rsid w:val="008D0C77"/>
    <w:rsid w:val="008D0DBC"/>
    <w:rsid w:val="008D16B3"/>
    <w:rsid w:val="008D2821"/>
    <w:rsid w:val="008D2EC6"/>
    <w:rsid w:val="008D3369"/>
    <w:rsid w:val="008D3FC0"/>
    <w:rsid w:val="008D4E1E"/>
    <w:rsid w:val="008D50D6"/>
    <w:rsid w:val="008D5B34"/>
    <w:rsid w:val="008E1987"/>
    <w:rsid w:val="008E330B"/>
    <w:rsid w:val="008E3694"/>
    <w:rsid w:val="008E3BC8"/>
    <w:rsid w:val="008E589D"/>
    <w:rsid w:val="008F03F5"/>
    <w:rsid w:val="008F09C7"/>
    <w:rsid w:val="008F0CAF"/>
    <w:rsid w:val="008F5C8C"/>
    <w:rsid w:val="008F5DB4"/>
    <w:rsid w:val="008F7D92"/>
    <w:rsid w:val="00900189"/>
    <w:rsid w:val="00900C95"/>
    <w:rsid w:val="00901374"/>
    <w:rsid w:val="009025BD"/>
    <w:rsid w:val="0090381F"/>
    <w:rsid w:val="009042F7"/>
    <w:rsid w:val="00905503"/>
    <w:rsid w:val="0090753B"/>
    <w:rsid w:val="00910DA8"/>
    <w:rsid w:val="0091197F"/>
    <w:rsid w:val="00911CEB"/>
    <w:rsid w:val="00911E5A"/>
    <w:rsid w:val="00911FD7"/>
    <w:rsid w:val="009162EF"/>
    <w:rsid w:val="00916517"/>
    <w:rsid w:val="0092263E"/>
    <w:rsid w:val="00927028"/>
    <w:rsid w:val="009306E9"/>
    <w:rsid w:val="00931308"/>
    <w:rsid w:val="00931A45"/>
    <w:rsid w:val="0093304D"/>
    <w:rsid w:val="009336D7"/>
    <w:rsid w:val="0093414A"/>
    <w:rsid w:val="009341CC"/>
    <w:rsid w:val="00935A5D"/>
    <w:rsid w:val="00935D7C"/>
    <w:rsid w:val="0094127C"/>
    <w:rsid w:val="009412CA"/>
    <w:rsid w:val="00942141"/>
    <w:rsid w:val="00942173"/>
    <w:rsid w:val="009429F5"/>
    <w:rsid w:val="00942D62"/>
    <w:rsid w:val="00951668"/>
    <w:rsid w:val="00953A2D"/>
    <w:rsid w:val="009543EE"/>
    <w:rsid w:val="0095561C"/>
    <w:rsid w:val="00955E0E"/>
    <w:rsid w:val="00956981"/>
    <w:rsid w:val="00961409"/>
    <w:rsid w:val="00962662"/>
    <w:rsid w:val="0096280E"/>
    <w:rsid w:val="009632C8"/>
    <w:rsid w:val="009648B6"/>
    <w:rsid w:val="009654B3"/>
    <w:rsid w:val="0096580F"/>
    <w:rsid w:val="009663FF"/>
    <w:rsid w:val="00966C37"/>
    <w:rsid w:val="009703A7"/>
    <w:rsid w:val="00971312"/>
    <w:rsid w:val="00971704"/>
    <w:rsid w:val="00971B69"/>
    <w:rsid w:val="00971EFD"/>
    <w:rsid w:val="00971F9D"/>
    <w:rsid w:val="00972159"/>
    <w:rsid w:val="0097336B"/>
    <w:rsid w:val="009735E8"/>
    <w:rsid w:val="009737B1"/>
    <w:rsid w:val="00973A19"/>
    <w:rsid w:val="0097497D"/>
    <w:rsid w:val="009756B7"/>
    <w:rsid w:val="009759AD"/>
    <w:rsid w:val="0097683D"/>
    <w:rsid w:val="00976AA2"/>
    <w:rsid w:val="0097707A"/>
    <w:rsid w:val="00977E20"/>
    <w:rsid w:val="0098129D"/>
    <w:rsid w:val="009823F6"/>
    <w:rsid w:val="0098248A"/>
    <w:rsid w:val="00985E8A"/>
    <w:rsid w:val="00987682"/>
    <w:rsid w:val="00987C90"/>
    <w:rsid w:val="00992DA0"/>
    <w:rsid w:val="00992DE2"/>
    <w:rsid w:val="00993D59"/>
    <w:rsid w:val="00994D4E"/>
    <w:rsid w:val="00995E3E"/>
    <w:rsid w:val="00996382"/>
    <w:rsid w:val="009973DA"/>
    <w:rsid w:val="0099764E"/>
    <w:rsid w:val="00997880"/>
    <w:rsid w:val="009A0161"/>
    <w:rsid w:val="009A0AA8"/>
    <w:rsid w:val="009A1F10"/>
    <w:rsid w:val="009A2400"/>
    <w:rsid w:val="009A37E4"/>
    <w:rsid w:val="009A3F07"/>
    <w:rsid w:val="009B3AAD"/>
    <w:rsid w:val="009B3B6C"/>
    <w:rsid w:val="009B7611"/>
    <w:rsid w:val="009C01BF"/>
    <w:rsid w:val="009C16E7"/>
    <w:rsid w:val="009C18D5"/>
    <w:rsid w:val="009C22E7"/>
    <w:rsid w:val="009C34DD"/>
    <w:rsid w:val="009C39AA"/>
    <w:rsid w:val="009D0467"/>
    <w:rsid w:val="009D0774"/>
    <w:rsid w:val="009D3122"/>
    <w:rsid w:val="009D3A71"/>
    <w:rsid w:val="009D5191"/>
    <w:rsid w:val="009D5C72"/>
    <w:rsid w:val="009D5E5C"/>
    <w:rsid w:val="009D6BE4"/>
    <w:rsid w:val="009D6F5F"/>
    <w:rsid w:val="009D7851"/>
    <w:rsid w:val="009E03E2"/>
    <w:rsid w:val="009E104E"/>
    <w:rsid w:val="009E16FA"/>
    <w:rsid w:val="009E1E8E"/>
    <w:rsid w:val="009E2F89"/>
    <w:rsid w:val="009E2FEB"/>
    <w:rsid w:val="009E3233"/>
    <w:rsid w:val="009E391F"/>
    <w:rsid w:val="009E3EBA"/>
    <w:rsid w:val="009E3FB1"/>
    <w:rsid w:val="009F0745"/>
    <w:rsid w:val="009F1B08"/>
    <w:rsid w:val="009F2416"/>
    <w:rsid w:val="009F3FCB"/>
    <w:rsid w:val="009F4EC2"/>
    <w:rsid w:val="009F67FE"/>
    <w:rsid w:val="00A0022D"/>
    <w:rsid w:val="00A0176C"/>
    <w:rsid w:val="00A01870"/>
    <w:rsid w:val="00A01CE4"/>
    <w:rsid w:val="00A027DD"/>
    <w:rsid w:val="00A03880"/>
    <w:rsid w:val="00A03CB4"/>
    <w:rsid w:val="00A04F1F"/>
    <w:rsid w:val="00A0602F"/>
    <w:rsid w:val="00A11C7C"/>
    <w:rsid w:val="00A12323"/>
    <w:rsid w:val="00A12BDF"/>
    <w:rsid w:val="00A13EC9"/>
    <w:rsid w:val="00A14829"/>
    <w:rsid w:val="00A14955"/>
    <w:rsid w:val="00A150C1"/>
    <w:rsid w:val="00A15C9D"/>
    <w:rsid w:val="00A21219"/>
    <w:rsid w:val="00A222C4"/>
    <w:rsid w:val="00A23BE7"/>
    <w:rsid w:val="00A2417C"/>
    <w:rsid w:val="00A2495D"/>
    <w:rsid w:val="00A24C65"/>
    <w:rsid w:val="00A27879"/>
    <w:rsid w:val="00A302F5"/>
    <w:rsid w:val="00A3077E"/>
    <w:rsid w:val="00A32ACC"/>
    <w:rsid w:val="00A33251"/>
    <w:rsid w:val="00A335BB"/>
    <w:rsid w:val="00A33D6C"/>
    <w:rsid w:val="00A3448B"/>
    <w:rsid w:val="00A353CE"/>
    <w:rsid w:val="00A3578B"/>
    <w:rsid w:val="00A4024E"/>
    <w:rsid w:val="00A40B5C"/>
    <w:rsid w:val="00A417B1"/>
    <w:rsid w:val="00A434BB"/>
    <w:rsid w:val="00A4432E"/>
    <w:rsid w:val="00A44DF6"/>
    <w:rsid w:val="00A45924"/>
    <w:rsid w:val="00A45CA4"/>
    <w:rsid w:val="00A4708B"/>
    <w:rsid w:val="00A473A6"/>
    <w:rsid w:val="00A502B0"/>
    <w:rsid w:val="00A54913"/>
    <w:rsid w:val="00A55D53"/>
    <w:rsid w:val="00A570B9"/>
    <w:rsid w:val="00A60A55"/>
    <w:rsid w:val="00A61C01"/>
    <w:rsid w:val="00A61D49"/>
    <w:rsid w:val="00A624B5"/>
    <w:rsid w:val="00A62B98"/>
    <w:rsid w:val="00A62F4B"/>
    <w:rsid w:val="00A6492C"/>
    <w:rsid w:val="00A664EE"/>
    <w:rsid w:val="00A66D5C"/>
    <w:rsid w:val="00A66FFA"/>
    <w:rsid w:val="00A671A8"/>
    <w:rsid w:val="00A67396"/>
    <w:rsid w:val="00A67401"/>
    <w:rsid w:val="00A677B8"/>
    <w:rsid w:val="00A70E81"/>
    <w:rsid w:val="00A71527"/>
    <w:rsid w:val="00A71830"/>
    <w:rsid w:val="00A72588"/>
    <w:rsid w:val="00A72FC7"/>
    <w:rsid w:val="00A74868"/>
    <w:rsid w:val="00A75951"/>
    <w:rsid w:val="00A75C16"/>
    <w:rsid w:val="00A77C3D"/>
    <w:rsid w:val="00A83236"/>
    <w:rsid w:val="00A84EBD"/>
    <w:rsid w:val="00A85834"/>
    <w:rsid w:val="00A86224"/>
    <w:rsid w:val="00A86FEF"/>
    <w:rsid w:val="00A87AFC"/>
    <w:rsid w:val="00A904F0"/>
    <w:rsid w:val="00A9201A"/>
    <w:rsid w:val="00A96179"/>
    <w:rsid w:val="00A96D2B"/>
    <w:rsid w:val="00AA0AD9"/>
    <w:rsid w:val="00AA1367"/>
    <w:rsid w:val="00AA260D"/>
    <w:rsid w:val="00AA2996"/>
    <w:rsid w:val="00AA2B04"/>
    <w:rsid w:val="00AA3471"/>
    <w:rsid w:val="00AA5432"/>
    <w:rsid w:val="00AA6075"/>
    <w:rsid w:val="00AA6349"/>
    <w:rsid w:val="00AB0696"/>
    <w:rsid w:val="00AB1FD1"/>
    <w:rsid w:val="00AB2454"/>
    <w:rsid w:val="00AB42CF"/>
    <w:rsid w:val="00AB4755"/>
    <w:rsid w:val="00AB4F1B"/>
    <w:rsid w:val="00AB56C2"/>
    <w:rsid w:val="00AB680B"/>
    <w:rsid w:val="00AB6CBA"/>
    <w:rsid w:val="00AC077D"/>
    <w:rsid w:val="00AC12AC"/>
    <w:rsid w:val="00AC1F82"/>
    <w:rsid w:val="00AC22A3"/>
    <w:rsid w:val="00AC2595"/>
    <w:rsid w:val="00AC3EBA"/>
    <w:rsid w:val="00AC402D"/>
    <w:rsid w:val="00AC44B7"/>
    <w:rsid w:val="00AC5451"/>
    <w:rsid w:val="00AC6460"/>
    <w:rsid w:val="00AD0C8A"/>
    <w:rsid w:val="00AD1394"/>
    <w:rsid w:val="00AD5D09"/>
    <w:rsid w:val="00AD7F1A"/>
    <w:rsid w:val="00AE31EB"/>
    <w:rsid w:val="00AE466E"/>
    <w:rsid w:val="00AE5D30"/>
    <w:rsid w:val="00AE7E90"/>
    <w:rsid w:val="00AF1948"/>
    <w:rsid w:val="00AF1981"/>
    <w:rsid w:val="00AF1A2A"/>
    <w:rsid w:val="00AF44A1"/>
    <w:rsid w:val="00AF51FE"/>
    <w:rsid w:val="00AF5EC8"/>
    <w:rsid w:val="00AF71B2"/>
    <w:rsid w:val="00B000C6"/>
    <w:rsid w:val="00B000F2"/>
    <w:rsid w:val="00B006FE"/>
    <w:rsid w:val="00B00A3C"/>
    <w:rsid w:val="00B01503"/>
    <w:rsid w:val="00B021E8"/>
    <w:rsid w:val="00B02486"/>
    <w:rsid w:val="00B035E7"/>
    <w:rsid w:val="00B04912"/>
    <w:rsid w:val="00B06F1D"/>
    <w:rsid w:val="00B07030"/>
    <w:rsid w:val="00B10FA6"/>
    <w:rsid w:val="00B124FE"/>
    <w:rsid w:val="00B130DC"/>
    <w:rsid w:val="00B13F49"/>
    <w:rsid w:val="00B152EB"/>
    <w:rsid w:val="00B163F5"/>
    <w:rsid w:val="00B16674"/>
    <w:rsid w:val="00B17846"/>
    <w:rsid w:val="00B203DA"/>
    <w:rsid w:val="00B21974"/>
    <w:rsid w:val="00B2274C"/>
    <w:rsid w:val="00B22CA2"/>
    <w:rsid w:val="00B24884"/>
    <w:rsid w:val="00B24965"/>
    <w:rsid w:val="00B2599D"/>
    <w:rsid w:val="00B2602C"/>
    <w:rsid w:val="00B26F8B"/>
    <w:rsid w:val="00B27F74"/>
    <w:rsid w:val="00B30580"/>
    <w:rsid w:val="00B30A06"/>
    <w:rsid w:val="00B30CCA"/>
    <w:rsid w:val="00B314E7"/>
    <w:rsid w:val="00B3195A"/>
    <w:rsid w:val="00B330D2"/>
    <w:rsid w:val="00B33DF0"/>
    <w:rsid w:val="00B34062"/>
    <w:rsid w:val="00B34BB8"/>
    <w:rsid w:val="00B34F7A"/>
    <w:rsid w:val="00B365BA"/>
    <w:rsid w:val="00B37FB8"/>
    <w:rsid w:val="00B40AF5"/>
    <w:rsid w:val="00B424AF"/>
    <w:rsid w:val="00B4465D"/>
    <w:rsid w:val="00B465B2"/>
    <w:rsid w:val="00B47AB8"/>
    <w:rsid w:val="00B47D8E"/>
    <w:rsid w:val="00B50BED"/>
    <w:rsid w:val="00B53902"/>
    <w:rsid w:val="00B55EBF"/>
    <w:rsid w:val="00B5709D"/>
    <w:rsid w:val="00B63E46"/>
    <w:rsid w:val="00B64ABC"/>
    <w:rsid w:val="00B66559"/>
    <w:rsid w:val="00B7008A"/>
    <w:rsid w:val="00B72496"/>
    <w:rsid w:val="00B7363A"/>
    <w:rsid w:val="00B755D1"/>
    <w:rsid w:val="00B75F4E"/>
    <w:rsid w:val="00B777C9"/>
    <w:rsid w:val="00B77817"/>
    <w:rsid w:val="00B80329"/>
    <w:rsid w:val="00B810C2"/>
    <w:rsid w:val="00B8170D"/>
    <w:rsid w:val="00B8449F"/>
    <w:rsid w:val="00B8635A"/>
    <w:rsid w:val="00B86E45"/>
    <w:rsid w:val="00B87D6F"/>
    <w:rsid w:val="00B90920"/>
    <w:rsid w:val="00B9202C"/>
    <w:rsid w:val="00B922F1"/>
    <w:rsid w:val="00B9363B"/>
    <w:rsid w:val="00B941C7"/>
    <w:rsid w:val="00B947B2"/>
    <w:rsid w:val="00B95E8D"/>
    <w:rsid w:val="00B96A6A"/>
    <w:rsid w:val="00BA1949"/>
    <w:rsid w:val="00BA240D"/>
    <w:rsid w:val="00BA25F0"/>
    <w:rsid w:val="00BA3E42"/>
    <w:rsid w:val="00BA53F6"/>
    <w:rsid w:val="00BA55F3"/>
    <w:rsid w:val="00BA5854"/>
    <w:rsid w:val="00BA6447"/>
    <w:rsid w:val="00BA74D7"/>
    <w:rsid w:val="00BA7B93"/>
    <w:rsid w:val="00BB0F70"/>
    <w:rsid w:val="00BB0FCB"/>
    <w:rsid w:val="00BB1A3A"/>
    <w:rsid w:val="00BB2215"/>
    <w:rsid w:val="00BB2DF3"/>
    <w:rsid w:val="00BB3CFB"/>
    <w:rsid w:val="00BB3E54"/>
    <w:rsid w:val="00BC279A"/>
    <w:rsid w:val="00BC2E7B"/>
    <w:rsid w:val="00BC3D70"/>
    <w:rsid w:val="00BC4A90"/>
    <w:rsid w:val="00BC5F04"/>
    <w:rsid w:val="00BC68D2"/>
    <w:rsid w:val="00BC7E3E"/>
    <w:rsid w:val="00BD168A"/>
    <w:rsid w:val="00BD3C2B"/>
    <w:rsid w:val="00BD549A"/>
    <w:rsid w:val="00BD7401"/>
    <w:rsid w:val="00BD75B0"/>
    <w:rsid w:val="00BE0382"/>
    <w:rsid w:val="00BE1013"/>
    <w:rsid w:val="00BE127D"/>
    <w:rsid w:val="00BE43D1"/>
    <w:rsid w:val="00BE4678"/>
    <w:rsid w:val="00BE4FA5"/>
    <w:rsid w:val="00BE5A17"/>
    <w:rsid w:val="00BE6CCD"/>
    <w:rsid w:val="00BF050B"/>
    <w:rsid w:val="00BF3191"/>
    <w:rsid w:val="00BF3762"/>
    <w:rsid w:val="00BF39E5"/>
    <w:rsid w:val="00BF4D79"/>
    <w:rsid w:val="00BF509A"/>
    <w:rsid w:val="00BF586E"/>
    <w:rsid w:val="00BF7899"/>
    <w:rsid w:val="00C017E4"/>
    <w:rsid w:val="00C02B9B"/>
    <w:rsid w:val="00C02C03"/>
    <w:rsid w:val="00C0420D"/>
    <w:rsid w:val="00C0484B"/>
    <w:rsid w:val="00C04F99"/>
    <w:rsid w:val="00C0555C"/>
    <w:rsid w:val="00C10B35"/>
    <w:rsid w:val="00C11646"/>
    <w:rsid w:val="00C123AA"/>
    <w:rsid w:val="00C12B19"/>
    <w:rsid w:val="00C12F0E"/>
    <w:rsid w:val="00C14064"/>
    <w:rsid w:val="00C159AD"/>
    <w:rsid w:val="00C159EB"/>
    <w:rsid w:val="00C1620F"/>
    <w:rsid w:val="00C16FF8"/>
    <w:rsid w:val="00C17E62"/>
    <w:rsid w:val="00C229AC"/>
    <w:rsid w:val="00C2389D"/>
    <w:rsid w:val="00C24352"/>
    <w:rsid w:val="00C254DA"/>
    <w:rsid w:val="00C259CD"/>
    <w:rsid w:val="00C26F05"/>
    <w:rsid w:val="00C27B41"/>
    <w:rsid w:val="00C30E7D"/>
    <w:rsid w:val="00C3218F"/>
    <w:rsid w:val="00C322B2"/>
    <w:rsid w:val="00C34535"/>
    <w:rsid w:val="00C35009"/>
    <w:rsid w:val="00C35C86"/>
    <w:rsid w:val="00C369B3"/>
    <w:rsid w:val="00C41184"/>
    <w:rsid w:val="00C41CEA"/>
    <w:rsid w:val="00C42BAC"/>
    <w:rsid w:val="00C43E29"/>
    <w:rsid w:val="00C44CBD"/>
    <w:rsid w:val="00C50F6B"/>
    <w:rsid w:val="00C53AC5"/>
    <w:rsid w:val="00C54A37"/>
    <w:rsid w:val="00C54F6F"/>
    <w:rsid w:val="00C557E5"/>
    <w:rsid w:val="00C56D12"/>
    <w:rsid w:val="00C56EA8"/>
    <w:rsid w:val="00C57510"/>
    <w:rsid w:val="00C57C93"/>
    <w:rsid w:val="00C62520"/>
    <w:rsid w:val="00C644E0"/>
    <w:rsid w:val="00C646FF"/>
    <w:rsid w:val="00C64B9F"/>
    <w:rsid w:val="00C654A5"/>
    <w:rsid w:val="00C672B9"/>
    <w:rsid w:val="00C67621"/>
    <w:rsid w:val="00C70076"/>
    <w:rsid w:val="00C73013"/>
    <w:rsid w:val="00C73356"/>
    <w:rsid w:val="00C74211"/>
    <w:rsid w:val="00C763AA"/>
    <w:rsid w:val="00C8236F"/>
    <w:rsid w:val="00C82698"/>
    <w:rsid w:val="00C82D45"/>
    <w:rsid w:val="00C830B6"/>
    <w:rsid w:val="00C83B27"/>
    <w:rsid w:val="00C83DED"/>
    <w:rsid w:val="00C85950"/>
    <w:rsid w:val="00C85EE6"/>
    <w:rsid w:val="00C904E7"/>
    <w:rsid w:val="00C90B77"/>
    <w:rsid w:val="00C92E51"/>
    <w:rsid w:val="00C9354B"/>
    <w:rsid w:val="00C94DE2"/>
    <w:rsid w:val="00C951BC"/>
    <w:rsid w:val="00C96CBD"/>
    <w:rsid w:val="00CA05AF"/>
    <w:rsid w:val="00CA30EE"/>
    <w:rsid w:val="00CA3C61"/>
    <w:rsid w:val="00CA630D"/>
    <w:rsid w:val="00CA69A6"/>
    <w:rsid w:val="00CA7975"/>
    <w:rsid w:val="00CB0F8C"/>
    <w:rsid w:val="00CB10BC"/>
    <w:rsid w:val="00CB236E"/>
    <w:rsid w:val="00CB3B75"/>
    <w:rsid w:val="00CB5375"/>
    <w:rsid w:val="00CB5D16"/>
    <w:rsid w:val="00CB6818"/>
    <w:rsid w:val="00CB6D16"/>
    <w:rsid w:val="00CC081F"/>
    <w:rsid w:val="00CC1206"/>
    <w:rsid w:val="00CC2FF2"/>
    <w:rsid w:val="00CC38B5"/>
    <w:rsid w:val="00CC441D"/>
    <w:rsid w:val="00CC4BB4"/>
    <w:rsid w:val="00CC7A3C"/>
    <w:rsid w:val="00CD364E"/>
    <w:rsid w:val="00CD3C29"/>
    <w:rsid w:val="00CD45D5"/>
    <w:rsid w:val="00CD6E09"/>
    <w:rsid w:val="00CE0815"/>
    <w:rsid w:val="00CE1E84"/>
    <w:rsid w:val="00CE4011"/>
    <w:rsid w:val="00CE51CF"/>
    <w:rsid w:val="00CE5B8F"/>
    <w:rsid w:val="00CE68CE"/>
    <w:rsid w:val="00CE788C"/>
    <w:rsid w:val="00CF48B9"/>
    <w:rsid w:val="00CF5EE8"/>
    <w:rsid w:val="00CF747E"/>
    <w:rsid w:val="00D0483B"/>
    <w:rsid w:val="00D04D58"/>
    <w:rsid w:val="00D06719"/>
    <w:rsid w:val="00D06FEF"/>
    <w:rsid w:val="00D10694"/>
    <w:rsid w:val="00D10A3C"/>
    <w:rsid w:val="00D12C74"/>
    <w:rsid w:val="00D14D5E"/>
    <w:rsid w:val="00D20678"/>
    <w:rsid w:val="00D2143E"/>
    <w:rsid w:val="00D21BAA"/>
    <w:rsid w:val="00D23BFD"/>
    <w:rsid w:val="00D251BE"/>
    <w:rsid w:val="00D25944"/>
    <w:rsid w:val="00D25F50"/>
    <w:rsid w:val="00D260BC"/>
    <w:rsid w:val="00D27B12"/>
    <w:rsid w:val="00D27E1F"/>
    <w:rsid w:val="00D302F2"/>
    <w:rsid w:val="00D3097E"/>
    <w:rsid w:val="00D32126"/>
    <w:rsid w:val="00D3222F"/>
    <w:rsid w:val="00D345A6"/>
    <w:rsid w:val="00D35622"/>
    <w:rsid w:val="00D36CD5"/>
    <w:rsid w:val="00D4271E"/>
    <w:rsid w:val="00D43F41"/>
    <w:rsid w:val="00D44B57"/>
    <w:rsid w:val="00D44B9A"/>
    <w:rsid w:val="00D45844"/>
    <w:rsid w:val="00D45ABF"/>
    <w:rsid w:val="00D46872"/>
    <w:rsid w:val="00D479A5"/>
    <w:rsid w:val="00D51BB4"/>
    <w:rsid w:val="00D52635"/>
    <w:rsid w:val="00D53C36"/>
    <w:rsid w:val="00D545F0"/>
    <w:rsid w:val="00D54CEB"/>
    <w:rsid w:val="00D55AB7"/>
    <w:rsid w:val="00D55EC1"/>
    <w:rsid w:val="00D57A99"/>
    <w:rsid w:val="00D57AC0"/>
    <w:rsid w:val="00D60ACF"/>
    <w:rsid w:val="00D60E77"/>
    <w:rsid w:val="00D61036"/>
    <w:rsid w:val="00D6123E"/>
    <w:rsid w:val="00D6205A"/>
    <w:rsid w:val="00D626C8"/>
    <w:rsid w:val="00D62DF4"/>
    <w:rsid w:val="00D63865"/>
    <w:rsid w:val="00D63CF5"/>
    <w:rsid w:val="00D65524"/>
    <w:rsid w:val="00D67E15"/>
    <w:rsid w:val="00D70678"/>
    <w:rsid w:val="00D72EBB"/>
    <w:rsid w:val="00D73AFD"/>
    <w:rsid w:val="00D73ED5"/>
    <w:rsid w:val="00D74659"/>
    <w:rsid w:val="00D74D10"/>
    <w:rsid w:val="00D74E75"/>
    <w:rsid w:val="00D8098C"/>
    <w:rsid w:val="00D828B2"/>
    <w:rsid w:val="00D83991"/>
    <w:rsid w:val="00D8652F"/>
    <w:rsid w:val="00D86AE4"/>
    <w:rsid w:val="00D87A1E"/>
    <w:rsid w:val="00D90B5F"/>
    <w:rsid w:val="00D90E59"/>
    <w:rsid w:val="00D9221C"/>
    <w:rsid w:val="00D9226C"/>
    <w:rsid w:val="00D92DFC"/>
    <w:rsid w:val="00D94366"/>
    <w:rsid w:val="00D95DCD"/>
    <w:rsid w:val="00D95DDA"/>
    <w:rsid w:val="00D95F05"/>
    <w:rsid w:val="00D9680B"/>
    <w:rsid w:val="00D97C02"/>
    <w:rsid w:val="00DA294C"/>
    <w:rsid w:val="00DA6057"/>
    <w:rsid w:val="00DB1030"/>
    <w:rsid w:val="00DB13AC"/>
    <w:rsid w:val="00DB234C"/>
    <w:rsid w:val="00DB25B0"/>
    <w:rsid w:val="00DB3F37"/>
    <w:rsid w:val="00DB479F"/>
    <w:rsid w:val="00DB70E2"/>
    <w:rsid w:val="00DB79F1"/>
    <w:rsid w:val="00DC1CF5"/>
    <w:rsid w:val="00DC3098"/>
    <w:rsid w:val="00DC3598"/>
    <w:rsid w:val="00DD0F56"/>
    <w:rsid w:val="00DD192B"/>
    <w:rsid w:val="00DD1F34"/>
    <w:rsid w:val="00DD21A3"/>
    <w:rsid w:val="00DD2341"/>
    <w:rsid w:val="00DD33A1"/>
    <w:rsid w:val="00DD4B12"/>
    <w:rsid w:val="00DE0EBD"/>
    <w:rsid w:val="00DE1256"/>
    <w:rsid w:val="00DE21DD"/>
    <w:rsid w:val="00DE3863"/>
    <w:rsid w:val="00DE395F"/>
    <w:rsid w:val="00DE4D83"/>
    <w:rsid w:val="00DE79D1"/>
    <w:rsid w:val="00DE7FC7"/>
    <w:rsid w:val="00DF00C4"/>
    <w:rsid w:val="00DF185E"/>
    <w:rsid w:val="00DF20DA"/>
    <w:rsid w:val="00DF23B1"/>
    <w:rsid w:val="00DF39F5"/>
    <w:rsid w:val="00DF42D1"/>
    <w:rsid w:val="00DF6A79"/>
    <w:rsid w:val="00E001DF"/>
    <w:rsid w:val="00E01B4B"/>
    <w:rsid w:val="00E01F31"/>
    <w:rsid w:val="00E04066"/>
    <w:rsid w:val="00E044EC"/>
    <w:rsid w:val="00E045A8"/>
    <w:rsid w:val="00E047B9"/>
    <w:rsid w:val="00E04AE1"/>
    <w:rsid w:val="00E05893"/>
    <w:rsid w:val="00E05979"/>
    <w:rsid w:val="00E06D74"/>
    <w:rsid w:val="00E103B5"/>
    <w:rsid w:val="00E120E7"/>
    <w:rsid w:val="00E12ED9"/>
    <w:rsid w:val="00E13D26"/>
    <w:rsid w:val="00E16F1C"/>
    <w:rsid w:val="00E17AA0"/>
    <w:rsid w:val="00E20576"/>
    <w:rsid w:val="00E20F20"/>
    <w:rsid w:val="00E20F83"/>
    <w:rsid w:val="00E215EE"/>
    <w:rsid w:val="00E22948"/>
    <w:rsid w:val="00E22C25"/>
    <w:rsid w:val="00E23261"/>
    <w:rsid w:val="00E246B9"/>
    <w:rsid w:val="00E24B96"/>
    <w:rsid w:val="00E2547C"/>
    <w:rsid w:val="00E30536"/>
    <w:rsid w:val="00E31E8A"/>
    <w:rsid w:val="00E31F4C"/>
    <w:rsid w:val="00E403BC"/>
    <w:rsid w:val="00E40643"/>
    <w:rsid w:val="00E428B9"/>
    <w:rsid w:val="00E42ED8"/>
    <w:rsid w:val="00E43189"/>
    <w:rsid w:val="00E4421B"/>
    <w:rsid w:val="00E44B83"/>
    <w:rsid w:val="00E44FFE"/>
    <w:rsid w:val="00E459FF"/>
    <w:rsid w:val="00E45F7E"/>
    <w:rsid w:val="00E545B6"/>
    <w:rsid w:val="00E57352"/>
    <w:rsid w:val="00E637BA"/>
    <w:rsid w:val="00E64A95"/>
    <w:rsid w:val="00E64C72"/>
    <w:rsid w:val="00E6702D"/>
    <w:rsid w:val="00E71DB7"/>
    <w:rsid w:val="00E7293B"/>
    <w:rsid w:val="00E74493"/>
    <w:rsid w:val="00E75302"/>
    <w:rsid w:val="00E81AF7"/>
    <w:rsid w:val="00E82F2E"/>
    <w:rsid w:val="00E83644"/>
    <w:rsid w:val="00E83E4C"/>
    <w:rsid w:val="00E877C1"/>
    <w:rsid w:val="00E92E5F"/>
    <w:rsid w:val="00E9311D"/>
    <w:rsid w:val="00E93436"/>
    <w:rsid w:val="00E9380D"/>
    <w:rsid w:val="00E96D70"/>
    <w:rsid w:val="00E96E6A"/>
    <w:rsid w:val="00E97B8D"/>
    <w:rsid w:val="00EA2363"/>
    <w:rsid w:val="00EA2EE9"/>
    <w:rsid w:val="00EA6AAC"/>
    <w:rsid w:val="00EA7DC8"/>
    <w:rsid w:val="00EB3526"/>
    <w:rsid w:val="00EB4255"/>
    <w:rsid w:val="00EB4DEB"/>
    <w:rsid w:val="00EB64B4"/>
    <w:rsid w:val="00EB737E"/>
    <w:rsid w:val="00EB7CB3"/>
    <w:rsid w:val="00EC01E2"/>
    <w:rsid w:val="00EC1E8B"/>
    <w:rsid w:val="00EC2017"/>
    <w:rsid w:val="00EC2E05"/>
    <w:rsid w:val="00EC367E"/>
    <w:rsid w:val="00EC4250"/>
    <w:rsid w:val="00EC4B81"/>
    <w:rsid w:val="00EC5BBC"/>
    <w:rsid w:val="00EC6203"/>
    <w:rsid w:val="00EC68B0"/>
    <w:rsid w:val="00EC719E"/>
    <w:rsid w:val="00EC7AC4"/>
    <w:rsid w:val="00ED0361"/>
    <w:rsid w:val="00ED1AF4"/>
    <w:rsid w:val="00ED4FD7"/>
    <w:rsid w:val="00ED5BAF"/>
    <w:rsid w:val="00ED6711"/>
    <w:rsid w:val="00ED7AC7"/>
    <w:rsid w:val="00EE01DE"/>
    <w:rsid w:val="00EE077C"/>
    <w:rsid w:val="00EE1224"/>
    <w:rsid w:val="00EE1B7A"/>
    <w:rsid w:val="00EE20FC"/>
    <w:rsid w:val="00EE3322"/>
    <w:rsid w:val="00EE3B89"/>
    <w:rsid w:val="00EE426C"/>
    <w:rsid w:val="00EE53D8"/>
    <w:rsid w:val="00EE60B4"/>
    <w:rsid w:val="00EE74FB"/>
    <w:rsid w:val="00EF075E"/>
    <w:rsid w:val="00EF0F74"/>
    <w:rsid w:val="00EF0FE6"/>
    <w:rsid w:val="00EF1520"/>
    <w:rsid w:val="00EF1F38"/>
    <w:rsid w:val="00EF2189"/>
    <w:rsid w:val="00EF52C8"/>
    <w:rsid w:val="00EF5519"/>
    <w:rsid w:val="00EF7DA7"/>
    <w:rsid w:val="00F07E22"/>
    <w:rsid w:val="00F125F7"/>
    <w:rsid w:val="00F12761"/>
    <w:rsid w:val="00F15F3D"/>
    <w:rsid w:val="00F16BE1"/>
    <w:rsid w:val="00F17B6B"/>
    <w:rsid w:val="00F207DA"/>
    <w:rsid w:val="00F21A6D"/>
    <w:rsid w:val="00F2434F"/>
    <w:rsid w:val="00F246F8"/>
    <w:rsid w:val="00F24B63"/>
    <w:rsid w:val="00F24F3B"/>
    <w:rsid w:val="00F308B1"/>
    <w:rsid w:val="00F32368"/>
    <w:rsid w:val="00F340B2"/>
    <w:rsid w:val="00F34F30"/>
    <w:rsid w:val="00F350FB"/>
    <w:rsid w:val="00F3541D"/>
    <w:rsid w:val="00F354A6"/>
    <w:rsid w:val="00F35AA8"/>
    <w:rsid w:val="00F36B76"/>
    <w:rsid w:val="00F4257E"/>
    <w:rsid w:val="00F42CC1"/>
    <w:rsid w:val="00F42EDB"/>
    <w:rsid w:val="00F45C2B"/>
    <w:rsid w:val="00F46382"/>
    <w:rsid w:val="00F46435"/>
    <w:rsid w:val="00F47C12"/>
    <w:rsid w:val="00F51579"/>
    <w:rsid w:val="00F53996"/>
    <w:rsid w:val="00F53D1D"/>
    <w:rsid w:val="00F55746"/>
    <w:rsid w:val="00F55C98"/>
    <w:rsid w:val="00F55D0B"/>
    <w:rsid w:val="00F55D29"/>
    <w:rsid w:val="00F55FB1"/>
    <w:rsid w:val="00F60DF4"/>
    <w:rsid w:val="00F60F24"/>
    <w:rsid w:val="00F62184"/>
    <w:rsid w:val="00F64230"/>
    <w:rsid w:val="00F6471C"/>
    <w:rsid w:val="00F6543B"/>
    <w:rsid w:val="00F65A0D"/>
    <w:rsid w:val="00F671EF"/>
    <w:rsid w:val="00F70671"/>
    <w:rsid w:val="00F710BC"/>
    <w:rsid w:val="00F72EB4"/>
    <w:rsid w:val="00F7339A"/>
    <w:rsid w:val="00F7358B"/>
    <w:rsid w:val="00F73AA5"/>
    <w:rsid w:val="00F74CE8"/>
    <w:rsid w:val="00F750FA"/>
    <w:rsid w:val="00F75E65"/>
    <w:rsid w:val="00F774F3"/>
    <w:rsid w:val="00F80B65"/>
    <w:rsid w:val="00F81FE0"/>
    <w:rsid w:val="00F829AF"/>
    <w:rsid w:val="00F83F50"/>
    <w:rsid w:val="00F84A15"/>
    <w:rsid w:val="00F872B2"/>
    <w:rsid w:val="00F91FCA"/>
    <w:rsid w:val="00F938C7"/>
    <w:rsid w:val="00F9434E"/>
    <w:rsid w:val="00F97F2C"/>
    <w:rsid w:val="00FA000B"/>
    <w:rsid w:val="00FA0C40"/>
    <w:rsid w:val="00FA38EA"/>
    <w:rsid w:val="00FA4D11"/>
    <w:rsid w:val="00FA500B"/>
    <w:rsid w:val="00FB1265"/>
    <w:rsid w:val="00FB2658"/>
    <w:rsid w:val="00FB4B2E"/>
    <w:rsid w:val="00FC2383"/>
    <w:rsid w:val="00FC2515"/>
    <w:rsid w:val="00FC2CA7"/>
    <w:rsid w:val="00FC49AE"/>
    <w:rsid w:val="00FC5A6E"/>
    <w:rsid w:val="00FC6B5C"/>
    <w:rsid w:val="00FC7753"/>
    <w:rsid w:val="00FD1A00"/>
    <w:rsid w:val="00FD1D09"/>
    <w:rsid w:val="00FD2392"/>
    <w:rsid w:val="00FD5CAF"/>
    <w:rsid w:val="00FD63FF"/>
    <w:rsid w:val="00FE0951"/>
    <w:rsid w:val="00FE360D"/>
    <w:rsid w:val="00FE3A5C"/>
    <w:rsid w:val="00FE3C58"/>
    <w:rsid w:val="00FE4FD3"/>
    <w:rsid w:val="00FE517B"/>
    <w:rsid w:val="00FF037C"/>
    <w:rsid w:val="00FF08CE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00b0f0" strokecolor="none [3212]">
      <v:fill color="#00b0f0"/>
      <v:stroke color="none [3212]"/>
      <o:colormru v:ext="edit" colors="#ffc"/>
    </o:shapedefaults>
    <o:shapelayout v:ext="edit">
      <o:idmap v:ext="edit" data="1"/>
    </o:shapelayout>
  </w:shapeDefaults>
  <w:decimalSymbol w:val="."/>
  <w:listSeparator w:val=";"/>
  <w15:docId w15:val="{3BCED60C-7A22-4BB7-9CA6-10FF19E46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545F0"/>
    <w:rPr>
      <w:lang w:val="de-DE" w:eastAsia="de-DE"/>
    </w:rPr>
  </w:style>
  <w:style w:type="paragraph" w:styleId="berschrift1">
    <w:name w:val="heading 1"/>
    <w:basedOn w:val="Standard"/>
    <w:next w:val="Standard"/>
    <w:qFormat/>
    <w:rsid w:val="00D545F0"/>
    <w:pPr>
      <w:keepNext/>
      <w:numPr>
        <w:numId w:val="2"/>
      </w:numPr>
      <w:spacing w:before="240" w:after="6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autoRedefine/>
    <w:qFormat/>
    <w:rsid w:val="009A2400"/>
    <w:pPr>
      <w:keepNext/>
      <w:numPr>
        <w:ilvl w:val="1"/>
        <w:numId w:val="1"/>
      </w:numPr>
      <w:tabs>
        <w:tab w:val="clear" w:pos="1567"/>
        <w:tab w:val="num" w:pos="1134"/>
      </w:tabs>
      <w:spacing w:before="240" w:after="60"/>
      <w:ind w:left="1141"/>
      <w:outlineLvl w:val="1"/>
    </w:pPr>
    <w:rPr>
      <w:rFonts w:ascii="Verdana" w:hAnsi="Verdana"/>
      <w:i/>
      <w:sz w:val="24"/>
      <w:lang w:val="fr-CH"/>
    </w:rPr>
  </w:style>
  <w:style w:type="paragraph" w:styleId="berschrift3">
    <w:name w:val="heading 3"/>
    <w:basedOn w:val="Standard"/>
    <w:next w:val="Standard"/>
    <w:link w:val="berschrift3Zchn"/>
    <w:autoRedefine/>
    <w:qFormat/>
    <w:rsid w:val="007711BA"/>
    <w:pPr>
      <w:keepNext/>
      <w:tabs>
        <w:tab w:val="left" w:pos="709"/>
      </w:tabs>
      <w:spacing w:before="120" w:after="60"/>
      <w:ind w:left="709"/>
      <w:outlineLvl w:val="2"/>
    </w:pPr>
    <w:rPr>
      <w:rFonts w:ascii="Verdana" w:hAnsi="Verdana"/>
      <w:b/>
      <w:bCs/>
    </w:rPr>
  </w:style>
  <w:style w:type="paragraph" w:styleId="berschrift4">
    <w:name w:val="heading 4"/>
    <w:basedOn w:val="Standard"/>
    <w:next w:val="Standard"/>
    <w:qFormat/>
    <w:rsid w:val="00D545F0"/>
    <w:pPr>
      <w:keepNext/>
      <w:outlineLvl w:val="3"/>
    </w:pPr>
    <w:rPr>
      <w:rFonts w:ascii="Verdana" w:hAnsi="Verdana"/>
      <w:sz w:val="44"/>
    </w:rPr>
  </w:style>
  <w:style w:type="paragraph" w:styleId="berschrift5">
    <w:name w:val="heading 5"/>
    <w:basedOn w:val="Standard"/>
    <w:next w:val="Standard"/>
    <w:qFormat/>
    <w:rsid w:val="00D545F0"/>
    <w:pPr>
      <w:keepNext/>
      <w:jc w:val="center"/>
      <w:outlineLvl w:val="4"/>
    </w:pPr>
    <w:rPr>
      <w:rFonts w:ascii="Verdana" w:hAnsi="Verdana"/>
      <w:sz w:val="44"/>
    </w:rPr>
  </w:style>
  <w:style w:type="paragraph" w:styleId="berschrift6">
    <w:name w:val="heading 6"/>
    <w:basedOn w:val="Standard"/>
    <w:next w:val="Standard"/>
    <w:qFormat/>
    <w:rsid w:val="00D545F0"/>
    <w:pPr>
      <w:keepNext/>
      <w:outlineLvl w:val="5"/>
    </w:pPr>
    <w:rPr>
      <w:rFonts w:ascii="Arial" w:hAnsi="Arial" w:cs="Arial"/>
      <w:b/>
      <w:sz w:val="24"/>
    </w:rPr>
  </w:style>
  <w:style w:type="paragraph" w:styleId="berschrift7">
    <w:name w:val="heading 7"/>
    <w:basedOn w:val="Standard"/>
    <w:next w:val="Standard"/>
    <w:qFormat/>
    <w:rsid w:val="00D545F0"/>
    <w:pPr>
      <w:keepNext/>
      <w:outlineLvl w:val="6"/>
    </w:pPr>
    <w:rPr>
      <w:rFonts w:ascii="Comic Sans MS" w:hAnsi="Comic Sans MS"/>
      <w:b/>
      <w:bCs/>
      <w:i/>
      <w:iCs/>
      <w:vanish/>
      <w:color w:val="0000FF"/>
      <w:sz w:val="26"/>
    </w:rPr>
  </w:style>
  <w:style w:type="paragraph" w:styleId="berschrift8">
    <w:name w:val="heading 8"/>
    <w:basedOn w:val="Standard"/>
    <w:next w:val="Standard"/>
    <w:qFormat/>
    <w:rsid w:val="00D545F0"/>
    <w:pPr>
      <w:keepNext/>
      <w:outlineLvl w:val="7"/>
    </w:pPr>
    <w:rPr>
      <w:rFonts w:ascii="Comic Sans MS" w:hAnsi="Comic Sans MS"/>
      <w:b/>
      <w:bCs/>
      <w:i/>
      <w:iCs/>
      <w:vanish/>
      <w:color w:val="0000FF"/>
      <w:sz w:val="22"/>
    </w:rPr>
  </w:style>
  <w:style w:type="paragraph" w:styleId="berschrift9">
    <w:name w:val="heading 9"/>
    <w:basedOn w:val="Standard"/>
    <w:next w:val="Standard"/>
    <w:qFormat/>
    <w:rsid w:val="00F6218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D545F0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D545F0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D545F0"/>
  </w:style>
  <w:style w:type="paragraph" w:styleId="Textkrper-Zeileneinzug">
    <w:name w:val="Body Text Indent"/>
    <w:basedOn w:val="Standard"/>
    <w:autoRedefine/>
    <w:rsid w:val="00313681"/>
    <w:pPr>
      <w:framePr w:hSpace="141" w:wrap="around" w:vAnchor="text" w:hAnchor="margin" w:xAlign="center" w:y="75"/>
      <w:tabs>
        <w:tab w:val="left" w:pos="1418"/>
      </w:tabs>
      <w:spacing w:before="40" w:after="40"/>
      <w:ind w:left="34"/>
      <w:jc w:val="center"/>
    </w:pPr>
    <w:rPr>
      <w:rFonts w:ascii="Verdana" w:hAnsi="Verdana" w:cs="Arial"/>
      <w:bCs/>
      <w:noProof/>
      <w:snapToGrid w:val="0"/>
      <w:sz w:val="22"/>
      <w:lang w:val="en-GB"/>
    </w:rPr>
  </w:style>
  <w:style w:type="paragraph" w:customStyle="1" w:styleId="Hinweiskasten">
    <w:name w:val="Hinweiskasten"/>
    <w:basedOn w:val="Standard"/>
    <w:rsid w:val="00D545F0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paragraph" w:styleId="Verzeichnis3">
    <w:name w:val="toc 3"/>
    <w:basedOn w:val="Standard"/>
    <w:next w:val="Standard"/>
    <w:autoRedefine/>
    <w:semiHidden/>
    <w:rsid w:val="00D545F0"/>
    <w:pPr>
      <w:ind w:left="400"/>
    </w:pPr>
  </w:style>
  <w:style w:type="paragraph" w:styleId="Verzeichnis1">
    <w:name w:val="toc 1"/>
    <w:basedOn w:val="Standard"/>
    <w:next w:val="Standard"/>
    <w:autoRedefine/>
    <w:uiPriority w:val="39"/>
    <w:rsid w:val="00973A19"/>
    <w:pPr>
      <w:tabs>
        <w:tab w:val="left" w:pos="1200"/>
        <w:tab w:val="right" w:leader="dot" w:pos="9628"/>
      </w:tabs>
      <w:spacing w:before="120" w:after="60"/>
      <w:ind w:left="567" w:right="284"/>
    </w:pPr>
    <w:rPr>
      <w:rFonts w:ascii="Verdana" w:hAnsi="Verdana"/>
      <w:b/>
      <w:noProof/>
      <w:sz w:val="18"/>
      <w:szCs w:val="18"/>
      <w:lang w:val="de-CH"/>
    </w:rPr>
  </w:style>
  <w:style w:type="paragraph" w:styleId="Verzeichnis2">
    <w:name w:val="toc 2"/>
    <w:basedOn w:val="Standard"/>
    <w:next w:val="Standard"/>
    <w:autoRedefine/>
    <w:uiPriority w:val="39"/>
    <w:rsid w:val="00973A19"/>
    <w:pPr>
      <w:tabs>
        <w:tab w:val="left" w:pos="1400"/>
        <w:tab w:val="right" w:leader="dot" w:pos="9628"/>
      </w:tabs>
      <w:spacing w:before="60" w:after="60"/>
      <w:ind w:left="765" w:right="284"/>
    </w:pPr>
    <w:rPr>
      <w:rFonts w:ascii="Verdana" w:hAnsi="Verdana"/>
      <w:noProof/>
      <w:sz w:val="16"/>
      <w:szCs w:val="16"/>
    </w:rPr>
  </w:style>
  <w:style w:type="paragraph" w:styleId="Verzeichnis4">
    <w:name w:val="toc 4"/>
    <w:basedOn w:val="Standard"/>
    <w:next w:val="Standard"/>
    <w:autoRedefine/>
    <w:semiHidden/>
    <w:rsid w:val="00D545F0"/>
    <w:pPr>
      <w:ind w:left="600"/>
    </w:pPr>
  </w:style>
  <w:style w:type="paragraph" w:styleId="Verzeichnis5">
    <w:name w:val="toc 5"/>
    <w:basedOn w:val="Standard"/>
    <w:next w:val="Standard"/>
    <w:autoRedefine/>
    <w:semiHidden/>
    <w:rsid w:val="00D545F0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D545F0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D545F0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D545F0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D545F0"/>
    <w:pPr>
      <w:ind w:left="1600"/>
    </w:pPr>
  </w:style>
  <w:style w:type="character" w:styleId="Hyperlink">
    <w:name w:val="Hyperlink"/>
    <w:basedOn w:val="Absatz-Standardschriftart"/>
    <w:uiPriority w:val="99"/>
    <w:rsid w:val="00D545F0"/>
    <w:rPr>
      <w:color w:val="0000FF"/>
      <w:u w:val="single"/>
    </w:rPr>
  </w:style>
  <w:style w:type="paragraph" w:customStyle="1" w:styleId="Funktionstabelle">
    <w:name w:val="Funktionstabelle"/>
    <w:rsid w:val="00D545F0"/>
    <w:pPr>
      <w:spacing w:before="40" w:after="20"/>
      <w:jc w:val="center"/>
    </w:pPr>
    <w:rPr>
      <w:rFonts w:ascii="Verdana" w:hAnsi="Verdana"/>
      <w:bCs/>
      <w:sz w:val="16"/>
      <w:lang w:val="it-IT" w:eastAsia="de-DE"/>
    </w:rPr>
  </w:style>
  <w:style w:type="paragraph" w:styleId="Beschriftung">
    <w:name w:val="caption"/>
    <w:basedOn w:val="Standard"/>
    <w:next w:val="Standard"/>
    <w:qFormat/>
    <w:rsid w:val="00D545F0"/>
    <w:pPr>
      <w:spacing w:before="120" w:after="120"/>
    </w:pPr>
    <w:rPr>
      <w:b/>
      <w:bCs/>
    </w:rPr>
  </w:style>
  <w:style w:type="paragraph" w:customStyle="1" w:styleId="Aufzhlung">
    <w:name w:val="Aufzählung"/>
    <w:basedOn w:val="Textkrper-Zeileneinzug"/>
    <w:autoRedefine/>
    <w:rsid w:val="00D545F0"/>
    <w:pPr>
      <w:framePr w:wrap="around"/>
      <w:tabs>
        <w:tab w:val="clear" w:pos="1418"/>
        <w:tab w:val="num" w:pos="1429"/>
      </w:tabs>
      <w:ind w:left="1429" w:hanging="357"/>
    </w:pPr>
  </w:style>
  <w:style w:type="paragraph" w:styleId="Sprechblasentext">
    <w:name w:val="Balloon Text"/>
    <w:basedOn w:val="Standard"/>
    <w:semiHidden/>
    <w:rsid w:val="00D545F0"/>
    <w:rPr>
      <w:rFonts w:ascii="Tahoma" w:hAnsi="Tahoma" w:cs="Tahoma"/>
      <w:sz w:val="16"/>
      <w:szCs w:val="16"/>
    </w:rPr>
  </w:style>
  <w:style w:type="character" w:customStyle="1" w:styleId="MTEquationSection">
    <w:name w:val="MTEquationSection"/>
    <w:basedOn w:val="Absatz-Standardschriftart"/>
    <w:rsid w:val="00D545F0"/>
    <w:rPr>
      <w:vanish/>
      <w:color w:val="FF0000"/>
    </w:rPr>
  </w:style>
  <w:style w:type="paragraph" w:customStyle="1" w:styleId="Auswahlantwort">
    <w:name w:val="Auswahlantwort"/>
    <w:basedOn w:val="Textkrper-Zeileneinzug"/>
    <w:rsid w:val="00221458"/>
    <w:pPr>
      <w:framePr w:wrap="around"/>
      <w:numPr>
        <w:numId w:val="3"/>
      </w:numPr>
      <w:tabs>
        <w:tab w:val="clear" w:pos="567"/>
        <w:tab w:val="clear" w:pos="1418"/>
        <w:tab w:val="left" w:pos="1560"/>
        <w:tab w:val="num" w:pos="1983"/>
      </w:tabs>
      <w:spacing w:before="0"/>
      <w:ind w:left="1983"/>
    </w:pPr>
    <w:rPr>
      <w:rFonts w:ascii="Arial" w:hAnsi="Arial"/>
      <w:noProof w:val="0"/>
      <w:sz w:val="20"/>
    </w:rPr>
  </w:style>
  <w:style w:type="table" w:styleId="Tabellenraster">
    <w:name w:val="Table Grid"/>
    <w:basedOn w:val="NormaleTabelle"/>
    <w:rsid w:val="00606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twort1">
    <w:name w:val="Antwort1"/>
    <w:basedOn w:val="Textkrper-Zeileneinzug"/>
    <w:rsid w:val="00911CEB"/>
    <w:pPr>
      <w:framePr w:wrap="around"/>
      <w:tabs>
        <w:tab w:val="clear" w:pos="1418"/>
      </w:tabs>
      <w:spacing w:before="0" w:after="120"/>
      <w:ind w:left="1559"/>
    </w:pPr>
    <w:rPr>
      <w:bCs w:val="0"/>
      <w:i/>
      <w:iCs/>
      <w:noProof w:val="0"/>
      <w:snapToGrid/>
      <w:sz w:val="24"/>
    </w:rPr>
  </w:style>
  <w:style w:type="paragraph" w:styleId="Funotentext">
    <w:name w:val="footnote text"/>
    <w:basedOn w:val="Standard"/>
    <w:semiHidden/>
    <w:rsid w:val="005D13B6"/>
    <w:rPr>
      <w:rFonts w:ascii="Arial" w:hAnsi="Arial"/>
      <w:lang w:val="de-CH" w:eastAsia="de-CH"/>
    </w:rPr>
  </w:style>
  <w:style w:type="paragraph" w:styleId="StandardWeb">
    <w:name w:val="Normal (Web)"/>
    <w:basedOn w:val="Standard"/>
    <w:uiPriority w:val="99"/>
    <w:unhideWhenUsed/>
    <w:rsid w:val="007175C6"/>
    <w:pPr>
      <w:spacing w:before="100" w:beforeAutospacing="1" w:after="100" w:afterAutospacing="1"/>
    </w:pPr>
    <w:rPr>
      <w:sz w:val="24"/>
      <w:szCs w:val="24"/>
      <w:lang w:val="de-CH" w:eastAsia="de-CH"/>
    </w:rPr>
  </w:style>
  <w:style w:type="paragraph" w:styleId="Listenabsatz">
    <w:name w:val="List Paragraph"/>
    <w:basedOn w:val="Standard"/>
    <w:uiPriority w:val="34"/>
    <w:qFormat/>
    <w:rsid w:val="00D21BAA"/>
    <w:pPr>
      <w:ind w:left="708"/>
    </w:pPr>
  </w:style>
  <w:style w:type="character" w:styleId="Fett">
    <w:name w:val="Strong"/>
    <w:basedOn w:val="Absatz-Standardschriftart"/>
    <w:uiPriority w:val="22"/>
    <w:qFormat/>
    <w:rsid w:val="000D40BA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rsid w:val="0087186F"/>
    <w:rPr>
      <w:rFonts w:ascii="Verdana" w:hAnsi="Verdana"/>
      <w:b/>
      <w:bCs/>
      <w:lang w:val="de-DE" w:eastAsia="de-DE"/>
    </w:rPr>
  </w:style>
  <w:style w:type="character" w:customStyle="1" w:styleId="standardfett1">
    <w:name w:val="standardfett1"/>
    <w:basedOn w:val="Absatz-Standardschriftart"/>
    <w:rsid w:val="00D74D10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  <w:style w:type="character" w:customStyle="1" w:styleId="standardtext1">
    <w:name w:val="standardtext1"/>
    <w:basedOn w:val="Absatz-Standardschriftart"/>
    <w:rsid w:val="00D74D10"/>
    <w:rPr>
      <w:rFonts w:ascii="Verdana" w:hAnsi="Verdana" w:hint="default"/>
      <w:b w:val="0"/>
      <w:bCs w:val="0"/>
      <w:i w:val="0"/>
      <w:iCs w:val="0"/>
      <w:color w:val="000000"/>
      <w:sz w:val="15"/>
      <w:szCs w:val="15"/>
    </w:rPr>
  </w:style>
  <w:style w:type="character" w:styleId="Platzhaltertext">
    <w:name w:val="Placeholder Text"/>
    <w:basedOn w:val="Absatz-Standardschriftart"/>
    <w:uiPriority w:val="99"/>
    <w:semiHidden/>
    <w:rsid w:val="00305ECD"/>
    <w:rPr>
      <w:color w:val="80808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9654B3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val="de-CH"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30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98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31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661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55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9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2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951373">
      <w:bodyDiv w:val="1"/>
      <w:marLeft w:val="0"/>
      <w:marRight w:val="0"/>
      <w:marTop w:val="136"/>
      <w:marBottom w:val="136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677">
              <w:marLeft w:val="0"/>
              <w:marRight w:val="0"/>
              <w:marTop w:val="489"/>
              <w:marBottom w:val="0"/>
              <w:divBdr>
                <w:top w:val="single" w:sz="18" w:space="3" w:color="E8E7D2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2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lsenbruch.info/ph10_drehstromgenerator.ht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Theorie_Thema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BD6"/>
    <w:rsid w:val="000934EB"/>
    <w:rsid w:val="00135C0B"/>
    <w:rsid w:val="00267BD6"/>
    <w:rsid w:val="007066DB"/>
    <w:rsid w:val="00D132D1"/>
    <w:rsid w:val="00FC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267BD6"/>
    <w:rPr>
      <w:rFonts w:cs="Times New Roman"/>
      <w:sz w:val="3276"/>
      <w:szCs w:val="327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0934E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B431D3-911F-4A65-8617-231499DC3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Theorie_Thema.dot</Template>
  <TotalTime>0</TotalTime>
  <Pages>12</Pages>
  <Words>912</Words>
  <Characters>5200</Characters>
  <Application>Microsoft Office Word</Application>
  <DocSecurity>8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Steuerungsgrundlagen_EinteilungBegriffe_V1.0_LPEx.doc</vt:lpstr>
    </vt:vector>
  </TitlesOfParts>
  <Company/>
  <LinksUpToDate>false</LinksUpToDate>
  <CharactersWithSpaces>6100</CharactersWithSpaces>
  <SharedDoc>false</SharedDoc>
  <HLinks>
    <vt:vector size="6" baseType="variant">
      <vt:variant>
        <vt:i4>7798814</vt:i4>
      </vt:variant>
      <vt:variant>
        <vt:i4>-1</vt:i4>
      </vt:variant>
      <vt:variant>
        <vt:i4>4419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Steuerungsgrundlagen_EinteilungBegriffe_V1.0_LPEx.doc</dc:title>
  <dc:creator>Roman Moser, BFS BBB</dc:creator>
  <dc:description>SWISSMEM Lehrplan 2009                                 AUF3.1 Steuerungsgrundlagen                AUF3.1.1 Einteilung, Begriffe</dc:description>
  <cp:lastModifiedBy>Luca Schäfli</cp:lastModifiedBy>
  <cp:revision>21</cp:revision>
  <cp:lastPrinted>2011-07-11T09:24:00Z</cp:lastPrinted>
  <dcterms:created xsi:type="dcterms:W3CDTF">2017-11-14T07:06:00Z</dcterms:created>
  <dcterms:modified xsi:type="dcterms:W3CDTF">2018-02-27T07:29:00Z</dcterms:modified>
</cp:coreProperties>
</file>